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8D9C0" w14:textId="77777777" w:rsidR="00A218EB" w:rsidRPr="004F0251" w:rsidRDefault="00A218EB" w:rsidP="006D58CF">
      <w:pPr>
        <w:pStyle w:val="FunctionalDesign"/>
        <w:contextualSpacing/>
        <w:rPr>
          <w:rFonts w:cs="Segoe UI"/>
          <w:sz w:val="20"/>
        </w:rPr>
      </w:pPr>
    </w:p>
    <w:p w14:paraId="00965E57" w14:textId="77777777" w:rsidR="00A218EB" w:rsidRPr="004F0251" w:rsidRDefault="0017780B" w:rsidP="006D58CF">
      <w:pPr>
        <w:contextualSpacing/>
        <w:rPr>
          <w:rFonts w:cs="Segoe UI"/>
          <w:sz w:val="20"/>
        </w:rPr>
      </w:pPr>
      <w:r w:rsidRPr="004F0251">
        <w:rPr>
          <w:rFonts w:cs="Segoe UI"/>
          <w:noProof/>
          <w:sz w:val="20"/>
          <w:lang w:bidi="gu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F6377B1" wp14:editId="45F3924C">
                <wp:simplePos x="0" y="0"/>
                <wp:positionH relativeFrom="page">
                  <wp:posOffset>657225</wp:posOffset>
                </wp:positionH>
                <wp:positionV relativeFrom="page">
                  <wp:posOffset>2800350</wp:posOffset>
                </wp:positionV>
                <wp:extent cx="6515100" cy="4143375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15100" cy="414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FD2F301" w14:textId="77777777" w:rsidR="006D58CF" w:rsidRDefault="006D58CF" w:rsidP="006550AC">
                            <w:pPr>
                              <w:pStyle w:val="Title"/>
                            </w:pPr>
                          </w:p>
                          <w:p w14:paraId="0AC16A59" w14:textId="77777777" w:rsidR="006D58CF" w:rsidRDefault="006D58CF" w:rsidP="006550AC">
                            <w:pPr>
                              <w:pStyle w:val="Title"/>
                            </w:pPr>
                          </w:p>
                          <w:p w14:paraId="39198AE9" w14:textId="73E9D7A6" w:rsidR="006D58CF" w:rsidRDefault="006D58CF" w:rsidP="006550AC">
                            <w:pPr>
                              <w:pStyle w:val="Title"/>
                            </w:pPr>
                            <w:r>
                              <w:t>Technical Design  Document</w:t>
                            </w:r>
                          </w:p>
                          <w:p w14:paraId="23F2D76D" w14:textId="77777777" w:rsidR="006D58CF" w:rsidRDefault="006D58CF" w:rsidP="006B1A2E"/>
                          <w:p w14:paraId="41CF8E0A" w14:textId="1FF878B7" w:rsidR="006D58CF" w:rsidRDefault="00B765D2" w:rsidP="00344870">
                            <w:pPr>
                              <w:jc w:val="center"/>
                              <w:rPr>
                                <w:rFonts w:cstheme="minorBidi"/>
                                <w:sz w:val="20"/>
                              </w:rPr>
                            </w:pPr>
                            <w:r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 xml:space="preserve">55495 - </w:t>
                            </w:r>
                            <w:r w:rsidR="006D58CF"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 xml:space="preserve">Settings menu for </w:t>
                            </w:r>
                            <w:r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Content Viewer</w:t>
                            </w:r>
                            <w:bookmarkStart w:id="0" w:name="_GoBack"/>
                            <w:bookmarkEnd w:id="0"/>
                          </w:p>
                          <w:p w14:paraId="363F2EB7" w14:textId="4994FCB5" w:rsidR="006D58CF" w:rsidRPr="00371200" w:rsidRDefault="006D58CF" w:rsidP="00371200">
                            <w:pPr>
                              <w:jc w:val="center"/>
                              <w:rPr>
                                <w:color w:val="0070C0"/>
                                <w:sz w:val="44"/>
                                <w:szCs w:val="44"/>
                              </w:rPr>
                            </w:pPr>
                          </w:p>
                          <w:p w14:paraId="30EFEC36" w14:textId="77777777" w:rsidR="006D58CF" w:rsidRDefault="006D58CF" w:rsidP="00E44F0B">
                            <w:pPr>
                              <w:pStyle w:val="Subtitle"/>
                            </w:pPr>
                          </w:p>
                          <w:p w14:paraId="7F45A343" w14:textId="77777777" w:rsidR="006D58CF" w:rsidRDefault="006D58CF" w:rsidP="00312C78">
                            <w:pPr>
                              <w:ind w:left="4320" w:firstLine="720"/>
                            </w:pPr>
                          </w:p>
                          <w:p w14:paraId="2D9544C4" w14:textId="77777777" w:rsidR="006D58CF" w:rsidRDefault="006D58CF" w:rsidP="00312C78">
                            <w:pPr>
                              <w:ind w:left="4320" w:firstLine="720"/>
                            </w:pPr>
                          </w:p>
                          <w:p w14:paraId="527BDDC2" w14:textId="77777777" w:rsidR="006D58CF" w:rsidRDefault="006D58CF" w:rsidP="00312C78">
                            <w:pPr>
                              <w:ind w:left="4320" w:firstLine="720"/>
                            </w:pPr>
                          </w:p>
                          <w:p w14:paraId="74F72B0C" w14:textId="77777777" w:rsidR="006D58CF" w:rsidRPr="003F261A" w:rsidRDefault="006D58CF" w:rsidP="001A2416">
                            <w:pPr>
                              <w:shd w:val="clear" w:color="auto" w:fill="FFFFFF"/>
                              <w:ind w:left="432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</w:t>
                            </w:r>
                          </w:p>
                          <w:p w14:paraId="493B67D1" w14:textId="77777777" w:rsidR="006D58CF" w:rsidRDefault="006D58CF" w:rsidP="00312C78">
                            <w:pPr>
                              <w:ind w:left="4320" w:firstLine="720"/>
                            </w:pPr>
                          </w:p>
                          <w:p w14:paraId="070A8B88" w14:textId="77777777" w:rsidR="006D58CF" w:rsidRDefault="006D58CF" w:rsidP="00312C78">
                            <w:pPr>
                              <w:ind w:left="4320" w:firstLine="720"/>
                            </w:pPr>
                          </w:p>
                          <w:p w14:paraId="3A978246" w14:textId="77777777" w:rsidR="006D58CF" w:rsidRPr="00312C78" w:rsidRDefault="006D58CF" w:rsidP="00312C78">
                            <w:pPr>
                              <w:ind w:left="5040" w:firstLine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377B1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51.75pt;margin-top:220.5pt;width:513pt;height:3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" filled="f" stroked="f" strokeweight=".5pt">
                <v:textbox>
                  <w:txbxContent>
                    <w:p w14:paraId="6FD2F301" w14:textId="77777777" w:rsidR="006D58CF" w:rsidRDefault="006D58CF" w:rsidP="006550AC">
                      <w:pPr>
                        <w:pStyle w:val="Title"/>
                      </w:pPr>
                    </w:p>
                    <w:p w14:paraId="0AC16A59" w14:textId="77777777" w:rsidR="006D58CF" w:rsidRDefault="006D58CF" w:rsidP="006550AC">
                      <w:pPr>
                        <w:pStyle w:val="Title"/>
                      </w:pPr>
                    </w:p>
                    <w:p w14:paraId="39198AE9" w14:textId="73E9D7A6" w:rsidR="006D58CF" w:rsidRDefault="006D58CF" w:rsidP="006550AC">
                      <w:pPr>
                        <w:pStyle w:val="Title"/>
                      </w:pPr>
                      <w:r>
                        <w:t>Technical Design  Document</w:t>
                      </w:r>
                    </w:p>
                    <w:p w14:paraId="23F2D76D" w14:textId="77777777" w:rsidR="006D58CF" w:rsidRDefault="006D58CF" w:rsidP="006B1A2E"/>
                    <w:p w14:paraId="41CF8E0A" w14:textId="1FF878B7" w:rsidR="006D58CF" w:rsidRDefault="00B765D2" w:rsidP="00344870">
                      <w:pPr>
                        <w:jc w:val="center"/>
                        <w:rPr>
                          <w:rFonts w:cstheme="minorBidi"/>
                          <w:sz w:val="20"/>
                        </w:rPr>
                      </w:pPr>
                      <w:r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 xml:space="preserve">55495 - </w:t>
                      </w:r>
                      <w:r w:rsidR="006D58CF"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 xml:space="preserve">Settings menu for </w:t>
                      </w:r>
                      <w:r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Content Viewer</w:t>
                      </w:r>
                      <w:bookmarkStart w:id="1" w:name="_GoBack"/>
                      <w:bookmarkEnd w:id="1"/>
                    </w:p>
                    <w:p w14:paraId="363F2EB7" w14:textId="4994FCB5" w:rsidR="006D58CF" w:rsidRPr="00371200" w:rsidRDefault="006D58CF" w:rsidP="00371200">
                      <w:pPr>
                        <w:jc w:val="center"/>
                        <w:rPr>
                          <w:color w:val="0070C0"/>
                          <w:sz w:val="44"/>
                          <w:szCs w:val="44"/>
                        </w:rPr>
                      </w:pPr>
                    </w:p>
                    <w:p w14:paraId="30EFEC36" w14:textId="77777777" w:rsidR="006D58CF" w:rsidRDefault="006D58CF" w:rsidP="00E44F0B">
                      <w:pPr>
                        <w:pStyle w:val="Subtitle"/>
                      </w:pPr>
                    </w:p>
                    <w:p w14:paraId="7F45A343" w14:textId="77777777" w:rsidR="006D58CF" w:rsidRDefault="006D58CF" w:rsidP="00312C78">
                      <w:pPr>
                        <w:ind w:left="4320" w:firstLine="720"/>
                      </w:pPr>
                    </w:p>
                    <w:p w14:paraId="2D9544C4" w14:textId="77777777" w:rsidR="006D58CF" w:rsidRDefault="006D58CF" w:rsidP="00312C78">
                      <w:pPr>
                        <w:ind w:left="4320" w:firstLine="720"/>
                      </w:pPr>
                    </w:p>
                    <w:p w14:paraId="527BDDC2" w14:textId="77777777" w:rsidR="006D58CF" w:rsidRDefault="006D58CF" w:rsidP="00312C78">
                      <w:pPr>
                        <w:ind w:left="4320" w:firstLine="720"/>
                      </w:pPr>
                    </w:p>
                    <w:p w14:paraId="74F72B0C" w14:textId="77777777" w:rsidR="006D58CF" w:rsidRPr="003F261A" w:rsidRDefault="006D58CF" w:rsidP="001A2416">
                      <w:pPr>
                        <w:shd w:val="clear" w:color="auto" w:fill="FFFFFF"/>
                        <w:ind w:left="4320"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</w:t>
                      </w:r>
                    </w:p>
                    <w:p w14:paraId="493B67D1" w14:textId="77777777" w:rsidR="006D58CF" w:rsidRDefault="006D58CF" w:rsidP="00312C78">
                      <w:pPr>
                        <w:ind w:left="4320" w:firstLine="720"/>
                      </w:pPr>
                    </w:p>
                    <w:p w14:paraId="070A8B88" w14:textId="77777777" w:rsidR="006D58CF" w:rsidRDefault="006D58CF" w:rsidP="00312C78">
                      <w:pPr>
                        <w:ind w:left="4320" w:firstLine="720"/>
                      </w:pPr>
                    </w:p>
                    <w:p w14:paraId="3A978246" w14:textId="77777777" w:rsidR="006D58CF" w:rsidRPr="00312C78" w:rsidRDefault="006D58CF" w:rsidP="00312C78">
                      <w:pPr>
                        <w:ind w:left="5040" w:firstLine="7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3ADDCF0" w14:textId="77777777" w:rsidR="00792000" w:rsidRPr="004F0251" w:rsidRDefault="00792000" w:rsidP="006D58CF">
      <w:pPr>
        <w:contextualSpacing/>
        <w:rPr>
          <w:rFonts w:cs="Segoe UI"/>
          <w:sz w:val="20"/>
        </w:rPr>
        <w:sectPr w:rsidR="00792000" w:rsidRPr="004F0251" w:rsidSect="00545FE6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2880" w:right="1080" w:bottom="1440" w:left="1080" w:header="432" w:footer="1103" w:gutter="0"/>
          <w:cols w:space="720"/>
          <w:titlePg/>
          <w:docGrid w:linePitch="360"/>
        </w:sectPr>
      </w:pPr>
    </w:p>
    <w:bookmarkStart w:id="2" w:name="_Heading_1_(20)" w:displacedByCustomXml="next"/>
    <w:bookmarkEnd w:id="2" w:displacedByCustomXml="next"/>
    <w:bookmarkStart w:id="3" w:name="_Toc423025017" w:displacedByCustomXml="next"/>
    <w:bookmarkStart w:id="4" w:name="_Toc430599597" w:displacedByCustomXml="next"/>
    <w:sdt>
      <w:sdtPr>
        <w:rPr>
          <w:rFonts w:cs="Segoe UI"/>
          <w:color w:val="auto"/>
          <w:sz w:val="20"/>
          <w:szCs w:val="20"/>
        </w:rPr>
        <w:id w:val="-1955088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1B8E8" w14:textId="77777777" w:rsidR="00371200" w:rsidRPr="004F0251" w:rsidRDefault="00371200" w:rsidP="006D58CF">
          <w:pPr>
            <w:pStyle w:val="TOCHeading"/>
            <w:contextualSpacing/>
            <w:rPr>
              <w:rFonts w:cs="Segoe UI"/>
              <w:sz w:val="20"/>
              <w:szCs w:val="20"/>
            </w:rPr>
          </w:pPr>
          <w:r w:rsidRPr="004F0251">
            <w:rPr>
              <w:rFonts w:cs="Segoe UI"/>
              <w:sz w:val="20"/>
              <w:szCs w:val="20"/>
            </w:rPr>
            <w:t>Contents</w:t>
          </w:r>
        </w:p>
        <w:p w14:paraId="3CDB788F" w14:textId="15B45CF2" w:rsidR="00385961" w:rsidRDefault="00371200" w:rsidP="006D58CF">
          <w:pPr>
            <w:pStyle w:val="TOC1"/>
            <w:spacing w:before="0"/>
            <w:rPr>
              <w:rFonts w:asciiTheme="minorHAnsi" w:eastAsiaTheme="minorEastAsia" w:hAnsiTheme="minorHAnsi" w:cstheme="minorBidi"/>
              <w:smallCaps w:val="0"/>
              <w:color w:val="auto"/>
              <w:spacing w:val="0"/>
            </w:rPr>
          </w:pPr>
          <w:r w:rsidRPr="004F0251">
            <w:rPr>
              <w:rFonts w:cs="Segoe UI"/>
              <w:sz w:val="20"/>
              <w:szCs w:val="20"/>
            </w:rPr>
            <w:fldChar w:fldCharType="begin"/>
          </w:r>
          <w:r w:rsidRPr="004F0251">
            <w:rPr>
              <w:rFonts w:cs="Segoe UI"/>
              <w:sz w:val="20"/>
              <w:szCs w:val="20"/>
            </w:rPr>
            <w:instrText xml:space="preserve"> TOC \o "1-3" \h \z \u </w:instrText>
          </w:r>
          <w:r w:rsidRPr="004F0251">
            <w:rPr>
              <w:rFonts w:cs="Segoe UI"/>
              <w:sz w:val="20"/>
              <w:szCs w:val="20"/>
            </w:rPr>
            <w:fldChar w:fldCharType="separate"/>
          </w:r>
          <w:hyperlink w:anchor="_Toc523840627" w:history="1">
            <w:r w:rsidR="00385961" w:rsidRPr="007E5955">
              <w:rPr>
                <w:rStyle w:val="Hyperlink"/>
                <w:rFonts w:cs="Segoe UI"/>
              </w:rPr>
              <w:t>1</w:t>
            </w:r>
            <w:r w:rsidR="00385961">
              <w:rPr>
                <w:rFonts w:asciiTheme="minorHAnsi" w:eastAsiaTheme="minorEastAsia" w:hAnsiTheme="minorHAnsi" w:cstheme="minorBidi"/>
                <w:smallCaps w:val="0"/>
                <w:color w:val="auto"/>
                <w:spacing w:val="0"/>
              </w:rPr>
              <w:tab/>
            </w:r>
            <w:r w:rsidR="00385961" w:rsidRPr="007E5955">
              <w:rPr>
                <w:rStyle w:val="Hyperlink"/>
                <w:rFonts w:cs="Segoe UI"/>
              </w:rPr>
              <w:t>Introduction</w:t>
            </w:r>
            <w:r w:rsidR="00385961">
              <w:rPr>
                <w:webHidden/>
              </w:rPr>
              <w:tab/>
            </w:r>
            <w:r w:rsidR="00385961">
              <w:rPr>
                <w:webHidden/>
              </w:rPr>
              <w:fldChar w:fldCharType="begin"/>
            </w:r>
            <w:r w:rsidR="00385961">
              <w:rPr>
                <w:webHidden/>
              </w:rPr>
              <w:instrText xml:space="preserve"> PAGEREF _Toc523840627 \h </w:instrText>
            </w:r>
            <w:r w:rsidR="00385961">
              <w:rPr>
                <w:webHidden/>
              </w:rPr>
            </w:r>
            <w:r w:rsidR="00385961">
              <w:rPr>
                <w:webHidden/>
              </w:rPr>
              <w:fldChar w:fldCharType="separate"/>
            </w:r>
            <w:r w:rsidR="00385961">
              <w:rPr>
                <w:webHidden/>
              </w:rPr>
              <w:t>2</w:t>
            </w:r>
            <w:r w:rsidR="00385961">
              <w:rPr>
                <w:webHidden/>
              </w:rPr>
              <w:fldChar w:fldCharType="end"/>
            </w:r>
          </w:hyperlink>
        </w:p>
        <w:p w14:paraId="4AACE016" w14:textId="636928FC" w:rsidR="00385961" w:rsidRDefault="006D58CF" w:rsidP="006D58CF">
          <w:pPr>
            <w:pStyle w:val="TOC2"/>
            <w:spacing w:before="0"/>
            <w:rPr>
              <w:rFonts w:asciiTheme="minorHAnsi" w:eastAsiaTheme="minorEastAsia" w:hAnsiTheme="minorHAnsi" w:cstheme="minorBidi"/>
              <w:smallCaps w:val="0"/>
              <w:noProof/>
              <w:color w:val="auto"/>
              <w:spacing w:val="0"/>
              <w:szCs w:val="22"/>
            </w:rPr>
          </w:pPr>
          <w:hyperlink w:anchor="_Toc523840628" w:history="1">
            <w:r w:rsidR="00385961" w:rsidRPr="007E5955">
              <w:rPr>
                <w:rStyle w:val="Hyperlink"/>
              </w:rPr>
              <w:t>1.1</w:t>
            </w:r>
            <w:r w:rsidR="00385961">
              <w:rPr>
                <w:rFonts w:asciiTheme="minorHAnsi" w:eastAsiaTheme="minorEastAsia" w:hAnsiTheme="minorHAnsi" w:cstheme="minorBidi"/>
                <w:smallCaps w:val="0"/>
                <w:noProof/>
                <w:color w:val="auto"/>
                <w:spacing w:val="0"/>
                <w:szCs w:val="22"/>
              </w:rPr>
              <w:tab/>
            </w:r>
            <w:r w:rsidR="00385961" w:rsidRPr="007E5955">
              <w:rPr>
                <w:rStyle w:val="Hyperlink"/>
              </w:rPr>
              <w:t>Purpose</w:t>
            </w:r>
            <w:r w:rsidR="00385961">
              <w:rPr>
                <w:noProof/>
                <w:webHidden/>
              </w:rPr>
              <w:tab/>
            </w:r>
            <w:r w:rsidR="00385961">
              <w:rPr>
                <w:noProof/>
                <w:webHidden/>
              </w:rPr>
              <w:fldChar w:fldCharType="begin"/>
            </w:r>
            <w:r w:rsidR="00385961">
              <w:rPr>
                <w:noProof/>
                <w:webHidden/>
              </w:rPr>
              <w:instrText xml:space="preserve"> PAGEREF _Toc523840628 \h </w:instrText>
            </w:r>
            <w:r w:rsidR="00385961">
              <w:rPr>
                <w:noProof/>
                <w:webHidden/>
              </w:rPr>
            </w:r>
            <w:r w:rsidR="00385961">
              <w:rPr>
                <w:noProof/>
                <w:webHidden/>
              </w:rPr>
              <w:fldChar w:fldCharType="separate"/>
            </w:r>
            <w:r w:rsidR="00385961">
              <w:rPr>
                <w:noProof/>
                <w:webHidden/>
              </w:rPr>
              <w:t>2</w:t>
            </w:r>
            <w:r w:rsidR="00385961">
              <w:rPr>
                <w:noProof/>
                <w:webHidden/>
              </w:rPr>
              <w:fldChar w:fldCharType="end"/>
            </w:r>
          </w:hyperlink>
        </w:p>
        <w:p w14:paraId="651D9989" w14:textId="73D98520" w:rsidR="00385961" w:rsidRDefault="006D58CF" w:rsidP="006D58CF">
          <w:pPr>
            <w:pStyle w:val="TOC2"/>
            <w:spacing w:before="0"/>
            <w:rPr>
              <w:rFonts w:asciiTheme="minorHAnsi" w:eastAsiaTheme="minorEastAsia" w:hAnsiTheme="minorHAnsi" w:cstheme="minorBidi"/>
              <w:smallCaps w:val="0"/>
              <w:noProof/>
              <w:color w:val="auto"/>
              <w:spacing w:val="0"/>
              <w:szCs w:val="22"/>
            </w:rPr>
          </w:pPr>
          <w:hyperlink w:anchor="_Toc523840629" w:history="1">
            <w:r w:rsidR="00385961" w:rsidRPr="007E5955">
              <w:rPr>
                <w:rStyle w:val="Hyperlink"/>
              </w:rPr>
              <w:t>1.2</w:t>
            </w:r>
            <w:r w:rsidR="00385961">
              <w:rPr>
                <w:rFonts w:asciiTheme="minorHAnsi" w:eastAsiaTheme="minorEastAsia" w:hAnsiTheme="minorHAnsi" w:cstheme="minorBidi"/>
                <w:smallCaps w:val="0"/>
                <w:noProof/>
                <w:color w:val="auto"/>
                <w:spacing w:val="0"/>
                <w:szCs w:val="22"/>
              </w:rPr>
              <w:tab/>
            </w:r>
            <w:r w:rsidR="00385961" w:rsidRPr="007E5955">
              <w:rPr>
                <w:rStyle w:val="Hyperlink"/>
              </w:rPr>
              <w:t>Scope</w:t>
            </w:r>
            <w:r w:rsidR="00385961">
              <w:rPr>
                <w:noProof/>
                <w:webHidden/>
              </w:rPr>
              <w:tab/>
            </w:r>
            <w:r w:rsidR="00385961">
              <w:rPr>
                <w:noProof/>
                <w:webHidden/>
              </w:rPr>
              <w:fldChar w:fldCharType="begin"/>
            </w:r>
            <w:r w:rsidR="00385961">
              <w:rPr>
                <w:noProof/>
                <w:webHidden/>
              </w:rPr>
              <w:instrText xml:space="preserve"> PAGEREF _Toc523840629 \h </w:instrText>
            </w:r>
            <w:r w:rsidR="00385961">
              <w:rPr>
                <w:noProof/>
                <w:webHidden/>
              </w:rPr>
            </w:r>
            <w:r w:rsidR="00385961">
              <w:rPr>
                <w:noProof/>
                <w:webHidden/>
              </w:rPr>
              <w:fldChar w:fldCharType="separate"/>
            </w:r>
            <w:r w:rsidR="00385961">
              <w:rPr>
                <w:noProof/>
                <w:webHidden/>
              </w:rPr>
              <w:t>2</w:t>
            </w:r>
            <w:r w:rsidR="00385961">
              <w:rPr>
                <w:noProof/>
                <w:webHidden/>
              </w:rPr>
              <w:fldChar w:fldCharType="end"/>
            </w:r>
          </w:hyperlink>
        </w:p>
        <w:p w14:paraId="3B980C0A" w14:textId="72180980" w:rsidR="00385961" w:rsidRDefault="006D58CF" w:rsidP="006D58CF">
          <w:pPr>
            <w:pStyle w:val="TOC1"/>
            <w:spacing w:before="0"/>
            <w:rPr>
              <w:rFonts w:asciiTheme="minorHAnsi" w:eastAsiaTheme="minorEastAsia" w:hAnsiTheme="minorHAnsi" w:cstheme="minorBidi"/>
              <w:smallCaps w:val="0"/>
              <w:color w:val="auto"/>
              <w:spacing w:val="0"/>
            </w:rPr>
          </w:pPr>
          <w:hyperlink w:anchor="_Toc523840630" w:history="1">
            <w:r w:rsidR="00385961" w:rsidRPr="007E5955">
              <w:rPr>
                <w:rStyle w:val="Hyperlink"/>
                <w:rFonts w:cs="Segoe UI"/>
              </w:rPr>
              <w:t>Tchnical Details</w:t>
            </w:r>
            <w:r w:rsidR="00385961">
              <w:rPr>
                <w:webHidden/>
              </w:rPr>
              <w:tab/>
            </w:r>
            <w:r w:rsidR="00385961">
              <w:rPr>
                <w:webHidden/>
              </w:rPr>
              <w:fldChar w:fldCharType="begin"/>
            </w:r>
            <w:r w:rsidR="00385961">
              <w:rPr>
                <w:webHidden/>
              </w:rPr>
              <w:instrText xml:space="preserve"> PAGEREF _Toc523840630 \h </w:instrText>
            </w:r>
            <w:r w:rsidR="00385961">
              <w:rPr>
                <w:webHidden/>
              </w:rPr>
            </w:r>
            <w:r w:rsidR="00385961">
              <w:rPr>
                <w:webHidden/>
              </w:rPr>
              <w:fldChar w:fldCharType="separate"/>
            </w:r>
            <w:r w:rsidR="00385961">
              <w:rPr>
                <w:webHidden/>
              </w:rPr>
              <w:t>2</w:t>
            </w:r>
            <w:r w:rsidR="00385961">
              <w:rPr>
                <w:webHidden/>
              </w:rPr>
              <w:fldChar w:fldCharType="end"/>
            </w:r>
          </w:hyperlink>
        </w:p>
        <w:p w14:paraId="5312AB5B" w14:textId="0B4A999B" w:rsidR="00385961" w:rsidRDefault="006D58CF" w:rsidP="006D58CF">
          <w:pPr>
            <w:pStyle w:val="TOC2"/>
            <w:spacing w:before="0"/>
            <w:rPr>
              <w:rFonts w:asciiTheme="minorHAnsi" w:eastAsiaTheme="minorEastAsia" w:hAnsiTheme="minorHAnsi" w:cstheme="minorBidi"/>
              <w:smallCaps w:val="0"/>
              <w:noProof/>
              <w:color w:val="auto"/>
              <w:spacing w:val="0"/>
              <w:szCs w:val="22"/>
            </w:rPr>
          </w:pPr>
          <w:hyperlink w:anchor="_Toc523840631" w:history="1">
            <w:r w:rsidR="00385961" w:rsidRPr="007E5955">
              <w:rPr>
                <w:rStyle w:val="Hyperlink"/>
              </w:rPr>
              <w:t>2.1</w:t>
            </w:r>
            <w:r w:rsidR="00385961">
              <w:rPr>
                <w:rFonts w:asciiTheme="minorHAnsi" w:eastAsiaTheme="minorEastAsia" w:hAnsiTheme="minorHAnsi" w:cstheme="minorBidi"/>
                <w:smallCaps w:val="0"/>
                <w:noProof/>
                <w:color w:val="auto"/>
                <w:spacing w:val="0"/>
                <w:szCs w:val="22"/>
              </w:rPr>
              <w:tab/>
            </w:r>
            <w:r w:rsidR="00385961" w:rsidRPr="007E5955">
              <w:rPr>
                <w:rStyle w:val="Hyperlink"/>
              </w:rPr>
              <w:t>Client Side Implementation</w:t>
            </w:r>
            <w:r w:rsidR="00385961">
              <w:rPr>
                <w:noProof/>
                <w:webHidden/>
              </w:rPr>
              <w:tab/>
            </w:r>
            <w:r w:rsidR="00385961">
              <w:rPr>
                <w:noProof/>
                <w:webHidden/>
              </w:rPr>
              <w:fldChar w:fldCharType="begin"/>
            </w:r>
            <w:r w:rsidR="00385961">
              <w:rPr>
                <w:noProof/>
                <w:webHidden/>
              </w:rPr>
              <w:instrText xml:space="preserve"> PAGEREF _Toc523840631 \h </w:instrText>
            </w:r>
            <w:r w:rsidR="00385961">
              <w:rPr>
                <w:noProof/>
                <w:webHidden/>
              </w:rPr>
            </w:r>
            <w:r w:rsidR="00385961">
              <w:rPr>
                <w:noProof/>
                <w:webHidden/>
              </w:rPr>
              <w:fldChar w:fldCharType="separate"/>
            </w:r>
            <w:r w:rsidR="00385961">
              <w:rPr>
                <w:noProof/>
                <w:webHidden/>
              </w:rPr>
              <w:t>2</w:t>
            </w:r>
            <w:r w:rsidR="00385961">
              <w:rPr>
                <w:noProof/>
                <w:webHidden/>
              </w:rPr>
              <w:fldChar w:fldCharType="end"/>
            </w:r>
          </w:hyperlink>
        </w:p>
        <w:p w14:paraId="0E44A617" w14:textId="0702BA79" w:rsidR="00385961" w:rsidRDefault="006D58CF" w:rsidP="006D58CF">
          <w:pPr>
            <w:pStyle w:val="TOC2"/>
            <w:spacing w:before="0"/>
            <w:rPr>
              <w:rFonts w:asciiTheme="minorHAnsi" w:eastAsiaTheme="minorEastAsia" w:hAnsiTheme="minorHAnsi" w:cstheme="minorBidi"/>
              <w:smallCaps w:val="0"/>
              <w:noProof/>
              <w:color w:val="auto"/>
              <w:spacing w:val="0"/>
              <w:szCs w:val="22"/>
            </w:rPr>
          </w:pPr>
          <w:hyperlink w:anchor="_Toc523840632" w:history="1">
            <w:r w:rsidR="00385961" w:rsidRPr="007E5955">
              <w:rPr>
                <w:rStyle w:val="Hyperlink"/>
              </w:rPr>
              <w:t>2.2.1</w:t>
            </w:r>
            <w:r w:rsidR="00385961">
              <w:rPr>
                <w:rFonts w:asciiTheme="minorHAnsi" w:eastAsiaTheme="minorEastAsia" w:hAnsiTheme="minorHAnsi" w:cstheme="minorBidi"/>
                <w:smallCaps w:val="0"/>
                <w:noProof/>
                <w:color w:val="auto"/>
                <w:spacing w:val="0"/>
                <w:szCs w:val="22"/>
              </w:rPr>
              <w:tab/>
            </w:r>
            <w:r w:rsidR="00385961" w:rsidRPr="007E5955">
              <w:rPr>
                <w:rStyle w:val="Hyperlink"/>
              </w:rPr>
              <w:t>Unit Test</w:t>
            </w:r>
            <w:r w:rsidR="00385961">
              <w:rPr>
                <w:noProof/>
                <w:webHidden/>
              </w:rPr>
              <w:tab/>
            </w:r>
            <w:r w:rsidR="00385961">
              <w:rPr>
                <w:noProof/>
                <w:webHidden/>
              </w:rPr>
              <w:fldChar w:fldCharType="begin"/>
            </w:r>
            <w:r w:rsidR="00385961">
              <w:rPr>
                <w:noProof/>
                <w:webHidden/>
              </w:rPr>
              <w:instrText xml:space="preserve"> PAGEREF _Toc523840632 \h </w:instrText>
            </w:r>
            <w:r w:rsidR="00385961">
              <w:rPr>
                <w:noProof/>
                <w:webHidden/>
              </w:rPr>
            </w:r>
            <w:r w:rsidR="00385961">
              <w:rPr>
                <w:noProof/>
                <w:webHidden/>
              </w:rPr>
              <w:fldChar w:fldCharType="separate"/>
            </w:r>
            <w:r w:rsidR="00385961">
              <w:rPr>
                <w:noProof/>
                <w:webHidden/>
              </w:rPr>
              <w:t>3</w:t>
            </w:r>
            <w:r w:rsidR="00385961">
              <w:rPr>
                <w:noProof/>
                <w:webHidden/>
              </w:rPr>
              <w:fldChar w:fldCharType="end"/>
            </w:r>
          </w:hyperlink>
        </w:p>
        <w:p w14:paraId="212E75F6" w14:textId="66FE1794" w:rsidR="00371200" w:rsidRPr="004F0251" w:rsidRDefault="00371200" w:rsidP="006D58CF">
          <w:pPr>
            <w:contextualSpacing/>
            <w:rPr>
              <w:rFonts w:cs="Segoe UI"/>
              <w:sz w:val="20"/>
            </w:rPr>
          </w:pPr>
          <w:r w:rsidRPr="004F0251">
            <w:rPr>
              <w:rFonts w:cs="Segoe UI"/>
              <w:b/>
              <w:bCs/>
              <w:noProof/>
              <w:sz w:val="20"/>
            </w:rPr>
            <w:fldChar w:fldCharType="end"/>
          </w:r>
        </w:p>
      </w:sdtContent>
    </w:sdt>
    <w:p w14:paraId="55C15403" w14:textId="77777777" w:rsidR="004F6664" w:rsidRPr="004F0251" w:rsidRDefault="00371200" w:rsidP="006D58CF">
      <w:pPr>
        <w:pStyle w:val="Heading1"/>
        <w:contextualSpacing/>
        <w:rPr>
          <w:rFonts w:cs="Segoe UI"/>
          <w:sz w:val="30"/>
          <w:szCs w:val="30"/>
        </w:rPr>
      </w:pPr>
      <w:r w:rsidRPr="004F0251">
        <w:rPr>
          <w:rFonts w:cs="Segoe UI"/>
          <w:sz w:val="20"/>
          <w:szCs w:val="20"/>
        </w:rPr>
        <w:br w:type="page"/>
      </w:r>
      <w:bookmarkStart w:id="5" w:name="_Toc519091195"/>
      <w:bookmarkStart w:id="6" w:name="_Toc523840627"/>
      <w:r w:rsidR="004F6664" w:rsidRPr="004F0251">
        <w:rPr>
          <w:rFonts w:cs="Segoe UI"/>
          <w:sz w:val="30"/>
          <w:szCs w:val="30"/>
        </w:rPr>
        <w:lastRenderedPageBreak/>
        <w:t>1</w:t>
      </w:r>
      <w:r w:rsidR="004F6664" w:rsidRPr="004F0251">
        <w:rPr>
          <w:rFonts w:cs="Segoe UI"/>
          <w:sz w:val="30"/>
          <w:szCs w:val="30"/>
        </w:rPr>
        <w:tab/>
        <w:t>Introduction</w:t>
      </w:r>
      <w:bookmarkEnd w:id="5"/>
      <w:bookmarkEnd w:id="6"/>
    </w:p>
    <w:p w14:paraId="74C0E262" w14:textId="77777777" w:rsidR="004F6664" w:rsidRPr="004F0251" w:rsidRDefault="004F6664" w:rsidP="006D58CF">
      <w:pPr>
        <w:pStyle w:val="Heading2"/>
      </w:pPr>
      <w:bookmarkStart w:id="7" w:name="_Toc519091196"/>
      <w:bookmarkStart w:id="8" w:name="_Toc523840628"/>
      <w:r w:rsidRPr="004F0251">
        <w:t>1.1</w:t>
      </w:r>
      <w:r w:rsidRPr="004F0251">
        <w:tab/>
        <w:t>Purpose</w:t>
      </w:r>
      <w:bookmarkEnd w:id="7"/>
      <w:bookmarkEnd w:id="8"/>
    </w:p>
    <w:p w14:paraId="4120AE57" w14:textId="05F2455F" w:rsidR="004F6664" w:rsidRPr="004F0251" w:rsidRDefault="004F6664" w:rsidP="006D58CF">
      <w:pPr>
        <w:ind w:left="720"/>
        <w:contextualSpacing/>
        <w:rPr>
          <w:rFonts w:eastAsia="SimSun" w:cs="Segoe UI"/>
          <w:sz w:val="20"/>
        </w:rPr>
      </w:pPr>
      <w:r w:rsidRPr="004F0251">
        <w:rPr>
          <w:rFonts w:eastAsia="SimSun" w:cs="Segoe UI"/>
          <w:sz w:val="20"/>
        </w:rPr>
        <w:t xml:space="preserve">This document provides technical details of user stories. Purpose of this document is to simplify implementation of technical stories for developer.     </w:t>
      </w:r>
    </w:p>
    <w:p w14:paraId="1DCD1F5E" w14:textId="77777777" w:rsidR="004F6664" w:rsidRPr="004F0251" w:rsidRDefault="004F6664" w:rsidP="006D58CF">
      <w:pPr>
        <w:pStyle w:val="Heading2"/>
      </w:pPr>
      <w:bookmarkStart w:id="9" w:name="_Toc519091197"/>
      <w:bookmarkStart w:id="10" w:name="_Toc523840629"/>
      <w:r w:rsidRPr="004F0251">
        <w:t>1.2</w:t>
      </w:r>
      <w:r w:rsidRPr="004F0251">
        <w:tab/>
        <w:t>Scope</w:t>
      </w:r>
      <w:bookmarkEnd w:id="9"/>
      <w:bookmarkEnd w:id="10"/>
    </w:p>
    <w:p w14:paraId="4BC57FD2" w14:textId="6B5818A1" w:rsidR="00975B89" w:rsidRDefault="004F6664" w:rsidP="006D58CF">
      <w:pPr>
        <w:ind w:left="720"/>
        <w:contextualSpacing/>
        <w:jc w:val="left"/>
        <w:rPr>
          <w:rFonts w:eastAsia="SimSun" w:cs="Segoe UI"/>
          <w:sz w:val="20"/>
        </w:rPr>
      </w:pPr>
      <w:r w:rsidRPr="004F0251">
        <w:rPr>
          <w:rFonts w:eastAsia="SimSun" w:cs="Segoe UI"/>
          <w:sz w:val="20"/>
        </w:rPr>
        <w:t xml:space="preserve">The scope of this document is to provide </w:t>
      </w:r>
      <w:r w:rsidR="00D2324C" w:rsidRPr="00BC654E">
        <w:rPr>
          <w:rFonts w:eastAsia="SimSun" w:cs="Segoe UI"/>
          <w:b/>
          <w:sz w:val="20"/>
        </w:rPr>
        <w:t>server</w:t>
      </w:r>
      <w:r w:rsidR="00975B89">
        <w:rPr>
          <w:rFonts w:eastAsia="SimSun" w:cs="Segoe UI"/>
          <w:b/>
          <w:sz w:val="20"/>
        </w:rPr>
        <w:t xml:space="preserve"> and client</w:t>
      </w:r>
      <w:r w:rsidR="00D2324C" w:rsidRPr="00BC654E">
        <w:rPr>
          <w:rFonts w:eastAsia="SimSun" w:cs="Segoe UI"/>
          <w:b/>
          <w:sz w:val="20"/>
        </w:rPr>
        <w:t xml:space="preserve"> side </w:t>
      </w:r>
      <w:r w:rsidRPr="00BC654E">
        <w:rPr>
          <w:rFonts w:eastAsia="SimSun" w:cs="Segoe UI"/>
          <w:b/>
          <w:sz w:val="20"/>
        </w:rPr>
        <w:t>technical details of “</w:t>
      </w:r>
      <w:r w:rsidR="00344870">
        <w:rPr>
          <w:rFonts w:eastAsia="SimSun" w:cs="Segoe UI"/>
          <w:b/>
          <w:sz w:val="20"/>
        </w:rPr>
        <w:t>Setting</w:t>
      </w:r>
      <w:r w:rsidRPr="00BC654E">
        <w:rPr>
          <w:rFonts w:eastAsia="SimSun" w:cs="Segoe UI"/>
          <w:b/>
          <w:sz w:val="20"/>
        </w:rPr>
        <w:t>”</w:t>
      </w:r>
      <w:r w:rsidR="00344870">
        <w:rPr>
          <w:rFonts w:eastAsia="SimSun" w:cs="Segoe UI"/>
          <w:b/>
          <w:sz w:val="20"/>
        </w:rPr>
        <w:t xml:space="preserve"> of </w:t>
      </w:r>
      <w:r w:rsidR="00BD12A1">
        <w:rPr>
          <w:rFonts w:eastAsia="SimSun" w:cs="Segoe UI"/>
          <w:b/>
          <w:sz w:val="20"/>
        </w:rPr>
        <w:t>Standalone Document WorkflowItemViewer</w:t>
      </w:r>
      <w:r w:rsidR="00DF567F" w:rsidRPr="00BC654E">
        <w:rPr>
          <w:rFonts w:eastAsia="SimSun" w:cs="Segoe UI"/>
          <w:b/>
          <w:sz w:val="20"/>
        </w:rPr>
        <w:t>.</w:t>
      </w:r>
      <w:r w:rsidR="00E10DC1">
        <w:rPr>
          <w:rFonts w:eastAsia="SimSun" w:cs="Segoe UI"/>
          <w:sz w:val="20"/>
        </w:rPr>
        <w:t xml:space="preserve"> </w:t>
      </w:r>
    </w:p>
    <w:p w14:paraId="05F85A97" w14:textId="45CE4EF0" w:rsidR="00F41BE2" w:rsidRDefault="00F41BE2" w:rsidP="006D58CF">
      <w:pPr>
        <w:ind w:left="720"/>
        <w:contextualSpacing/>
        <w:jc w:val="left"/>
        <w:rPr>
          <w:rFonts w:eastAsia="SimSun" w:cs="Segoe UI"/>
          <w:sz w:val="20"/>
        </w:rPr>
      </w:pPr>
      <w:r>
        <w:rPr>
          <w:rFonts w:eastAsia="SimSun" w:cs="Segoe UI"/>
          <w:sz w:val="20"/>
        </w:rPr>
        <w:t xml:space="preserve">Server side mostly all methods are already available related workflowuser and userconfig. </w:t>
      </w:r>
      <w:r w:rsidR="00E93C3D">
        <w:rPr>
          <w:rFonts w:eastAsia="SimSun" w:cs="Segoe UI"/>
          <w:sz w:val="20"/>
        </w:rPr>
        <w:t xml:space="preserve"> Below is link of FD.</w:t>
      </w:r>
      <w:r>
        <w:rPr>
          <w:rFonts w:eastAsia="SimSun" w:cs="Segoe UI"/>
          <w:sz w:val="20"/>
        </w:rPr>
        <w:t xml:space="preserve"> </w:t>
      </w:r>
    </w:p>
    <w:p w14:paraId="79F2CE1B" w14:textId="434C3A40" w:rsidR="00E93C3D" w:rsidRDefault="00B765D2" w:rsidP="00E93C3D">
      <w:pPr>
        <w:ind w:left="720"/>
        <w:rPr>
          <w:rFonts w:cs="Calibri"/>
          <w:color w:val="44546A"/>
        </w:rPr>
      </w:pPr>
      <w:hyperlink r:id="rId15" w:history="1">
        <w:r w:rsidRPr="005B08EC">
          <w:rPr>
            <w:rStyle w:val="Hyperlink"/>
          </w:rPr>
          <w:t>https://operations.cloud.papersave.com/PaperSave.WebModule/DocumentDisplay.aspx?DocIDs=260608</w:t>
        </w:r>
      </w:hyperlink>
    </w:p>
    <w:p w14:paraId="028F90BF" w14:textId="43C120AC" w:rsidR="00975B89" w:rsidRDefault="00975B89" w:rsidP="006D58CF">
      <w:pPr>
        <w:ind w:left="720"/>
        <w:contextualSpacing/>
        <w:rPr>
          <w:rFonts w:eastAsia="SimSun" w:cs="Segoe UI"/>
          <w:sz w:val="20"/>
        </w:rPr>
      </w:pPr>
    </w:p>
    <w:p w14:paraId="38C0BEA7" w14:textId="0D5AEFC0" w:rsidR="00D2629C" w:rsidRPr="004F0251" w:rsidRDefault="00975B89" w:rsidP="006D58CF">
      <w:pPr>
        <w:pStyle w:val="Heading1"/>
        <w:contextualSpacing/>
        <w:rPr>
          <w:rFonts w:cs="Segoe UI"/>
          <w:smallCaps w:val="0"/>
          <w:sz w:val="30"/>
          <w:szCs w:val="30"/>
        </w:rPr>
      </w:pPr>
      <w:bookmarkStart w:id="11" w:name="_Toc523840630"/>
      <w:r>
        <w:rPr>
          <w:rFonts w:cs="Segoe UI"/>
          <w:smallCaps w:val="0"/>
          <w:sz w:val="30"/>
          <w:szCs w:val="30"/>
        </w:rPr>
        <w:t>T</w:t>
      </w:r>
      <w:r w:rsidR="00D2629C" w:rsidRPr="004F0251">
        <w:rPr>
          <w:rFonts w:cs="Segoe UI"/>
          <w:smallCaps w:val="0"/>
          <w:sz w:val="30"/>
          <w:szCs w:val="30"/>
        </w:rPr>
        <w:t>chnical Details</w:t>
      </w:r>
      <w:bookmarkEnd w:id="11"/>
    </w:p>
    <w:p w14:paraId="5B45EE0D" w14:textId="3CE326DC" w:rsidR="00D2629C" w:rsidRDefault="00D2629C" w:rsidP="006D58CF">
      <w:pPr>
        <w:pStyle w:val="Heading2"/>
      </w:pPr>
      <w:bookmarkStart w:id="12" w:name="_Toc523840631"/>
      <w:r w:rsidRPr="004F0251">
        <w:t>2.1</w:t>
      </w:r>
      <w:r w:rsidRPr="004F0251">
        <w:tab/>
      </w:r>
      <w:r w:rsidR="001875A5">
        <w:t>Client</w:t>
      </w:r>
      <w:r w:rsidRPr="004F0251">
        <w:t xml:space="preserve"> Side Implementation</w:t>
      </w:r>
      <w:bookmarkEnd w:id="12"/>
    </w:p>
    <w:p w14:paraId="33CF1A39" w14:textId="3358DE96" w:rsidR="00AE4272" w:rsidRDefault="00344870" w:rsidP="006D58CF">
      <w:pPr>
        <w:ind w:left="720"/>
        <w:jc w:val="left"/>
      </w:pPr>
      <w:r>
        <w:t xml:space="preserve">To achieve this design we have to </w:t>
      </w:r>
      <w:r w:rsidR="000A68C1">
        <w:t xml:space="preserve">render </w:t>
      </w:r>
      <w:r>
        <w:t>“settings”</w:t>
      </w:r>
      <w:r w:rsidR="00D45D96">
        <w:t xml:space="preserve"> component</w:t>
      </w:r>
      <w:r>
        <w:t>.</w:t>
      </w:r>
      <w:r w:rsidR="00D45D96">
        <w:t xml:space="preserve"> </w:t>
      </w:r>
      <w:r>
        <w:t xml:space="preserve"> </w:t>
      </w:r>
      <w:r w:rsidR="00D45D96">
        <w:t>“Setting” component is container component of various component.  For this page we will rendered following component.</w:t>
      </w:r>
    </w:p>
    <w:p w14:paraId="735FE98B" w14:textId="1AEAE6EF" w:rsidR="00D45D96" w:rsidRPr="00D96133" w:rsidRDefault="00D45D96" w:rsidP="006D58CF">
      <w:pPr>
        <w:pStyle w:val="ListParagraph"/>
        <w:numPr>
          <w:ilvl w:val="0"/>
          <w:numId w:val="44"/>
        </w:numPr>
        <w:spacing w:after="0"/>
      </w:pPr>
      <w:r>
        <w:t>workflowusersetting.component  (</w:t>
      </w:r>
      <w:r w:rsidRPr="00D45D96">
        <w:t>this one is already there. No implementation required</w:t>
      </w:r>
      <w:r>
        <w:t>)</w:t>
      </w:r>
    </w:p>
    <w:p w14:paraId="0FDEEB26" w14:textId="5A4691A0" w:rsidR="0054158A" w:rsidRDefault="00D45D96" w:rsidP="006D58CF">
      <w:pPr>
        <w:pStyle w:val="ListParagraph"/>
        <w:numPr>
          <w:ilvl w:val="0"/>
          <w:numId w:val="44"/>
        </w:numPr>
        <w:spacing w:after="0"/>
      </w:pPr>
      <w:r>
        <w:t>tablefieldsetting.component</w:t>
      </w:r>
    </w:p>
    <w:p w14:paraId="604D9BA3" w14:textId="0D3DA738" w:rsidR="00D45D96" w:rsidRDefault="00D45D96" w:rsidP="006D58CF">
      <w:pPr>
        <w:pStyle w:val="ListParagraph"/>
        <w:numPr>
          <w:ilvl w:val="0"/>
          <w:numId w:val="44"/>
        </w:numPr>
        <w:spacing w:after="0"/>
      </w:pPr>
      <w:r>
        <w:t>annotationsetting.component</w:t>
      </w:r>
    </w:p>
    <w:p w14:paraId="1144B975" w14:textId="77777777" w:rsidR="00D45D96" w:rsidRDefault="00D45D96" w:rsidP="006D58CF">
      <w:pPr>
        <w:pStyle w:val="ListParagraph"/>
        <w:spacing w:after="0"/>
      </w:pPr>
    </w:p>
    <w:p w14:paraId="724BC41C" w14:textId="1D37C5BF" w:rsidR="001E2DA0" w:rsidRDefault="00D45D96" w:rsidP="006D58CF">
      <w:pPr>
        <w:pStyle w:val="ListParagraph"/>
        <w:numPr>
          <w:ilvl w:val="0"/>
          <w:numId w:val="45"/>
        </w:numPr>
        <w:spacing w:after="0"/>
      </w:pPr>
      <w:r>
        <w:t>Render workflowusersetting component.</w:t>
      </w:r>
      <w:r w:rsidR="00DA111E">
        <w:t xml:space="preserve">  </w:t>
      </w:r>
    </w:p>
    <w:p w14:paraId="29F8E021" w14:textId="450C61FF" w:rsidR="00D45D96" w:rsidRDefault="00D32D41" w:rsidP="006D58CF">
      <w:pPr>
        <w:pStyle w:val="ListParagraph"/>
        <w:spacing w:after="0"/>
      </w:pPr>
      <w:r>
        <w:tab/>
      </w:r>
      <w:r w:rsidR="00D45D96">
        <w:rPr>
          <w:noProof/>
        </w:rPr>
        <w:drawing>
          <wp:inline distT="0" distB="0" distL="0" distR="0" wp14:anchorId="26F771F1" wp14:editId="7DDAF1CE">
            <wp:extent cx="1990725" cy="98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C977" w14:textId="1BF1D614" w:rsidR="00D15193" w:rsidRDefault="00D45D96" w:rsidP="006D58CF">
      <w:pPr>
        <w:ind w:left="720"/>
        <w:jc w:val="left"/>
      </w:pPr>
      <w:r w:rsidRPr="00D45D96">
        <w:rPr>
          <w:b/>
        </w:rPr>
        <w:t xml:space="preserve">No implementation required to achieve this from client and server side. </w:t>
      </w:r>
      <w:r w:rsidR="00D32D41">
        <w:rPr>
          <w:b/>
        </w:rPr>
        <w:t xml:space="preserve"> </w:t>
      </w:r>
      <w:r w:rsidRPr="00D45D96">
        <w:rPr>
          <w:b/>
        </w:rPr>
        <w:t>It is already there we just need to render this.  It will automatically represents value of workflowuser notification style and Out of office</w:t>
      </w:r>
      <w:r>
        <w:rPr>
          <w:b/>
        </w:rPr>
        <w:t xml:space="preserve"> settings</w:t>
      </w:r>
      <w:r>
        <w:t xml:space="preserve">. </w:t>
      </w:r>
    </w:p>
    <w:p w14:paraId="0A97D803" w14:textId="77777777" w:rsidR="00D45D96" w:rsidRDefault="00D45D96" w:rsidP="006D58CF">
      <w:pPr>
        <w:ind w:left="720"/>
      </w:pPr>
    </w:p>
    <w:p w14:paraId="6E475C4D" w14:textId="44CA3387" w:rsidR="00A22A5A" w:rsidRDefault="00BB7F6B" w:rsidP="006D58CF">
      <w:pPr>
        <w:pStyle w:val="ListParagraph"/>
        <w:numPr>
          <w:ilvl w:val="0"/>
          <w:numId w:val="45"/>
        </w:numPr>
        <w:spacing w:after="0"/>
      </w:pPr>
      <w:r>
        <w:t>Create component called tablefieldsetting.component.ts and html under shared\settings folder.</w:t>
      </w:r>
    </w:p>
    <w:p w14:paraId="5DDAB76C" w14:textId="77777777" w:rsidR="00D32D41" w:rsidRDefault="00D32D41" w:rsidP="006D58CF">
      <w:pPr>
        <w:pStyle w:val="ListParagraph"/>
        <w:spacing w:after="0"/>
      </w:pPr>
      <w:r>
        <w:tab/>
      </w:r>
      <w:r w:rsidR="00BB7F6B">
        <w:rPr>
          <w:noProof/>
        </w:rPr>
        <w:drawing>
          <wp:inline distT="0" distB="0" distL="0" distR="0" wp14:anchorId="126A76AD" wp14:editId="19577735">
            <wp:extent cx="291465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D566" w14:textId="026A2500" w:rsidR="006D58CF" w:rsidRDefault="00D32D41" w:rsidP="006D58CF">
      <w:pPr>
        <w:pStyle w:val="ListParagraph"/>
        <w:spacing w:after="0"/>
      </w:pPr>
      <w:r>
        <w:tab/>
      </w:r>
      <w:r w:rsidR="00BB7F6B">
        <w:t>Component contains header and option button only.  User can select any option at a time.</w:t>
      </w:r>
    </w:p>
    <w:p w14:paraId="42C01D60" w14:textId="1D103EC9" w:rsidR="00790D92" w:rsidRDefault="00790D92" w:rsidP="006D58CF">
      <w:pPr>
        <w:pStyle w:val="ListParagraph"/>
        <w:numPr>
          <w:ilvl w:val="0"/>
          <w:numId w:val="45"/>
        </w:numPr>
        <w:spacing w:after="0"/>
      </w:pPr>
      <w:r>
        <w:t>Add following two UserConfig</w:t>
      </w:r>
      <w:r w:rsidR="00BB7F6B">
        <w:t>C</w:t>
      </w:r>
      <w:r>
        <w:t>onstant in constants.</w:t>
      </w:r>
      <w:r w:rsidR="00EC37FC">
        <w:t xml:space="preserve">  Class is already exists there so, just need to add this property.</w:t>
      </w:r>
    </w:p>
    <w:p w14:paraId="0D1EDCDE" w14:textId="77777777" w:rsidR="00A22A5A" w:rsidRPr="00A22A5A" w:rsidRDefault="00A22A5A" w:rsidP="006D58CF">
      <w:pPr>
        <w:shd w:val="clear" w:color="auto" w:fill="1E1E1E"/>
        <w:spacing w:line="285" w:lineRule="atLeast"/>
        <w:ind w:left="144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A22A5A">
        <w:rPr>
          <w:rFonts w:ascii="Consolas" w:hAnsi="Consolas" w:cs="Times New Roman"/>
          <w:color w:val="C586C0"/>
          <w:sz w:val="21"/>
          <w:szCs w:val="21"/>
        </w:rPr>
        <w:t>export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A22A5A">
        <w:rPr>
          <w:rFonts w:ascii="Consolas" w:hAnsi="Consolas" w:cs="Times New Roman"/>
          <w:color w:val="569CD6"/>
          <w:sz w:val="21"/>
          <w:szCs w:val="21"/>
        </w:rPr>
        <w:t>module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A22A5A">
        <w:rPr>
          <w:rFonts w:ascii="Consolas" w:hAnsi="Consolas" w:cs="Times New Roman"/>
          <w:color w:val="4EC9B0"/>
          <w:sz w:val="21"/>
          <w:szCs w:val="21"/>
        </w:rPr>
        <w:t>UserConfigConstants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740BED0A" w14:textId="1824A575" w:rsidR="00A22A5A" w:rsidRDefault="00A22A5A" w:rsidP="006D58CF">
      <w:pPr>
        <w:shd w:val="clear" w:color="auto" w:fill="1E1E1E"/>
        <w:spacing w:line="285" w:lineRule="atLeast"/>
        <w:ind w:left="144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 </w:t>
      </w:r>
      <w:r w:rsidRPr="00A22A5A">
        <w:rPr>
          <w:rFonts w:ascii="Consolas" w:hAnsi="Consolas" w:cs="Times New Roman"/>
          <w:color w:val="C586C0"/>
          <w:sz w:val="21"/>
          <w:szCs w:val="21"/>
        </w:rPr>
        <w:t>export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A22A5A">
        <w:rPr>
          <w:rFonts w:ascii="Consolas" w:hAnsi="Consolas" w:cs="Times New Roman"/>
          <w:color w:val="569CD6"/>
          <w:sz w:val="21"/>
          <w:szCs w:val="21"/>
        </w:rPr>
        <w:t>class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 </w:t>
      </w:r>
      <w:r w:rsidR="00EC37FC">
        <w:rPr>
          <w:rFonts w:ascii="Consolas" w:hAnsi="Consolas" w:cs="Times New Roman"/>
          <w:color w:val="4EC9B0"/>
          <w:sz w:val="21"/>
          <w:szCs w:val="21"/>
        </w:rPr>
        <w:t>Global</w:t>
      </w:r>
      <w:r w:rsidRPr="00A22A5A">
        <w:rPr>
          <w:rFonts w:ascii="Consolas" w:hAnsi="Consolas" w:cs="Times New Roman"/>
          <w:color w:val="D4D4D4"/>
          <w:sz w:val="21"/>
          <w:szCs w:val="21"/>
        </w:rPr>
        <w:t>{</w:t>
      </w:r>
    </w:p>
    <w:p w14:paraId="7BFD72F6" w14:textId="32D4EDDF" w:rsidR="00A22A5A" w:rsidRDefault="00A22A5A" w:rsidP="006D58CF">
      <w:pPr>
        <w:shd w:val="clear" w:color="auto" w:fill="1E1E1E"/>
        <w:spacing w:line="285" w:lineRule="atLeast"/>
        <w:ind w:left="1440"/>
        <w:jc w:val="lef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ab/>
      </w:r>
      <w:r w:rsidRPr="00A22A5A">
        <w:rPr>
          <w:rFonts w:ascii="Consolas" w:hAnsi="Consolas" w:cs="Times New Roman"/>
          <w:color w:val="569CD6"/>
          <w:sz w:val="21"/>
          <w:szCs w:val="21"/>
        </w:rPr>
        <w:t>static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A22A5A">
        <w:rPr>
          <w:rFonts w:ascii="Consolas" w:hAnsi="Consolas" w:cs="Times New Roman"/>
          <w:color w:val="569CD6"/>
          <w:sz w:val="21"/>
          <w:szCs w:val="21"/>
        </w:rPr>
        <w:t>readonly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="00EC37FC">
        <w:rPr>
          <w:rFonts w:ascii="Consolas" w:hAnsi="Consolas" w:cs="Times New Roman"/>
          <w:color w:val="9CDCFE"/>
          <w:sz w:val="21"/>
          <w:szCs w:val="21"/>
        </w:rPr>
        <w:t>TableFieldView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: </w:t>
      </w:r>
      <w:r w:rsidRPr="00A22A5A">
        <w:rPr>
          <w:rFonts w:ascii="Consolas" w:hAnsi="Consolas" w:cs="Times New Roman"/>
          <w:color w:val="4EC9B0"/>
          <w:sz w:val="21"/>
          <w:szCs w:val="21"/>
        </w:rPr>
        <w:t>string</w:t>
      </w:r>
      <w:r w:rsidRPr="00A22A5A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 w:rsidRPr="00A22A5A">
        <w:rPr>
          <w:rFonts w:ascii="Consolas" w:hAnsi="Consolas" w:cs="Times New Roman"/>
          <w:color w:val="CE9178"/>
          <w:sz w:val="21"/>
          <w:szCs w:val="21"/>
        </w:rPr>
        <w:t>"</w:t>
      </w:r>
      <w:r w:rsidR="00EC37FC">
        <w:rPr>
          <w:rFonts w:ascii="Consolas" w:hAnsi="Consolas" w:cs="Times New Roman"/>
          <w:color w:val="CE9178"/>
          <w:sz w:val="21"/>
          <w:szCs w:val="21"/>
        </w:rPr>
        <w:t>tablefieldview</w:t>
      </w:r>
      <w:r w:rsidRPr="00A22A5A">
        <w:rPr>
          <w:rFonts w:ascii="Consolas" w:hAnsi="Consolas" w:cs="Times New Roman"/>
          <w:color w:val="CE9178"/>
          <w:sz w:val="21"/>
          <w:szCs w:val="21"/>
        </w:rPr>
        <w:t>"</w:t>
      </w:r>
      <w:r w:rsidRPr="00A22A5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64618DF0" w14:textId="4CEF7B1A" w:rsidR="00790D92" w:rsidRDefault="00A22A5A" w:rsidP="006D58CF">
      <w:pPr>
        <w:shd w:val="clear" w:color="auto" w:fill="1E1E1E"/>
        <w:spacing w:line="285" w:lineRule="atLeast"/>
        <w:ind w:left="1440"/>
        <w:jc w:val="left"/>
      </w:pPr>
      <w:r>
        <w:rPr>
          <w:rFonts w:ascii="Consolas" w:hAnsi="Consolas" w:cs="Times New Roman"/>
          <w:color w:val="D4D4D4"/>
          <w:sz w:val="21"/>
          <w:szCs w:val="21"/>
        </w:rPr>
        <w:lastRenderedPageBreak/>
        <w:t>}</w:t>
      </w:r>
      <w:r w:rsidR="00EC37FC">
        <w:tab/>
        <w:t xml:space="preserve"> </w:t>
      </w:r>
    </w:p>
    <w:p w14:paraId="18B0DA0D" w14:textId="5C0302F5" w:rsidR="00EC37FC" w:rsidRDefault="001A5DC8" w:rsidP="006D58CF">
      <w:pPr>
        <w:pStyle w:val="ListParagraph"/>
        <w:numPr>
          <w:ilvl w:val="0"/>
          <w:numId w:val="45"/>
        </w:numPr>
        <w:spacing w:after="0"/>
      </w:pPr>
      <w:r>
        <w:t xml:space="preserve">While rendering we need to check if UserConfigs contains </w:t>
      </w:r>
      <w:r w:rsidR="0015379B">
        <w:t>TableFieldView value in it or not.  application_id will be null. If it doesn’t contain any values then we need to use “Card Style” as default value.</w:t>
      </w:r>
    </w:p>
    <w:p w14:paraId="543E720E" w14:textId="1E939CEA" w:rsidR="0015379B" w:rsidRDefault="0015379B" w:rsidP="006D58CF">
      <w:pPr>
        <w:ind w:left="720"/>
      </w:pPr>
      <w:r>
        <w:t xml:space="preserve">On change of option button we need to call updateconfig call.  </w:t>
      </w:r>
    </w:p>
    <w:p w14:paraId="1FF77116" w14:textId="353496C7" w:rsidR="0015379B" w:rsidRDefault="0015379B" w:rsidP="006D58CF">
      <w:pPr>
        <w:ind w:left="720"/>
      </w:pPr>
    </w:p>
    <w:p w14:paraId="37A3A2A2" w14:textId="45188E38" w:rsidR="0015379B" w:rsidRDefault="0015379B" w:rsidP="006D58CF">
      <w:pPr>
        <w:shd w:val="clear" w:color="auto" w:fill="1E1E1E"/>
        <w:spacing w:line="285" w:lineRule="atLeast"/>
        <w:ind w:left="1440" w:firstLine="360"/>
        <w:jc w:val="left"/>
        <w:rPr>
          <w:rFonts w:ascii="Consolas" w:hAnsi="Consolas" w:cs="Times New Roman"/>
          <w:color w:val="6A9955"/>
          <w:sz w:val="21"/>
          <w:szCs w:val="21"/>
        </w:rPr>
      </w:pPr>
      <w:r w:rsidRPr="00AF0ED5">
        <w:rPr>
          <w:rFonts w:ascii="Consolas" w:hAnsi="Consolas" w:cs="Times New Roman"/>
          <w:color w:val="6A9955"/>
          <w:sz w:val="21"/>
          <w:szCs w:val="21"/>
        </w:rPr>
        <w:t>//</w:t>
      </w:r>
      <w:r>
        <w:rPr>
          <w:rFonts w:ascii="Consolas" w:hAnsi="Consolas" w:cs="Times New Roman"/>
          <w:color w:val="6A9955"/>
          <w:sz w:val="21"/>
          <w:szCs w:val="21"/>
        </w:rPr>
        <w:t>application id will be null</w:t>
      </w:r>
    </w:p>
    <w:p w14:paraId="1BA2E663" w14:textId="07BFB747" w:rsidR="0015379B" w:rsidRDefault="0015379B" w:rsidP="006D58CF">
      <w:pPr>
        <w:shd w:val="clear" w:color="auto" w:fill="1E1E1E"/>
        <w:spacing w:line="285" w:lineRule="atLeast"/>
        <w:ind w:left="1440" w:firstLine="360"/>
        <w:jc w:val="left"/>
        <w:rPr>
          <w:rFonts w:ascii="Consolas" w:hAnsi="Consolas" w:cs="Times New Roman"/>
          <w:color w:val="9CDCFE"/>
          <w:sz w:val="21"/>
          <w:szCs w:val="21"/>
        </w:rPr>
      </w:pPr>
      <w:r>
        <w:rPr>
          <w:rFonts w:ascii="Consolas" w:hAnsi="Consolas" w:cs="Times New Roman"/>
          <w:color w:val="6A9955"/>
          <w:sz w:val="21"/>
          <w:szCs w:val="21"/>
        </w:rPr>
        <w:t xml:space="preserve">//config name will be </w:t>
      </w:r>
      <w:r w:rsidRPr="00A22A5A">
        <w:rPr>
          <w:rFonts w:ascii="Consolas" w:hAnsi="Consolas" w:cs="Times New Roman"/>
          <w:color w:val="4EC9B0"/>
          <w:sz w:val="21"/>
          <w:szCs w:val="21"/>
        </w:rPr>
        <w:t>UserConfigConstants</w:t>
      </w:r>
      <w:r>
        <w:rPr>
          <w:rFonts w:ascii="Consolas" w:hAnsi="Consolas" w:cs="Times New Roman"/>
          <w:color w:val="4EC9B0"/>
          <w:sz w:val="21"/>
          <w:szCs w:val="21"/>
        </w:rPr>
        <w:t>.Global.</w:t>
      </w:r>
      <w:r>
        <w:rPr>
          <w:rFonts w:ascii="Consolas" w:hAnsi="Consolas" w:cs="Times New Roman"/>
          <w:color w:val="9CDCFE"/>
          <w:sz w:val="21"/>
          <w:szCs w:val="21"/>
        </w:rPr>
        <w:t>TableFieldView</w:t>
      </w:r>
    </w:p>
    <w:p w14:paraId="2250821C" w14:textId="2EB32B32" w:rsidR="0015379B" w:rsidRDefault="0015379B" w:rsidP="006D58CF">
      <w:pPr>
        <w:shd w:val="clear" w:color="auto" w:fill="1E1E1E"/>
        <w:spacing w:line="285" w:lineRule="atLeast"/>
        <w:ind w:left="1440" w:firstLine="360"/>
        <w:jc w:val="left"/>
        <w:rPr>
          <w:rFonts w:ascii="Consolas" w:hAnsi="Consolas" w:cs="Times New Roman"/>
          <w:color w:val="6A9955"/>
          <w:sz w:val="21"/>
          <w:szCs w:val="21"/>
        </w:rPr>
      </w:pPr>
      <w:r>
        <w:rPr>
          <w:rFonts w:ascii="Consolas" w:hAnsi="Consolas" w:cs="Times New Roman"/>
          <w:color w:val="6A9955"/>
          <w:sz w:val="21"/>
          <w:szCs w:val="21"/>
        </w:rPr>
        <w:t xml:space="preserve">//transaction type id would be null in this case. </w:t>
      </w:r>
    </w:p>
    <w:p w14:paraId="2A8CF009" w14:textId="05245804" w:rsidR="0015379B" w:rsidRPr="00AF0ED5" w:rsidRDefault="0015379B" w:rsidP="006D58CF">
      <w:pPr>
        <w:shd w:val="clear" w:color="auto" w:fill="1E1E1E"/>
        <w:spacing w:line="285" w:lineRule="atLeast"/>
        <w:ind w:left="1440" w:firstLine="360"/>
        <w:jc w:val="left"/>
        <w:rPr>
          <w:rFonts w:ascii="Consolas" w:hAnsi="Consolas" w:cs="Times New Roman"/>
          <w:color w:val="6A9955"/>
          <w:sz w:val="21"/>
          <w:szCs w:val="21"/>
        </w:rPr>
      </w:pPr>
      <w:r>
        <w:rPr>
          <w:rFonts w:ascii="Consolas" w:hAnsi="Consolas" w:cs="Times New Roman"/>
          <w:color w:val="6A9955"/>
          <w:sz w:val="21"/>
          <w:szCs w:val="21"/>
        </w:rPr>
        <w:t>//config value will be “Card” or “Grid”</w:t>
      </w:r>
    </w:p>
    <w:p w14:paraId="059C3335" w14:textId="77777777" w:rsidR="0015379B" w:rsidRPr="00790D92" w:rsidRDefault="0015379B" w:rsidP="006D58CF">
      <w:pPr>
        <w:shd w:val="clear" w:color="auto" w:fill="1E1E1E"/>
        <w:spacing w:line="285" w:lineRule="atLeast"/>
        <w:ind w:left="1440" w:firstLine="360"/>
        <w:jc w:val="left"/>
        <w:rPr>
          <w:rFonts w:ascii="Consolas" w:hAnsi="Consolas" w:cs="Times New Roman"/>
          <w:color w:val="DCDCAA"/>
          <w:sz w:val="21"/>
          <w:szCs w:val="21"/>
        </w:rPr>
      </w:pPr>
      <w:r w:rsidRPr="00074FA4">
        <w:rPr>
          <w:rFonts w:ascii="Consolas" w:hAnsi="Consolas" w:cs="Times New Roman"/>
          <w:color w:val="DCDCAA"/>
          <w:sz w:val="21"/>
          <w:szCs w:val="21"/>
        </w:rPr>
        <w:t>saveUserConfigByName</w:t>
      </w:r>
      <w:r w:rsidRPr="00AF0ED5">
        <w:rPr>
          <w:rFonts w:ascii="Consolas" w:hAnsi="Consolas" w:cs="Times New Roman"/>
          <w:color w:val="DCDCAA"/>
          <w:sz w:val="21"/>
          <w:szCs w:val="21"/>
        </w:rPr>
        <w:t>(applicationID,configName,configValue,null)</w:t>
      </w:r>
    </w:p>
    <w:p w14:paraId="3D891048" w14:textId="77777777" w:rsidR="0015379B" w:rsidRDefault="0015379B" w:rsidP="006D58CF">
      <w:pPr>
        <w:ind w:left="720"/>
      </w:pPr>
    </w:p>
    <w:p w14:paraId="1D721EE7" w14:textId="67AE08BE" w:rsidR="008C052C" w:rsidRDefault="009B7B6A" w:rsidP="006D58CF">
      <w:pPr>
        <w:pStyle w:val="ListParagraph"/>
        <w:numPr>
          <w:ilvl w:val="0"/>
          <w:numId w:val="45"/>
        </w:numPr>
        <w:spacing w:after="0"/>
      </w:pPr>
      <w:r>
        <w:t>Create following class to support annotation options</w:t>
      </w:r>
    </w:p>
    <w:p w14:paraId="360DD0AF" w14:textId="3EBD26E5" w:rsid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C586C0"/>
          <w:sz w:val="21"/>
          <w:szCs w:val="21"/>
        </w:rPr>
        <w:t>export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569CD6"/>
          <w:sz w:val="21"/>
          <w:szCs w:val="21"/>
        </w:rPr>
        <w:t>class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="005D510B" w:rsidRPr="009B7B6A">
        <w:rPr>
          <w:rFonts w:ascii="Consolas" w:hAnsi="Consolas" w:cs="Times New Roman"/>
          <w:color w:val="4EC9B0"/>
          <w:sz w:val="21"/>
          <w:szCs w:val="21"/>
        </w:rPr>
        <w:t>AnnotationOptions</w:t>
      </w:r>
      <w:r w:rsidR="005D510B" w:rsidRPr="009B7B6A">
        <w:rPr>
          <w:rFonts w:ascii="Consolas" w:hAnsi="Consolas" w:cs="Times New Roman"/>
          <w:color w:val="569CD6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D4D4D4"/>
          <w:sz w:val="21"/>
          <w:szCs w:val="21"/>
        </w:rPr>
        <w:t>{</w:t>
      </w:r>
    </w:p>
    <w:p w14:paraId="6DA0795D" w14:textId="77777777" w:rsidR="005D510B" w:rsidRPr="009B7B6A" w:rsidRDefault="005D510B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annotationtype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: </w:t>
      </w:r>
      <w:r w:rsidRPr="009B7B6A">
        <w:rPr>
          <w:rFonts w:ascii="Consolas" w:hAnsi="Consolas" w:cs="Times New Roman"/>
          <w:color w:val="4EC9B0"/>
          <w:sz w:val="21"/>
          <w:szCs w:val="21"/>
        </w:rPr>
        <w:t>AnnotationType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405CD16E" w14:textId="77777777" w:rsidR="005D510B" w:rsidRPr="009B7B6A" w:rsidRDefault="005D510B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fillcolor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43DB517C" w14:textId="77777777" w:rsidR="005D510B" w:rsidRPr="009B7B6A" w:rsidRDefault="005D510B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bordercolor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4B0BA284" w14:textId="67E145CA" w:rsidR="009B7B6A" w:rsidRPr="009B7B6A" w:rsidRDefault="005D510B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borderthickness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number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  <w:r w:rsidR="009B7B6A"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</w:p>
    <w:p w14:paraId="18666CBC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fontname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2C66266A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fontsize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number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65DC7A3C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textbackground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564A45CF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textforeground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7A64F342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defaulttext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string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0DD51BBF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verticalalignment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: </w:t>
      </w:r>
      <w:r w:rsidRPr="009B7B6A">
        <w:rPr>
          <w:rFonts w:ascii="Consolas" w:hAnsi="Consolas" w:cs="Times New Roman"/>
          <w:color w:val="4EC9B0"/>
          <w:sz w:val="21"/>
          <w:szCs w:val="21"/>
        </w:rPr>
        <w:t>AnnotationAlignment</w:t>
      </w:r>
      <w:r w:rsidRPr="009B7B6A">
        <w:rPr>
          <w:rFonts w:ascii="Consolas" w:hAnsi="Consolas" w:cs="Times New Roman"/>
          <w:color w:val="D4D4D4"/>
          <w:sz w:val="21"/>
          <w:szCs w:val="21"/>
        </w:rPr>
        <w:t>.</w:t>
      </w:r>
      <w:r w:rsidRPr="009B7B6A">
        <w:rPr>
          <w:rFonts w:ascii="Consolas" w:hAnsi="Consolas" w:cs="Times New Roman"/>
          <w:color w:val="4EC9B0"/>
          <w:sz w:val="21"/>
          <w:szCs w:val="21"/>
        </w:rPr>
        <w:t>Vertical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43963019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horizontalalignment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AnnotationAlignment</w:t>
      </w:r>
      <w:r w:rsidRPr="009B7B6A">
        <w:rPr>
          <w:rFonts w:ascii="Consolas" w:hAnsi="Consolas" w:cs="Times New Roman"/>
          <w:color w:val="D4D4D4"/>
          <w:sz w:val="21"/>
          <w:szCs w:val="21"/>
        </w:rPr>
        <w:t>.</w:t>
      </w:r>
      <w:r w:rsidRPr="009B7B6A">
        <w:rPr>
          <w:rFonts w:ascii="Consolas" w:hAnsi="Consolas" w:cs="Times New Roman"/>
          <w:color w:val="4EC9B0"/>
          <w:sz w:val="21"/>
          <w:szCs w:val="21"/>
        </w:rPr>
        <w:t>Horizontal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73C01462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wordwrap</w:t>
      </w:r>
      <w:r w:rsidRPr="009B7B6A">
        <w:rPr>
          <w:rFonts w:ascii="Consolas" w:hAnsi="Consolas" w:cs="Times New Roman"/>
          <w:color w:val="D4D4D4"/>
          <w:sz w:val="21"/>
          <w:szCs w:val="21"/>
        </w:rPr>
        <w:t>:</w:t>
      </w:r>
      <w:r w:rsidRPr="009B7B6A">
        <w:rPr>
          <w:rFonts w:ascii="Consolas" w:hAnsi="Consolas" w:cs="Times New Roman"/>
          <w:color w:val="4EC9B0"/>
          <w:sz w:val="21"/>
          <w:szCs w:val="21"/>
        </w:rPr>
        <w:t>boolean</w:t>
      </w:r>
      <w:r w:rsidRPr="009B7B6A"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2ADAE39F" w14:textId="6D667FEC" w:rsid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1046655E" w14:textId="29EA0C5A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12E89B29" w14:textId="77777777" w:rsidR="006D58CF" w:rsidRPr="009B7B6A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2A5B1385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C586C0"/>
          <w:sz w:val="21"/>
          <w:szCs w:val="21"/>
        </w:rPr>
        <w:t>export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569CD6"/>
          <w:sz w:val="21"/>
          <w:szCs w:val="21"/>
        </w:rPr>
        <w:t>enum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4EC9B0"/>
          <w:sz w:val="21"/>
          <w:szCs w:val="21"/>
        </w:rPr>
        <w:t>AnnotationType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0308971C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Text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7B99ACB7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Note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5183D461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Pen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49776D5F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Circle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05ABB114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Line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26B4FE65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Polygone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08903007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Rectangle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1E8F2D06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Arrow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75BF06A9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Highlighter</w:t>
      </w:r>
    </w:p>
    <w:p w14:paraId="3C6F662C" w14:textId="73F9006E" w:rsid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32926AEE" w14:textId="5E4586BD" w:rsidR="005D510B" w:rsidRDefault="005D510B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2C4ED9AD" w14:textId="69002C05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46A5B593" w14:textId="69B6911B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1BE9AB14" w14:textId="18332C8E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7E40F064" w14:textId="52C3D991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3E7E5FB3" w14:textId="1D36C0FB" w:rsidR="006D58CF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</w:p>
    <w:p w14:paraId="18AF8BAA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C586C0"/>
          <w:sz w:val="21"/>
          <w:szCs w:val="21"/>
        </w:rPr>
        <w:t>export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569CD6"/>
          <w:sz w:val="21"/>
          <w:szCs w:val="21"/>
        </w:rPr>
        <w:t>module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4EC9B0"/>
          <w:sz w:val="21"/>
          <w:szCs w:val="21"/>
        </w:rPr>
        <w:t>AnnotationAlignment</w:t>
      </w:r>
      <w:r w:rsidRPr="009B7B6A">
        <w:rPr>
          <w:rFonts w:ascii="Consolas" w:hAnsi="Consolas" w:cs="Times New Roman"/>
          <w:color w:val="D4D4D4"/>
          <w:sz w:val="21"/>
          <w:szCs w:val="21"/>
        </w:rPr>
        <w:t>{</w:t>
      </w:r>
    </w:p>
    <w:p w14:paraId="218DBEE5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C586C0"/>
          <w:sz w:val="21"/>
          <w:szCs w:val="21"/>
        </w:rPr>
        <w:t>export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569CD6"/>
          <w:sz w:val="21"/>
          <w:szCs w:val="21"/>
        </w:rPr>
        <w:t>enum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4EC9B0"/>
          <w:sz w:val="21"/>
          <w:szCs w:val="21"/>
        </w:rPr>
        <w:t>Vertical</w:t>
      </w:r>
      <w:r w:rsidRPr="009B7B6A">
        <w:rPr>
          <w:rFonts w:ascii="Consolas" w:hAnsi="Consolas" w:cs="Times New Roman"/>
          <w:color w:val="D4D4D4"/>
          <w:sz w:val="21"/>
          <w:szCs w:val="21"/>
        </w:rPr>
        <w:t>{</w:t>
      </w:r>
    </w:p>
    <w:p w14:paraId="55E10B44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Top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357A12C2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Center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272E7B43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Bottom</w:t>
      </w:r>
    </w:p>
    <w:p w14:paraId="3D3B8A90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}</w:t>
      </w:r>
    </w:p>
    <w:p w14:paraId="303F8C42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</w:t>
      </w:r>
      <w:r w:rsidRPr="009B7B6A">
        <w:rPr>
          <w:rFonts w:ascii="Consolas" w:hAnsi="Consolas" w:cs="Times New Roman"/>
          <w:color w:val="C586C0"/>
          <w:sz w:val="21"/>
          <w:szCs w:val="21"/>
        </w:rPr>
        <w:t>export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569CD6"/>
          <w:sz w:val="21"/>
          <w:szCs w:val="21"/>
        </w:rPr>
        <w:t>enum</w:t>
      </w: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9B7B6A">
        <w:rPr>
          <w:rFonts w:ascii="Consolas" w:hAnsi="Consolas" w:cs="Times New Roman"/>
          <w:color w:val="4EC9B0"/>
          <w:sz w:val="21"/>
          <w:szCs w:val="21"/>
        </w:rPr>
        <w:t>Horizontal</w:t>
      </w:r>
      <w:r w:rsidRPr="009B7B6A">
        <w:rPr>
          <w:rFonts w:ascii="Consolas" w:hAnsi="Consolas" w:cs="Times New Roman"/>
          <w:color w:val="D4D4D4"/>
          <w:sz w:val="21"/>
          <w:szCs w:val="21"/>
        </w:rPr>
        <w:t>{</w:t>
      </w:r>
    </w:p>
    <w:p w14:paraId="10F48091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Left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0EF5042F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Center</w:t>
      </w:r>
      <w:r w:rsidRPr="009B7B6A">
        <w:rPr>
          <w:rFonts w:ascii="Consolas" w:hAnsi="Consolas" w:cs="Times New Roman"/>
          <w:color w:val="D4D4D4"/>
          <w:sz w:val="21"/>
          <w:szCs w:val="21"/>
        </w:rPr>
        <w:t>,</w:t>
      </w:r>
    </w:p>
    <w:p w14:paraId="68AE39D1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    </w:t>
      </w:r>
      <w:r w:rsidRPr="009B7B6A">
        <w:rPr>
          <w:rFonts w:ascii="Consolas" w:hAnsi="Consolas" w:cs="Times New Roman"/>
          <w:color w:val="9CDCFE"/>
          <w:sz w:val="21"/>
          <w:szCs w:val="21"/>
        </w:rPr>
        <w:t>Right</w:t>
      </w:r>
    </w:p>
    <w:p w14:paraId="7EECF059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 xml:space="preserve">    }</w:t>
      </w:r>
    </w:p>
    <w:p w14:paraId="62CD75F9" w14:textId="77777777" w:rsidR="009B7B6A" w:rsidRPr="009B7B6A" w:rsidRDefault="009B7B6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21"/>
          <w:szCs w:val="21"/>
        </w:rPr>
      </w:pPr>
      <w:r w:rsidRPr="009B7B6A"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19062E5F" w14:textId="38DB893D" w:rsidR="009B7B6A" w:rsidRDefault="009B7B6A" w:rsidP="006D58CF"/>
    <w:p w14:paraId="18985C3E" w14:textId="59E588D8" w:rsidR="00D32D41" w:rsidRDefault="004675DE" w:rsidP="006D58CF">
      <w:pPr>
        <w:pStyle w:val="ListParagraph"/>
        <w:numPr>
          <w:ilvl w:val="0"/>
          <w:numId w:val="45"/>
        </w:numPr>
        <w:spacing w:after="0"/>
      </w:pPr>
      <w:r>
        <w:t>Create annotationoption.component.ts and html.  This component will have ability to</w:t>
      </w:r>
      <w:r w:rsidR="000B19B5">
        <w:t xml:space="preserve"> show any annotation properties based on annotation type.</w:t>
      </w:r>
    </w:p>
    <w:p w14:paraId="55BFBD74" w14:textId="179469A7" w:rsidR="00D32D41" w:rsidRDefault="00D32D41" w:rsidP="006D58CF">
      <w:pPr>
        <w:pStyle w:val="ListParagraph"/>
        <w:spacing w:after="0"/>
        <w:ind w:left="720"/>
      </w:pPr>
      <w:hyperlink r:id="rId18" w:history="1">
        <w:r w:rsidRPr="005B08EC">
          <w:rPr>
            <w:rStyle w:val="Hyperlink"/>
            <w:noProof w:val="0"/>
          </w:rPr>
          <w:t>https://ej2.syncfusion.com/javascript/demos/#/material/color-picker/default.html</w:t>
        </w:r>
      </w:hyperlink>
    </w:p>
    <w:p w14:paraId="33A5F95F" w14:textId="256318D3" w:rsidR="00D32D41" w:rsidRDefault="00D32D41" w:rsidP="006D58CF">
      <w:pPr>
        <w:pStyle w:val="ListParagraph"/>
        <w:spacing w:after="0"/>
        <w:ind w:left="720"/>
      </w:pPr>
      <w:hyperlink r:id="rId19" w:history="1">
        <w:r w:rsidRPr="005B08EC">
          <w:rPr>
            <w:rStyle w:val="Hyperlink"/>
            <w:noProof w:val="0"/>
          </w:rPr>
          <w:t>https://ej2.syncfusion.com/javascript/demos/#/material/dropdownlist/default.html</w:t>
        </w:r>
      </w:hyperlink>
    </w:p>
    <w:p w14:paraId="65BC1152" w14:textId="0A96EED8" w:rsidR="006D58CF" w:rsidRDefault="006D58CF" w:rsidP="006D58CF">
      <w:pPr>
        <w:pStyle w:val="ListParagraph"/>
        <w:spacing w:after="0"/>
        <w:ind w:left="720"/>
      </w:pPr>
      <w:r>
        <w:t xml:space="preserve">in HTML we need to render control based on </w:t>
      </w:r>
      <w:r w:rsidR="003133A9">
        <w:t xml:space="preserve">annotation </w:t>
      </w:r>
      <w:r>
        <w:t>type.  i.e. see below example</w:t>
      </w:r>
    </w:p>
    <w:p w14:paraId="0C6C0A1E" w14:textId="77777777" w:rsidR="006D58CF" w:rsidRPr="007D047A" w:rsidRDefault="006D58CF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AnnotationType.Text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07B6457B" w14:textId="1AD35480" w:rsidR="006D58CF" w:rsidRDefault="006D58CF" w:rsidP="006D58CF">
      <w:pPr>
        <w:pStyle w:val="ListParagraph"/>
        <w:spacing w:after="0"/>
        <w:ind w:left="720"/>
      </w:pPr>
      <w:r>
        <w:t xml:space="preserve">Here annotation type is “Text”  so, we need to rendered this control by folowing (a). </w:t>
      </w:r>
    </w:p>
    <w:p w14:paraId="180EF855" w14:textId="328E4FCE" w:rsidR="005F73D1" w:rsidRDefault="005F73D1" w:rsidP="006D58CF">
      <w:pPr>
        <w:pStyle w:val="ListParagraph"/>
        <w:numPr>
          <w:ilvl w:val="1"/>
          <w:numId w:val="45"/>
        </w:numPr>
        <w:spacing w:after="0"/>
      </w:pPr>
      <w:r w:rsidRPr="005F73D1">
        <w:t>Text Annotation</w:t>
      </w:r>
    </w:p>
    <w:tbl>
      <w:tblPr>
        <w:tblStyle w:val="TableGrid"/>
        <w:tblW w:w="9445" w:type="dxa"/>
        <w:tblInd w:w="1440" w:type="dxa"/>
        <w:tblLook w:val="04A0" w:firstRow="1" w:lastRow="0" w:firstColumn="1" w:lastColumn="0" w:noHBand="0" w:noVBand="1"/>
      </w:tblPr>
      <w:tblGrid>
        <w:gridCol w:w="1273"/>
        <w:gridCol w:w="2158"/>
        <w:gridCol w:w="867"/>
        <w:gridCol w:w="1268"/>
        <w:gridCol w:w="3879"/>
      </w:tblGrid>
      <w:tr w:rsidR="00D32D41" w14:paraId="34E45AAD" w14:textId="58329212" w:rsidTr="00D32D41">
        <w:tc>
          <w:tcPr>
            <w:tcW w:w="1273" w:type="dxa"/>
          </w:tcPr>
          <w:p w14:paraId="7978423E" w14:textId="4DC65A70" w:rsidR="00D32D41" w:rsidRPr="0063501D" w:rsidRDefault="00D32D41" w:rsidP="006D58CF">
            <w:pPr>
              <w:pStyle w:val="ListParagraph"/>
              <w:spacing w:after="0"/>
            </w:pPr>
            <w:r w:rsidRPr="0063501D">
              <w:t xml:space="preserve">Papersave </w:t>
            </w:r>
          </w:p>
        </w:tc>
        <w:tc>
          <w:tcPr>
            <w:tcW w:w="2158" w:type="dxa"/>
          </w:tcPr>
          <w:p w14:paraId="15922CC0" w14:textId="11717B03" w:rsidR="00D32D41" w:rsidRPr="0063501D" w:rsidRDefault="00D32D41" w:rsidP="006D58CF">
            <w:pPr>
              <w:pStyle w:val="ListParagraph"/>
              <w:spacing w:after="0"/>
            </w:pPr>
            <w:r w:rsidRPr="0063501D">
              <w:t>LeadTools PropertyName</w:t>
            </w:r>
          </w:p>
        </w:tc>
        <w:tc>
          <w:tcPr>
            <w:tcW w:w="867" w:type="dxa"/>
          </w:tcPr>
          <w:p w14:paraId="23CB8EB4" w14:textId="231DF17B" w:rsidR="00D32D41" w:rsidRPr="0063501D" w:rsidRDefault="00D32D41" w:rsidP="006D58CF">
            <w:pPr>
              <w:pStyle w:val="ListParagraph"/>
              <w:spacing w:after="0"/>
            </w:pPr>
            <w:r w:rsidRPr="0063501D">
              <w:t>Render</w:t>
            </w:r>
          </w:p>
        </w:tc>
        <w:tc>
          <w:tcPr>
            <w:tcW w:w="1268" w:type="dxa"/>
          </w:tcPr>
          <w:p w14:paraId="532E57C5" w14:textId="76A78CB6" w:rsidR="00D32D41" w:rsidRPr="0063501D" w:rsidRDefault="00D32D41" w:rsidP="006D58CF">
            <w:pPr>
              <w:pStyle w:val="ListParagraph"/>
              <w:spacing w:after="0"/>
            </w:pPr>
            <w:r w:rsidRPr="0063501D">
              <w:t>Default</w:t>
            </w:r>
          </w:p>
        </w:tc>
        <w:tc>
          <w:tcPr>
            <w:tcW w:w="3879" w:type="dxa"/>
          </w:tcPr>
          <w:p w14:paraId="33EA0C3D" w14:textId="0F31F62E" w:rsidR="00D32D41" w:rsidRPr="0063501D" w:rsidRDefault="00D32D41" w:rsidP="006D58CF">
            <w:pPr>
              <w:pStyle w:val="ListParagraph"/>
              <w:spacing w:after="0"/>
            </w:pPr>
            <w:r w:rsidRPr="0063501D">
              <w:t>Notes</w:t>
            </w:r>
          </w:p>
        </w:tc>
      </w:tr>
      <w:tr w:rsidR="00D32D41" w14:paraId="71DDB4E3" w14:textId="42A8D1AB" w:rsidTr="00D32D41">
        <w:tc>
          <w:tcPr>
            <w:tcW w:w="1273" w:type="dxa"/>
          </w:tcPr>
          <w:p w14:paraId="74C1FC31" w14:textId="6CB484D2" w:rsidR="00D32D41" w:rsidRPr="0063501D" w:rsidRDefault="00D32D41" w:rsidP="006D58CF">
            <w:pPr>
              <w:pStyle w:val="ListParagraph"/>
              <w:spacing w:after="0"/>
            </w:pPr>
            <w:r w:rsidRPr="0063501D">
              <w:t>Fill</w:t>
            </w:r>
          </w:p>
        </w:tc>
        <w:tc>
          <w:tcPr>
            <w:tcW w:w="2158" w:type="dxa"/>
          </w:tcPr>
          <w:p w14:paraId="50F4E2CE" w14:textId="63681589" w:rsidR="00D32D41" w:rsidRPr="0063501D" w:rsidRDefault="00D32D41" w:rsidP="006D58CF">
            <w:pPr>
              <w:pStyle w:val="ListParagraph"/>
              <w:spacing w:after="0"/>
            </w:pPr>
            <w:r w:rsidRPr="0063501D">
              <w:t>Fill</w:t>
            </w:r>
          </w:p>
        </w:tc>
        <w:tc>
          <w:tcPr>
            <w:tcW w:w="867" w:type="dxa"/>
          </w:tcPr>
          <w:p w14:paraId="5DADCE2E" w14:textId="7B84EE8F" w:rsidR="00D32D41" w:rsidRPr="0063501D" w:rsidRDefault="00D32D41" w:rsidP="006D58CF">
            <w:pPr>
              <w:pStyle w:val="ListParagraph"/>
              <w:spacing w:after="0"/>
            </w:pPr>
            <w:r w:rsidRPr="0063501D">
              <w:t>False</w:t>
            </w:r>
          </w:p>
        </w:tc>
        <w:tc>
          <w:tcPr>
            <w:tcW w:w="1268" w:type="dxa"/>
          </w:tcPr>
          <w:p w14:paraId="6FCB9047" w14:textId="4E16C916" w:rsidR="00D32D41" w:rsidRPr="0063501D" w:rsidRDefault="00D32D41" w:rsidP="006D58CF">
            <w:pPr>
              <w:pStyle w:val="ListParagraph"/>
              <w:spacing w:after="0"/>
            </w:pPr>
            <w:r w:rsidRPr="0063501D">
              <w:t>Transperent</w:t>
            </w:r>
          </w:p>
        </w:tc>
        <w:tc>
          <w:tcPr>
            <w:tcW w:w="3879" w:type="dxa"/>
            <w:vMerge w:val="restart"/>
          </w:tcPr>
          <w:p w14:paraId="6F6ADE43" w14:textId="3CCDDD9B" w:rsidR="00D32D41" w:rsidRPr="0063501D" w:rsidRDefault="00D32D41" w:rsidP="006D58CF">
            <w:pPr>
              <w:pStyle w:val="ListParagraph"/>
              <w:spacing w:after="0"/>
            </w:pPr>
            <w:r w:rsidRPr="0063501D">
              <w:t>This three property we will not render in Text annotation.</w:t>
            </w:r>
          </w:p>
        </w:tc>
      </w:tr>
      <w:tr w:rsidR="00D32D41" w14:paraId="68CED886" w14:textId="15D27EDA" w:rsidTr="00D32D41">
        <w:tc>
          <w:tcPr>
            <w:tcW w:w="1273" w:type="dxa"/>
          </w:tcPr>
          <w:p w14:paraId="48F4CA0D" w14:textId="53EDA53B" w:rsidR="00D32D41" w:rsidRPr="0063501D" w:rsidRDefault="00D32D41" w:rsidP="006D58CF">
            <w:pPr>
              <w:pStyle w:val="ListParagraph"/>
              <w:spacing w:after="0"/>
            </w:pPr>
            <w:r w:rsidRPr="0063501D">
              <w:t>Color</w:t>
            </w:r>
          </w:p>
        </w:tc>
        <w:tc>
          <w:tcPr>
            <w:tcW w:w="2158" w:type="dxa"/>
          </w:tcPr>
          <w:p w14:paraId="71F82857" w14:textId="0DDB4D7C" w:rsidR="00D32D41" w:rsidRPr="0063501D" w:rsidRDefault="00D32D41" w:rsidP="006D58CF">
            <w:pPr>
              <w:pStyle w:val="ListParagraph"/>
              <w:spacing w:after="0"/>
            </w:pPr>
            <w:r w:rsidRPr="0063501D">
              <w:t>Strock</w:t>
            </w:r>
          </w:p>
        </w:tc>
        <w:tc>
          <w:tcPr>
            <w:tcW w:w="867" w:type="dxa"/>
          </w:tcPr>
          <w:p w14:paraId="583086B8" w14:textId="26C6CD73" w:rsidR="00D32D41" w:rsidRPr="0063501D" w:rsidRDefault="00D32D41" w:rsidP="006D58CF">
            <w:pPr>
              <w:pStyle w:val="ListParagraph"/>
              <w:spacing w:after="0"/>
            </w:pPr>
            <w:r w:rsidRPr="0063501D">
              <w:t>False</w:t>
            </w:r>
          </w:p>
        </w:tc>
        <w:tc>
          <w:tcPr>
            <w:tcW w:w="1268" w:type="dxa"/>
          </w:tcPr>
          <w:p w14:paraId="58AD1716" w14:textId="55C2BA0F" w:rsidR="00D32D41" w:rsidRPr="0063501D" w:rsidRDefault="00D32D41" w:rsidP="006D58CF">
            <w:pPr>
              <w:pStyle w:val="ListParagraph"/>
              <w:spacing w:after="0"/>
            </w:pPr>
            <w:r w:rsidRPr="0063501D">
              <w:t>Transperent</w:t>
            </w:r>
          </w:p>
        </w:tc>
        <w:tc>
          <w:tcPr>
            <w:tcW w:w="3879" w:type="dxa"/>
            <w:vMerge/>
          </w:tcPr>
          <w:p w14:paraId="035B8375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429551B8" w14:textId="44B50B91" w:rsidTr="00D32D41">
        <w:tc>
          <w:tcPr>
            <w:tcW w:w="1273" w:type="dxa"/>
          </w:tcPr>
          <w:p w14:paraId="07DAFA0F" w14:textId="13FB49DB" w:rsidR="00D32D41" w:rsidRPr="0063501D" w:rsidRDefault="00D32D41" w:rsidP="006D58CF">
            <w:pPr>
              <w:pStyle w:val="ListParagraph"/>
              <w:spacing w:after="0"/>
            </w:pPr>
            <w:r w:rsidRPr="0063501D">
              <w:t>Thickness</w:t>
            </w:r>
          </w:p>
        </w:tc>
        <w:tc>
          <w:tcPr>
            <w:tcW w:w="2158" w:type="dxa"/>
          </w:tcPr>
          <w:p w14:paraId="76B7B556" w14:textId="78CF286B" w:rsidR="00D32D41" w:rsidRPr="0063501D" w:rsidRDefault="00D32D41" w:rsidP="006D58CF">
            <w:pPr>
              <w:pStyle w:val="ListParagraph"/>
              <w:spacing w:after="0"/>
            </w:pPr>
            <w:r w:rsidRPr="0063501D">
              <w:t>Thickness</w:t>
            </w:r>
          </w:p>
        </w:tc>
        <w:tc>
          <w:tcPr>
            <w:tcW w:w="867" w:type="dxa"/>
          </w:tcPr>
          <w:p w14:paraId="00B4A4AC" w14:textId="57283C9A" w:rsidR="00D32D41" w:rsidRPr="0063501D" w:rsidRDefault="00D32D41" w:rsidP="006D58CF">
            <w:pPr>
              <w:pStyle w:val="ListParagraph"/>
              <w:spacing w:after="0"/>
            </w:pPr>
            <w:r w:rsidRPr="0063501D">
              <w:t>False</w:t>
            </w:r>
          </w:p>
        </w:tc>
        <w:tc>
          <w:tcPr>
            <w:tcW w:w="1268" w:type="dxa"/>
          </w:tcPr>
          <w:p w14:paraId="2D1E1AD9" w14:textId="36AC488C" w:rsidR="00D32D41" w:rsidRPr="0063501D" w:rsidRDefault="00D32D41" w:rsidP="006D58CF">
            <w:pPr>
              <w:pStyle w:val="ListParagraph"/>
              <w:spacing w:after="0"/>
            </w:pPr>
            <w:r w:rsidRPr="0063501D">
              <w:t>0</w:t>
            </w:r>
          </w:p>
        </w:tc>
        <w:tc>
          <w:tcPr>
            <w:tcW w:w="3879" w:type="dxa"/>
            <w:vMerge/>
          </w:tcPr>
          <w:p w14:paraId="76F8D1CB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158C80B8" w14:textId="6874460E" w:rsidTr="00D32D41">
        <w:tc>
          <w:tcPr>
            <w:tcW w:w="1273" w:type="dxa"/>
          </w:tcPr>
          <w:p w14:paraId="169A47E2" w14:textId="578664C4" w:rsidR="00D32D41" w:rsidRPr="0063501D" w:rsidRDefault="00D32D41" w:rsidP="006D58CF">
            <w:pPr>
              <w:pStyle w:val="ListParagraph"/>
              <w:spacing w:after="0"/>
            </w:pPr>
            <w:r w:rsidRPr="0063501D">
              <w:t>Font</w:t>
            </w:r>
          </w:p>
        </w:tc>
        <w:tc>
          <w:tcPr>
            <w:tcW w:w="2158" w:type="dxa"/>
          </w:tcPr>
          <w:p w14:paraId="37C46E7C" w14:textId="7531B66C" w:rsidR="00D32D41" w:rsidRPr="0063501D" w:rsidRDefault="00D32D41" w:rsidP="006D58CF">
            <w:pPr>
              <w:pStyle w:val="ListParagraph"/>
              <w:spacing w:after="0"/>
            </w:pPr>
            <w:r w:rsidRPr="0063501D">
              <w:t>FontFamilyName</w:t>
            </w:r>
          </w:p>
        </w:tc>
        <w:tc>
          <w:tcPr>
            <w:tcW w:w="867" w:type="dxa"/>
          </w:tcPr>
          <w:p w14:paraId="05CF6C88" w14:textId="355D6EFE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01835CF3" w14:textId="57B51EAE" w:rsidR="00D32D41" w:rsidRPr="0063501D" w:rsidRDefault="00D32D41" w:rsidP="006D58CF">
            <w:pPr>
              <w:pStyle w:val="ListParagraph"/>
              <w:spacing w:after="0"/>
            </w:pPr>
            <w:r w:rsidRPr="0063501D">
              <w:t>Calibri</w:t>
            </w:r>
          </w:p>
        </w:tc>
        <w:tc>
          <w:tcPr>
            <w:tcW w:w="3879" w:type="dxa"/>
            <w:vMerge w:val="restart"/>
          </w:tcPr>
          <w:p w14:paraId="27918AF4" w14:textId="7B75F124" w:rsidR="00D32D41" w:rsidRPr="0063501D" w:rsidRDefault="00D32D41" w:rsidP="006D58CF">
            <w:pPr>
              <w:pStyle w:val="ListParagraph"/>
              <w:spacing w:after="0"/>
            </w:pPr>
            <w:r w:rsidRPr="0063501D">
              <w:t>Size will render right side of font. Check FD for image</w:t>
            </w:r>
          </w:p>
        </w:tc>
      </w:tr>
      <w:tr w:rsidR="00D32D41" w14:paraId="349C1D44" w14:textId="3F6314AA" w:rsidTr="00D32D41">
        <w:tc>
          <w:tcPr>
            <w:tcW w:w="1273" w:type="dxa"/>
          </w:tcPr>
          <w:p w14:paraId="51C20218" w14:textId="5A92F4EC" w:rsidR="00D32D41" w:rsidRPr="0063501D" w:rsidRDefault="00D32D41" w:rsidP="006D58CF">
            <w:pPr>
              <w:pStyle w:val="ListParagraph"/>
              <w:spacing w:after="0"/>
            </w:pPr>
            <w:r w:rsidRPr="0063501D">
              <w:t>Size</w:t>
            </w:r>
          </w:p>
        </w:tc>
        <w:tc>
          <w:tcPr>
            <w:tcW w:w="2158" w:type="dxa"/>
          </w:tcPr>
          <w:p w14:paraId="1AD744B0" w14:textId="460EB13C" w:rsidR="00D32D41" w:rsidRPr="0063501D" w:rsidRDefault="00D32D41" w:rsidP="006D58CF">
            <w:pPr>
              <w:pStyle w:val="ListParagraph"/>
              <w:spacing w:after="0"/>
            </w:pPr>
            <w:r w:rsidRPr="0063501D">
              <w:t>SizeInPoints</w:t>
            </w:r>
          </w:p>
        </w:tc>
        <w:tc>
          <w:tcPr>
            <w:tcW w:w="867" w:type="dxa"/>
          </w:tcPr>
          <w:p w14:paraId="4F72D1FA" w14:textId="100247A4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02EE4CF3" w14:textId="4F1C59BE" w:rsidR="00D32D41" w:rsidRPr="0063501D" w:rsidRDefault="00D32D41" w:rsidP="006D58CF">
            <w:pPr>
              <w:pStyle w:val="ListParagraph"/>
              <w:spacing w:after="0"/>
            </w:pPr>
            <w:r w:rsidRPr="0063501D">
              <w:t>10</w:t>
            </w:r>
          </w:p>
        </w:tc>
        <w:tc>
          <w:tcPr>
            <w:tcW w:w="3879" w:type="dxa"/>
            <w:vMerge/>
          </w:tcPr>
          <w:p w14:paraId="0B0AB3B0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1BA956F5" w14:textId="7BFF7C22" w:rsidTr="00D32D41">
        <w:tc>
          <w:tcPr>
            <w:tcW w:w="1273" w:type="dxa"/>
          </w:tcPr>
          <w:p w14:paraId="6DC92CB8" w14:textId="0384EE20" w:rsidR="00D32D41" w:rsidRPr="0063501D" w:rsidRDefault="00D32D41" w:rsidP="006D58CF">
            <w:pPr>
              <w:pStyle w:val="ListParagraph"/>
              <w:spacing w:after="0"/>
            </w:pPr>
            <w:r w:rsidRPr="0063501D">
              <w:t>Color</w:t>
            </w:r>
          </w:p>
        </w:tc>
        <w:tc>
          <w:tcPr>
            <w:tcW w:w="2158" w:type="dxa"/>
          </w:tcPr>
          <w:p w14:paraId="59C576EB" w14:textId="5241516B" w:rsidR="00D32D41" w:rsidRPr="0063501D" w:rsidRDefault="00D32D41" w:rsidP="006D58CF">
            <w:pPr>
              <w:pStyle w:val="ListParagraph"/>
              <w:spacing w:after="0"/>
            </w:pPr>
            <w:r w:rsidRPr="0063501D">
              <w:t>Foreground</w:t>
            </w:r>
          </w:p>
        </w:tc>
        <w:tc>
          <w:tcPr>
            <w:tcW w:w="867" w:type="dxa"/>
          </w:tcPr>
          <w:p w14:paraId="076FFAC1" w14:textId="49D54587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6DF3685F" w14:textId="02523D7C" w:rsidR="00D32D41" w:rsidRPr="0063501D" w:rsidRDefault="00D32D41" w:rsidP="006D58CF">
            <w:pPr>
              <w:pStyle w:val="ListParagraph"/>
              <w:spacing w:after="0"/>
            </w:pPr>
            <w:r w:rsidRPr="0063501D">
              <w:t>Black</w:t>
            </w:r>
          </w:p>
        </w:tc>
        <w:tc>
          <w:tcPr>
            <w:tcW w:w="3879" w:type="dxa"/>
          </w:tcPr>
          <w:p w14:paraId="2DF7EF70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29693C53" w14:textId="1F2CA48A" w:rsidTr="00D32D41">
        <w:tc>
          <w:tcPr>
            <w:tcW w:w="1273" w:type="dxa"/>
          </w:tcPr>
          <w:p w14:paraId="639FE31C" w14:textId="2947FC1E" w:rsidR="00D32D41" w:rsidRPr="0063501D" w:rsidRDefault="00D32D41" w:rsidP="006D58CF">
            <w:pPr>
              <w:pStyle w:val="ListParagraph"/>
              <w:spacing w:after="0"/>
            </w:pPr>
            <w:r w:rsidRPr="0063501D">
              <w:t>Background</w:t>
            </w:r>
          </w:p>
        </w:tc>
        <w:tc>
          <w:tcPr>
            <w:tcW w:w="2158" w:type="dxa"/>
          </w:tcPr>
          <w:p w14:paraId="07D8857D" w14:textId="404E6FB6" w:rsidR="00D32D41" w:rsidRPr="0063501D" w:rsidRDefault="00D32D41" w:rsidP="006D58CF">
            <w:pPr>
              <w:pStyle w:val="ListParagraph"/>
              <w:spacing w:after="0"/>
            </w:pPr>
            <w:r w:rsidRPr="0063501D">
              <w:t>Background</w:t>
            </w:r>
          </w:p>
        </w:tc>
        <w:tc>
          <w:tcPr>
            <w:tcW w:w="867" w:type="dxa"/>
          </w:tcPr>
          <w:p w14:paraId="1885B77F" w14:textId="479581E8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5CDD479F" w14:textId="3D7C570A" w:rsidR="00D32D41" w:rsidRPr="0063501D" w:rsidRDefault="00D32D41" w:rsidP="006D58CF">
            <w:pPr>
              <w:pStyle w:val="ListParagraph"/>
              <w:spacing w:after="0"/>
            </w:pPr>
            <w:r w:rsidRPr="0063501D">
              <w:t>Transperent</w:t>
            </w:r>
          </w:p>
        </w:tc>
        <w:tc>
          <w:tcPr>
            <w:tcW w:w="3879" w:type="dxa"/>
          </w:tcPr>
          <w:p w14:paraId="3011795A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6E5ED818" w14:textId="3AC49A0E" w:rsidTr="00D32D41">
        <w:tc>
          <w:tcPr>
            <w:tcW w:w="1273" w:type="dxa"/>
          </w:tcPr>
          <w:p w14:paraId="0B1F2A69" w14:textId="11160B80" w:rsidR="00D32D41" w:rsidRPr="0063501D" w:rsidRDefault="00D32D41" w:rsidP="006D58CF">
            <w:pPr>
              <w:pStyle w:val="ListParagraph"/>
              <w:spacing w:after="0"/>
            </w:pPr>
            <w:r w:rsidRPr="0063501D">
              <w:t>Text</w:t>
            </w:r>
          </w:p>
        </w:tc>
        <w:tc>
          <w:tcPr>
            <w:tcW w:w="2158" w:type="dxa"/>
          </w:tcPr>
          <w:p w14:paraId="45AAA58F" w14:textId="0497A650" w:rsidR="00D32D41" w:rsidRPr="0063501D" w:rsidRDefault="00D32D41" w:rsidP="006D58CF">
            <w:pPr>
              <w:pStyle w:val="ListParagraph"/>
              <w:spacing w:after="0"/>
            </w:pPr>
            <w:r w:rsidRPr="0063501D">
              <w:t>Text</w:t>
            </w:r>
          </w:p>
        </w:tc>
        <w:tc>
          <w:tcPr>
            <w:tcW w:w="867" w:type="dxa"/>
          </w:tcPr>
          <w:p w14:paraId="3E9E2741" w14:textId="4D04D32C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5454CD51" w14:textId="12CBD0D3" w:rsidR="00D32D41" w:rsidRPr="0063501D" w:rsidRDefault="00D32D41" w:rsidP="006D58CF">
            <w:pPr>
              <w:pStyle w:val="ListParagraph"/>
              <w:spacing w:after="0"/>
            </w:pPr>
            <w:r w:rsidRPr="0063501D">
              <w:t>Blank Value</w:t>
            </w:r>
          </w:p>
        </w:tc>
        <w:tc>
          <w:tcPr>
            <w:tcW w:w="3879" w:type="dxa"/>
          </w:tcPr>
          <w:p w14:paraId="54557B0F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6A9F2345" w14:textId="5426B179" w:rsidTr="00D32D41">
        <w:tc>
          <w:tcPr>
            <w:tcW w:w="1273" w:type="dxa"/>
          </w:tcPr>
          <w:p w14:paraId="2F844F41" w14:textId="76DDECA3" w:rsidR="00D32D41" w:rsidRPr="0063501D" w:rsidRDefault="00D32D41" w:rsidP="006D58CF">
            <w:pPr>
              <w:pStyle w:val="ListParagraph"/>
              <w:spacing w:after="0"/>
            </w:pPr>
            <w:r w:rsidRPr="0063501D">
              <w:t>Vertical</w:t>
            </w:r>
          </w:p>
        </w:tc>
        <w:tc>
          <w:tcPr>
            <w:tcW w:w="2158" w:type="dxa"/>
          </w:tcPr>
          <w:p w14:paraId="01E1498F" w14:textId="1CD6401E" w:rsidR="00D32D41" w:rsidRPr="0063501D" w:rsidRDefault="00D32D41" w:rsidP="006D58CF">
            <w:pPr>
              <w:pStyle w:val="ListParagraph"/>
              <w:spacing w:after="0"/>
            </w:pPr>
            <w:r w:rsidRPr="0063501D">
              <w:t>VerticalAlignment</w:t>
            </w:r>
          </w:p>
        </w:tc>
        <w:tc>
          <w:tcPr>
            <w:tcW w:w="867" w:type="dxa"/>
          </w:tcPr>
          <w:p w14:paraId="3ACF975D" w14:textId="01507960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48EEAF44" w14:textId="7E7A0F6E" w:rsidR="00D32D41" w:rsidRPr="0063501D" w:rsidRDefault="00D32D41" w:rsidP="006D58CF">
            <w:pPr>
              <w:pStyle w:val="ListParagraph"/>
              <w:spacing w:after="0"/>
            </w:pPr>
            <w:r w:rsidRPr="0063501D">
              <w:t>Top</w:t>
            </w:r>
          </w:p>
        </w:tc>
        <w:tc>
          <w:tcPr>
            <w:tcW w:w="3879" w:type="dxa"/>
          </w:tcPr>
          <w:p w14:paraId="07C6A470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  <w:tr w:rsidR="00D32D41" w14:paraId="3D236A1F" w14:textId="408BADFB" w:rsidTr="00D32D41">
        <w:tc>
          <w:tcPr>
            <w:tcW w:w="1273" w:type="dxa"/>
          </w:tcPr>
          <w:p w14:paraId="75D96BC8" w14:textId="06D3F28A" w:rsidR="00D32D41" w:rsidRPr="0063501D" w:rsidRDefault="00D32D41" w:rsidP="006D58CF">
            <w:pPr>
              <w:pStyle w:val="ListParagraph"/>
              <w:spacing w:after="0"/>
            </w:pPr>
            <w:r w:rsidRPr="0063501D">
              <w:t>Horizontal</w:t>
            </w:r>
          </w:p>
        </w:tc>
        <w:tc>
          <w:tcPr>
            <w:tcW w:w="2158" w:type="dxa"/>
          </w:tcPr>
          <w:p w14:paraId="3108C235" w14:textId="0D782214" w:rsidR="00D32D41" w:rsidRPr="0063501D" w:rsidRDefault="00D32D41" w:rsidP="006D58CF">
            <w:pPr>
              <w:pStyle w:val="ListParagraph"/>
              <w:spacing w:after="0"/>
            </w:pPr>
            <w:r w:rsidRPr="0063501D">
              <w:t>HorizontalAlignment</w:t>
            </w:r>
          </w:p>
        </w:tc>
        <w:tc>
          <w:tcPr>
            <w:tcW w:w="867" w:type="dxa"/>
          </w:tcPr>
          <w:p w14:paraId="380F410C" w14:textId="7B2D06EC" w:rsidR="00D32D41" w:rsidRPr="0063501D" w:rsidRDefault="00D32D41" w:rsidP="006D58CF">
            <w:pPr>
              <w:pStyle w:val="ListParagraph"/>
              <w:spacing w:after="0"/>
            </w:pPr>
            <w:r w:rsidRPr="0063501D">
              <w:t>True</w:t>
            </w:r>
          </w:p>
        </w:tc>
        <w:tc>
          <w:tcPr>
            <w:tcW w:w="1268" w:type="dxa"/>
          </w:tcPr>
          <w:p w14:paraId="3C3F4260" w14:textId="7053657F" w:rsidR="00D32D41" w:rsidRPr="0063501D" w:rsidRDefault="00D32D41" w:rsidP="006D58CF">
            <w:pPr>
              <w:pStyle w:val="ListParagraph"/>
              <w:spacing w:after="0"/>
            </w:pPr>
            <w:r w:rsidRPr="0063501D">
              <w:t>Left</w:t>
            </w:r>
          </w:p>
        </w:tc>
        <w:tc>
          <w:tcPr>
            <w:tcW w:w="3879" w:type="dxa"/>
          </w:tcPr>
          <w:p w14:paraId="61E22E9F" w14:textId="77777777" w:rsidR="00D32D41" w:rsidRPr="0063501D" w:rsidRDefault="00D32D41" w:rsidP="006D58CF">
            <w:pPr>
              <w:pStyle w:val="ListParagraph"/>
              <w:spacing w:after="0"/>
            </w:pPr>
          </w:p>
        </w:tc>
      </w:tr>
    </w:tbl>
    <w:p w14:paraId="779EC3B0" w14:textId="0E70AD17" w:rsidR="005F73D1" w:rsidRDefault="005F73D1" w:rsidP="006D58CF">
      <w:pPr>
        <w:pStyle w:val="ListParagraph"/>
        <w:spacing w:after="0"/>
      </w:pPr>
    </w:p>
    <w:p w14:paraId="13AD0F65" w14:textId="017AC78D" w:rsidR="0063501D" w:rsidRDefault="0063501D" w:rsidP="006D58CF">
      <w:pPr>
        <w:pStyle w:val="ListParagraph"/>
        <w:spacing w:after="0"/>
      </w:pPr>
    </w:p>
    <w:p w14:paraId="76D90B65" w14:textId="1835FB7F" w:rsidR="0063501D" w:rsidRPr="0063501D" w:rsidRDefault="0063501D" w:rsidP="006D58CF">
      <w:pPr>
        <w:pStyle w:val="ListParagraph"/>
        <w:numPr>
          <w:ilvl w:val="1"/>
          <w:numId w:val="45"/>
        </w:numPr>
        <w:spacing w:after="0"/>
        <w:rPr>
          <w:u w:val="single"/>
        </w:rPr>
      </w:pPr>
      <w:r>
        <w:t>Note Annotation</w:t>
      </w:r>
    </w:p>
    <w:tbl>
      <w:tblPr>
        <w:tblStyle w:val="TableGrid"/>
        <w:tblW w:w="8035" w:type="dxa"/>
        <w:tblInd w:w="1440" w:type="dxa"/>
        <w:tblLook w:val="04A0" w:firstRow="1" w:lastRow="0" w:firstColumn="1" w:lastColumn="0" w:noHBand="0" w:noVBand="1"/>
      </w:tblPr>
      <w:tblGrid>
        <w:gridCol w:w="1268"/>
        <w:gridCol w:w="2322"/>
        <w:gridCol w:w="957"/>
        <w:gridCol w:w="1379"/>
        <w:gridCol w:w="2109"/>
      </w:tblGrid>
      <w:tr w:rsidR="0063501D" w:rsidRPr="00DA6BCD" w14:paraId="2F8AA8D7" w14:textId="77777777" w:rsidTr="00DA6BCD">
        <w:tc>
          <w:tcPr>
            <w:tcW w:w="1268" w:type="dxa"/>
          </w:tcPr>
          <w:p w14:paraId="55314B2E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322" w:type="dxa"/>
          </w:tcPr>
          <w:p w14:paraId="5F1E081D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1E2A29A9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528D0C2A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081883F3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63501D" w:rsidRPr="00DA6BCD" w14:paraId="4C35C6F1" w14:textId="77777777" w:rsidTr="00DA6BCD">
        <w:tc>
          <w:tcPr>
            <w:tcW w:w="1268" w:type="dxa"/>
          </w:tcPr>
          <w:p w14:paraId="757C1658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2322" w:type="dxa"/>
          </w:tcPr>
          <w:p w14:paraId="347230CB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957" w:type="dxa"/>
          </w:tcPr>
          <w:p w14:paraId="1BC6BB48" w14:textId="2349C2CF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320B8356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 w:val="restart"/>
          </w:tcPr>
          <w:p w14:paraId="7EBA4D56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This three property we will not render in Text annotation.</w:t>
            </w:r>
          </w:p>
        </w:tc>
      </w:tr>
      <w:tr w:rsidR="0063501D" w:rsidRPr="00DA6BCD" w14:paraId="469B3B59" w14:textId="77777777" w:rsidTr="00DA6BCD">
        <w:tc>
          <w:tcPr>
            <w:tcW w:w="1268" w:type="dxa"/>
          </w:tcPr>
          <w:p w14:paraId="461DD834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322" w:type="dxa"/>
          </w:tcPr>
          <w:p w14:paraId="01FC15C4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3EDBAFA2" w14:textId="474C3581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0CEDB2DF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/>
          </w:tcPr>
          <w:p w14:paraId="15F3D767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63501D" w:rsidRPr="00DA6BCD" w14:paraId="7E7D9E5B" w14:textId="77777777" w:rsidTr="00DA6BCD">
        <w:tc>
          <w:tcPr>
            <w:tcW w:w="1268" w:type="dxa"/>
          </w:tcPr>
          <w:p w14:paraId="4C409043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322" w:type="dxa"/>
          </w:tcPr>
          <w:p w14:paraId="63EB2664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4F2CB22E" w14:textId="246171CF" w:rsidR="0063501D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00BC5F1D" w14:textId="10F52C1A" w:rsidR="0063501D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55998B30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63501D" w:rsidRPr="00DA6BCD" w14:paraId="16CA36A2" w14:textId="77777777" w:rsidTr="00DA6BCD">
        <w:tc>
          <w:tcPr>
            <w:tcW w:w="1268" w:type="dxa"/>
          </w:tcPr>
          <w:p w14:paraId="34310045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lastRenderedPageBreak/>
              <w:t>Font</w:t>
            </w:r>
          </w:p>
        </w:tc>
        <w:tc>
          <w:tcPr>
            <w:tcW w:w="2322" w:type="dxa"/>
          </w:tcPr>
          <w:p w14:paraId="56E4309B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FontFamilyName</w:t>
            </w:r>
          </w:p>
        </w:tc>
        <w:tc>
          <w:tcPr>
            <w:tcW w:w="957" w:type="dxa"/>
          </w:tcPr>
          <w:p w14:paraId="0B298679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3189377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Calibri</w:t>
            </w:r>
          </w:p>
        </w:tc>
        <w:tc>
          <w:tcPr>
            <w:tcW w:w="2109" w:type="dxa"/>
            <w:vMerge w:val="restart"/>
          </w:tcPr>
          <w:p w14:paraId="70DE2F51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Size will render right side of font. Check FD for image</w:t>
            </w:r>
          </w:p>
        </w:tc>
      </w:tr>
      <w:tr w:rsidR="0063501D" w:rsidRPr="00DA6BCD" w14:paraId="1646DAC5" w14:textId="77777777" w:rsidTr="00DA6BCD">
        <w:tc>
          <w:tcPr>
            <w:tcW w:w="1268" w:type="dxa"/>
          </w:tcPr>
          <w:p w14:paraId="669E903C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Size</w:t>
            </w:r>
          </w:p>
        </w:tc>
        <w:tc>
          <w:tcPr>
            <w:tcW w:w="2322" w:type="dxa"/>
          </w:tcPr>
          <w:p w14:paraId="6C102E27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SizeInPoints</w:t>
            </w:r>
          </w:p>
        </w:tc>
        <w:tc>
          <w:tcPr>
            <w:tcW w:w="957" w:type="dxa"/>
          </w:tcPr>
          <w:p w14:paraId="43C77EA3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751FF6A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10</w:t>
            </w:r>
          </w:p>
        </w:tc>
        <w:tc>
          <w:tcPr>
            <w:tcW w:w="2109" w:type="dxa"/>
            <w:vMerge/>
          </w:tcPr>
          <w:p w14:paraId="7FC07B4B" w14:textId="77777777" w:rsidR="0063501D" w:rsidRPr="00DA6BCD" w:rsidRDefault="0063501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32D41" w:rsidRPr="00DA6BCD" w14:paraId="45E1ADEE" w14:textId="77777777" w:rsidTr="00DA6BCD">
        <w:tc>
          <w:tcPr>
            <w:tcW w:w="1268" w:type="dxa"/>
          </w:tcPr>
          <w:p w14:paraId="3743680C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322" w:type="dxa"/>
          </w:tcPr>
          <w:p w14:paraId="2FFB5BD8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Foreground</w:t>
            </w:r>
          </w:p>
        </w:tc>
        <w:tc>
          <w:tcPr>
            <w:tcW w:w="957" w:type="dxa"/>
          </w:tcPr>
          <w:p w14:paraId="58FF2BE2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04362B4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Black</w:t>
            </w:r>
          </w:p>
        </w:tc>
        <w:tc>
          <w:tcPr>
            <w:tcW w:w="2109" w:type="dxa"/>
            <w:vMerge w:val="restart"/>
          </w:tcPr>
          <w:p w14:paraId="442E78EB" w14:textId="4161C1CA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b/>
                <w:sz w:val="18"/>
                <w:szCs w:val="18"/>
              </w:rPr>
              <w:t>This information is missing from FD</w:t>
            </w:r>
            <w:r w:rsidRPr="00DA6BCD">
              <w:rPr>
                <w:sz w:val="18"/>
                <w:szCs w:val="18"/>
              </w:rPr>
              <w:t>. So, get it from leadtools. It may change later whenever related FD comes for this.</w:t>
            </w:r>
          </w:p>
        </w:tc>
      </w:tr>
      <w:tr w:rsidR="00D32D41" w:rsidRPr="00DA6BCD" w14:paraId="1381B854" w14:textId="77777777" w:rsidTr="00DA6BCD">
        <w:tc>
          <w:tcPr>
            <w:tcW w:w="1268" w:type="dxa"/>
          </w:tcPr>
          <w:p w14:paraId="7DDA6623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Background</w:t>
            </w:r>
          </w:p>
        </w:tc>
        <w:tc>
          <w:tcPr>
            <w:tcW w:w="2322" w:type="dxa"/>
          </w:tcPr>
          <w:p w14:paraId="3E8D5562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Background</w:t>
            </w:r>
          </w:p>
        </w:tc>
        <w:tc>
          <w:tcPr>
            <w:tcW w:w="957" w:type="dxa"/>
          </w:tcPr>
          <w:p w14:paraId="4F11766E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6BF92E07" w14:textId="64CDA49A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Yellow</w:t>
            </w:r>
          </w:p>
        </w:tc>
        <w:tc>
          <w:tcPr>
            <w:tcW w:w="2109" w:type="dxa"/>
            <w:vMerge/>
          </w:tcPr>
          <w:p w14:paraId="5167BB1A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32D41" w:rsidRPr="00DA6BCD" w14:paraId="192E425A" w14:textId="77777777" w:rsidTr="00DA6BCD">
        <w:tc>
          <w:tcPr>
            <w:tcW w:w="1268" w:type="dxa"/>
          </w:tcPr>
          <w:p w14:paraId="728926DC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Text</w:t>
            </w:r>
          </w:p>
        </w:tc>
        <w:tc>
          <w:tcPr>
            <w:tcW w:w="2322" w:type="dxa"/>
          </w:tcPr>
          <w:p w14:paraId="12A4B68B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Text</w:t>
            </w:r>
          </w:p>
        </w:tc>
        <w:tc>
          <w:tcPr>
            <w:tcW w:w="957" w:type="dxa"/>
          </w:tcPr>
          <w:p w14:paraId="53FBA645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7826929C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Blank Value</w:t>
            </w:r>
          </w:p>
        </w:tc>
        <w:tc>
          <w:tcPr>
            <w:tcW w:w="2109" w:type="dxa"/>
            <w:vMerge/>
          </w:tcPr>
          <w:p w14:paraId="7AD359F0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32D41" w:rsidRPr="00DA6BCD" w14:paraId="7AE76C4B" w14:textId="77777777" w:rsidTr="00DA6BCD">
        <w:tc>
          <w:tcPr>
            <w:tcW w:w="1268" w:type="dxa"/>
          </w:tcPr>
          <w:p w14:paraId="1EB43B68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Vertical</w:t>
            </w:r>
          </w:p>
        </w:tc>
        <w:tc>
          <w:tcPr>
            <w:tcW w:w="2322" w:type="dxa"/>
          </w:tcPr>
          <w:p w14:paraId="0357CDEA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VerticalAlignment</w:t>
            </w:r>
          </w:p>
        </w:tc>
        <w:tc>
          <w:tcPr>
            <w:tcW w:w="957" w:type="dxa"/>
          </w:tcPr>
          <w:p w14:paraId="5A834846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79787D18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Top</w:t>
            </w:r>
          </w:p>
        </w:tc>
        <w:tc>
          <w:tcPr>
            <w:tcW w:w="2109" w:type="dxa"/>
            <w:vMerge/>
          </w:tcPr>
          <w:p w14:paraId="1E63EF7E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32D41" w:rsidRPr="00DA6BCD" w14:paraId="2D4D929E" w14:textId="77777777" w:rsidTr="00DA6BCD">
        <w:trPr>
          <w:trHeight w:val="278"/>
        </w:trPr>
        <w:tc>
          <w:tcPr>
            <w:tcW w:w="1268" w:type="dxa"/>
          </w:tcPr>
          <w:p w14:paraId="1B3269F1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Horizontal</w:t>
            </w:r>
          </w:p>
        </w:tc>
        <w:tc>
          <w:tcPr>
            <w:tcW w:w="2322" w:type="dxa"/>
          </w:tcPr>
          <w:p w14:paraId="7816FD37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HorizontalAlignment</w:t>
            </w:r>
          </w:p>
        </w:tc>
        <w:tc>
          <w:tcPr>
            <w:tcW w:w="957" w:type="dxa"/>
          </w:tcPr>
          <w:p w14:paraId="24FD2FCD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201F9907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Left</w:t>
            </w:r>
          </w:p>
        </w:tc>
        <w:tc>
          <w:tcPr>
            <w:tcW w:w="2109" w:type="dxa"/>
            <w:vMerge/>
          </w:tcPr>
          <w:p w14:paraId="773E54F1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3D4EFB8F" w14:textId="128150C1" w:rsidR="0063501D" w:rsidRPr="00DA6BCD" w:rsidRDefault="0063501D" w:rsidP="006D58CF">
      <w:pPr>
        <w:rPr>
          <w:sz w:val="18"/>
          <w:szCs w:val="18"/>
        </w:rPr>
      </w:pPr>
    </w:p>
    <w:p w14:paraId="0603BA3C" w14:textId="5A9504B7" w:rsidR="00D32D41" w:rsidRPr="00DA6BCD" w:rsidRDefault="00D32D41" w:rsidP="006D58CF">
      <w:pPr>
        <w:pStyle w:val="ListParagraph"/>
        <w:numPr>
          <w:ilvl w:val="1"/>
          <w:numId w:val="45"/>
        </w:numPr>
        <w:spacing w:after="0"/>
        <w:rPr>
          <w:sz w:val="18"/>
          <w:szCs w:val="18"/>
        </w:rPr>
      </w:pPr>
      <w:r w:rsidRPr="00DA6BCD">
        <w:rPr>
          <w:sz w:val="18"/>
          <w:szCs w:val="18"/>
        </w:rPr>
        <w:t>Pen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D32D41" w:rsidRPr="00DA6BCD" w14:paraId="2410BF4B" w14:textId="77777777" w:rsidTr="006D58CF">
        <w:tc>
          <w:tcPr>
            <w:tcW w:w="1435" w:type="dxa"/>
          </w:tcPr>
          <w:p w14:paraId="2251DB61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3959E1AB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48333742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6FDBCC85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5E41F995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D32D41" w:rsidRPr="00DA6BCD" w14:paraId="402665F2" w14:textId="77777777" w:rsidTr="006D58CF">
        <w:tc>
          <w:tcPr>
            <w:tcW w:w="1435" w:type="dxa"/>
          </w:tcPr>
          <w:p w14:paraId="7ABD68AE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4F65D1F9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1035138E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F3BD6BF" w14:textId="2ECF21D4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Blue</w:t>
            </w:r>
          </w:p>
        </w:tc>
        <w:tc>
          <w:tcPr>
            <w:tcW w:w="2109" w:type="dxa"/>
            <w:vMerge w:val="restart"/>
          </w:tcPr>
          <w:p w14:paraId="15AA4504" w14:textId="47465A8D" w:rsidR="00D32D41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two property should rendered</w:t>
            </w:r>
            <w:r w:rsidR="006D58CF">
              <w:rPr>
                <w:sz w:val="18"/>
                <w:szCs w:val="18"/>
              </w:rPr>
              <w:t>. Rest of property will be false.</w:t>
            </w:r>
          </w:p>
        </w:tc>
      </w:tr>
      <w:tr w:rsidR="00D32D41" w:rsidRPr="00DA6BCD" w14:paraId="0235E505" w14:textId="77777777" w:rsidTr="006D58CF">
        <w:tc>
          <w:tcPr>
            <w:tcW w:w="1435" w:type="dxa"/>
          </w:tcPr>
          <w:p w14:paraId="1C21D74C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665" w:type="dxa"/>
          </w:tcPr>
          <w:p w14:paraId="594D450A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045E86F3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396BC47C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765DA954" w14:textId="77777777" w:rsidR="00D32D41" w:rsidRPr="00DA6BCD" w:rsidRDefault="00D32D41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21E2BBBF" w14:textId="68E91BBE" w:rsidR="00D32D41" w:rsidRPr="00DA6BCD" w:rsidRDefault="00D32D41" w:rsidP="006D58CF">
      <w:pPr>
        <w:pStyle w:val="ListParagraph"/>
        <w:spacing w:after="0"/>
        <w:ind w:left="1440"/>
        <w:rPr>
          <w:sz w:val="18"/>
          <w:szCs w:val="18"/>
        </w:rPr>
      </w:pPr>
    </w:p>
    <w:p w14:paraId="51DA2A7A" w14:textId="38C10F47" w:rsidR="00D32D41" w:rsidRPr="00DA6BCD" w:rsidRDefault="00D32D41" w:rsidP="006D58CF">
      <w:pPr>
        <w:pStyle w:val="ListParagraph"/>
        <w:numPr>
          <w:ilvl w:val="1"/>
          <w:numId w:val="45"/>
        </w:numPr>
        <w:spacing w:after="0"/>
        <w:rPr>
          <w:sz w:val="18"/>
          <w:szCs w:val="18"/>
        </w:rPr>
      </w:pPr>
      <w:r w:rsidRPr="00DA6BCD">
        <w:rPr>
          <w:sz w:val="18"/>
          <w:szCs w:val="18"/>
        </w:rPr>
        <w:t>Circle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DA6BCD" w:rsidRPr="00DA6BCD" w14:paraId="418FF0A6" w14:textId="77777777" w:rsidTr="006D58CF">
        <w:tc>
          <w:tcPr>
            <w:tcW w:w="1435" w:type="dxa"/>
          </w:tcPr>
          <w:p w14:paraId="6DDCB22B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46AC148E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529D6C05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7C45CCE3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1CD20ED6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DA6BCD" w:rsidRPr="00DA6BCD" w14:paraId="7A467CC2" w14:textId="77777777" w:rsidTr="006D58CF">
        <w:tc>
          <w:tcPr>
            <w:tcW w:w="1435" w:type="dxa"/>
          </w:tcPr>
          <w:p w14:paraId="4A0FE007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2665" w:type="dxa"/>
          </w:tcPr>
          <w:p w14:paraId="5E125092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957" w:type="dxa"/>
          </w:tcPr>
          <w:p w14:paraId="7FA9DDAE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32AA6AF3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 w:val="restart"/>
          </w:tcPr>
          <w:p w14:paraId="4ED5C72A" w14:textId="5A89580E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three property should rendered</w:t>
            </w:r>
            <w:r w:rsidR="006D58CF">
              <w:rPr>
                <w:sz w:val="18"/>
                <w:szCs w:val="18"/>
              </w:rPr>
              <w:t>. Rest of property will be false.</w:t>
            </w:r>
          </w:p>
        </w:tc>
      </w:tr>
      <w:tr w:rsidR="00DA6BCD" w:rsidRPr="00DA6BCD" w14:paraId="4B6B0C1B" w14:textId="77777777" w:rsidTr="006D58CF">
        <w:tc>
          <w:tcPr>
            <w:tcW w:w="1435" w:type="dxa"/>
          </w:tcPr>
          <w:p w14:paraId="7D2D0AE5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4407ED1A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7F1FC64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0107593C" w14:textId="22BAC814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Red</w:t>
            </w:r>
          </w:p>
        </w:tc>
        <w:tc>
          <w:tcPr>
            <w:tcW w:w="2109" w:type="dxa"/>
            <w:vMerge/>
          </w:tcPr>
          <w:p w14:paraId="11F6FD96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A6BCD" w:rsidRPr="00DA6BCD" w14:paraId="50AA79E4" w14:textId="77777777" w:rsidTr="006D58CF">
        <w:tc>
          <w:tcPr>
            <w:tcW w:w="1435" w:type="dxa"/>
          </w:tcPr>
          <w:p w14:paraId="64BC3804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665" w:type="dxa"/>
          </w:tcPr>
          <w:p w14:paraId="23BDEFA2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489EEF32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144B26B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2219BE69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22C82432" w14:textId="77777777" w:rsidR="00DA6BCD" w:rsidRDefault="00DA6BCD" w:rsidP="006D58CF">
      <w:pPr>
        <w:pStyle w:val="ListParagraph"/>
        <w:spacing w:after="0"/>
        <w:ind w:left="1440"/>
        <w:rPr>
          <w:sz w:val="18"/>
          <w:szCs w:val="18"/>
        </w:rPr>
      </w:pPr>
    </w:p>
    <w:p w14:paraId="358C8A49" w14:textId="43C2C9E5" w:rsidR="00DA6BCD" w:rsidRPr="00DA6BCD" w:rsidRDefault="00DA6BCD" w:rsidP="006D58CF">
      <w:pPr>
        <w:pStyle w:val="ListParagraph"/>
        <w:numPr>
          <w:ilvl w:val="1"/>
          <w:numId w:val="45"/>
        </w:numPr>
        <w:spacing w:after="0"/>
        <w:rPr>
          <w:sz w:val="18"/>
          <w:szCs w:val="18"/>
        </w:rPr>
      </w:pPr>
      <w:r w:rsidRPr="00DA6BCD">
        <w:rPr>
          <w:sz w:val="18"/>
          <w:szCs w:val="18"/>
        </w:rPr>
        <w:t>Line Annotation</w:t>
      </w:r>
    </w:p>
    <w:tbl>
      <w:tblPr>
        <w:tblStyle w:val="TableGrid"/>
        <w:tblW w:w="890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469"/>
      </w:tblGrid>
      <w:tr w:rsidR="00DA6BCD" w:rsidRPr="00DA6BCD" w14:paraId="36078646" w14:textId="77777777" w:rsidTr="00DA6BCD">
        <w:tc>
          <w:tcPr>
            <w:tcW w:w="1435" w:type="dxa"/>
          </w:tcPr>
          <w:p w14:paraId="1A196B66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5C39E45F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33FAF2D2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3D4221C1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469" w:type="dxa"/>
          </w:tcPr>
          <w:p w14:paraId="2D15BD2F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DA6BCD" w:rsidRPr="00DA6BCD" w14:paraId="3E2B7458" w14:textId="77777777" w:rsidTr="00DA6BCD">
        <w:tc>
          <w:tcPr>
            <w:tcW w:w="1435" w:type="dxa"/>
          </w:tcPr>
          <w:p w14:paraId="59B6E8DF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59108AC0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6AA7DC7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44C28119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Blue</w:t>
            </w:r>
          </w:p>
        </w:tc>
        <w:tc>
          <w:tcPr>
            <w:tcW w:w="2469" w:type="dxa"/>
            <w:vMerge w:val="restart"/>
          </w:tcPr>
          <w:p w14:paraId="74DF862D" w14:textId="154A9674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two property should rendered</w:t>
            </w:r>
            <w:r w:rsidR="006D58CF">
              <w:rPr>
                <w:sz w:val="18"/>
                <w:szCs w:val="18"/>
              </w:rPr>
              <w:t>. Rest of property will be false.</w:t>
            </w:r>
          </w:p>
        </w:tc>
      </w:tr>
      <w:tr w:rsidR="00DA6BCD" w14:paraId="105884FD" w14:textId="77777777" w:rsidTr="00DA6BCD">
        <w:tc>
          <w:tcPr>
            <w:tcW w:w="1435" w:type="dxa"/>
          </w:tcPr>
          <w:p w14:paraId="241B2186" w14:textId="77777777" w:rsidR="00DA6BCD" w:rsidRDefault="00DA6BCD" w:rsidP="006D58CF">
            <w:pPr>
              <w:pStyle w:val="ListParagraph"/>
              <w:spacing w:after="0"/>
            </w:pPr>
            <w:r>
              <w:t>Thickness</w:t>
            </w:r>
          </w:p>
        </w:tc>
        <w:tc>
          <w:tcPr>
            <w:tcW w:w="2665" w:type="dxa"/>
          </w:tcPr>
          <w:p w14:paraId="3FE1C515" w14:textId="77777777" w:rsidR="00DA6BCD" w:rsidRDefault="00DA6BCD" w:rsidP="006D58CF">
            <w:pPr>
              <w:pStyle w:val="ListParagraph"/>
              <w:spacing w:after="0"/>
            </w:pPr>
            <w:r>
              <w:t>Thickness</w:t>
            </w:r>
          </w:p>
        </w:tc>
        <w:tc>
          <w:tcPr>
            <w:tcW w:w="957" w:type="dxa"/>
          </w:tcPr>
          <w:p w14:paraId="53528155" w14:textId="77777777" w:rsidR="00DA6BCD" w:rsidRDefault="00DA6BCD" w:rsidP="006D58CF">
            <w:pPr>
              <w:pStyle w:val="ListParagraph"/>
              <w:spacing w:after="0"/>
            </w:pPr>
            <w:r>
              <w:t>True</w:t>
            </w:r>
          </w:p>
        </w:tc>
        <w:tc>
          <w:tcPr>
            <w:tcW w:w="1379" w:type="dxa"/>
          </w:tcPr>
          <w:p w14:paraId="1F387764" w14:textId="77777777" w:rsidR="00DA6BCD" w:rsidRDefault="00DA6BCD" w:rsidP="006D58CF">
            <w:pPr>
              <w:pStyle w:val="ListParagraph"/>
              <w:spacing w:after="0"/>
            </w:pPr>
            <w:r>
              <w:t>1</w:t>
            </w:r>
          </w:p>
        </w:tc>
        <w:tc>
          <w:tcPr>
            <w:tcW w:w="2469" w:type="dxa"/>
            <w:vMerge/>
          </w:tcPr>
          <w:p w14:paraId="5449052D" w14:textId="77777777" w:rsidR="00DA6BCD" w:rsidRDefault="00DA6BCD" w:rsidP="006D58CF">
            <w:pPr>
              <w:pStyle w:val="ListParagraph"/>
              <w:spacing w:after="0"/>
            </w:pPr>
          </w:p>
        </w:tc>
      </w:tr>
    </w:tbl>
    <w:p w14:paraId="2CF617A2" w14:textId="03C9785F" w:rsidR="00DA6BCD" w:rsidRDefault="00DA6BCD" w:rsidP="006D58CF"/>
    <w:p w14:paraId="632E9172" w14:textId="1D18D5CA" w:rsidR="00DA6BCD" w:rsidRDefault="00DA6BCD" w:rsidP="006D58CF">
      <w:pPr>
        <w:pStyle w:val="ListParagraph"/>
        <w:spacing w:after="0"/>
        <w:ind w:left="1440"/>
      </w:pPr>
    </w:p>
    <w:p w14:paraId="5CCE6DA3" w14:textId="77777777" w:rsidR="00DA6BCD" w:rsidRDefault="00DA6BCD" w:rsidP="006D58CF">
      <w:pPr>
        <w:pStyle w:val="ListParagraph"/>
        <w:spacing w:after="0"/>
        <w:ind w:left="1440"/>
      </w:pPr>
    </w:p>
    <w:p w14:paraId="631B861D" w14:textId="5D7335C5" w:rsidR="00DA6BCD" w:rsidRDefault="00DA6BCD" w:rsidP="006D58CF">
      <w:pPr>
        <w:pStyle w:val="ListParagraph"/>
        <w:numPr>
          <w:ilvl w:val="1"/>
          <w:numId w:val="45"/>
        </w:numPr>
        <w:spacing w:after="0"/>
      </w:pPr>
      <w:r>
        <w:t>Polygone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DA6BCD" w:rsidRPr="00DA6BCD" w14:paraId="26B23540" w14:textId="77777777" w:rsidTr="006D58CF">
        <w:tc>
          <w:tcPr>
            <w:tcW w:w="1435" w:type="dxa"/>
          </w:tcPr>
          <w:p w14:paraId="34DE4608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4E317F8A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5BF6BAC8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236868D8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778AE64E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DA6BCD" w:rsidRPr="00DA6BCD" w14:paraId="66167379" w14:textId="77777777" w:rsidTr="006D58CF">
        <w:tc>
          <w:tcPr>
            <w:tcW w:w="1435" w:type="dxa"/>
          </w:tcPr>
          <w:p w14:paraId="1DB195EB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2665" w:type="dxa"/>
          </w:tcPr>
          <w:p w14:paraId="40D11EA7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957" w:type="dxa"/>
          </w:tcPr>
          <w:p w14:paraId="3191D50B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42A6E1CF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 w:val="restart"/>
          </w:tcPr>
          <w:p w14:paraId="1731A1B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three property should rendered</w:t>
            </w:r>
          </w:p>
        </w:tc>
      </w:tr>
      <w:tr w:rsidR="00DA6BCD" w:rsidRPr="00DA6BCD" w14:paraId="77D6261F" w14:textId="77777777" w:rsidTr="006D58CF">
        <w:tc>
          <w:tcPr>
            <w:tcW w:w="1435" w:type="dxa"/>
          </w:tcPr>
          <w:p w14:paraId="0658E26B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1AF2E735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739CA8E7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C089F27" w14:textId="52BAB2D7" w:rsidR="00DA6BCD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Blue</w:t>
            </w:r>
          </w:p>
        </w:tc>
        <w:tc>
          <w:tcPr>
            <w:tcW w:w="2109" w:type="dxa"/>
            <w:vMerge/>
          </w:tcPr>
          <w:p w14:paraId="51CE711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DA6BCD" w:rsidRPr="00DA6BCD" w14:paraId="63B96C37" w14:textId="77777777" w:rsidTr="006D58CF">
        <w:tc>
          <w:tcPr>
            <w:tcW w:w="1435" w:type="dxa"/>
          </w:tcPr>
          <w:p w14:paraId="6D816321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665" w:type="dxa"/>
          </w:tcPr>
          <w:p w14:paraId="17C4CA2C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738CC416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7A4B727B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3B73C781" w14:textId="77777777" w:rsidR="00DA6BCD" w:rsidRPr="00DA6BCD" w:rsidRDefault="00DA6BCD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27E2AC2C" w14:textId="1C54BECE" w:rsidR="00DA6BCD" w:rsidRDefault="00DA6BCD" w:rsidP="006D58CF">
      <w:pPr>
        <w:pStyle w:val="ListParagraph"/>
        <w:spacing w:after="0"/>
        <w:ind w:left="1440"/>
      </w:pPr>
    </w:p>
    <w:p w14:paraId="7A28ADAA" w14:textId="76150191" w:rsidR="00DA6BCD" w:rsidRDefault="006D58CF" w:rsidP="006D58CF">
      <w:pPr>
        <w:pStyle w:val="ListParagraph"/>
        <w:numPr>
          <w:ilvl w:val="1"/>
          <w:numId w:val="45"/>
        </w:numPr>
        <w:spacing w:after="0"/>
      </w:pPr>
      <w:r>
        <w:t>Rectangle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6D58CF" w:rsidRPr="00DA6BCD" w14:paraId="368459EC" w14:textId="77777777" w:rsidTr="006D58CF">
        <w:tc>
          <w:tcPr>
            <w:tcW w:w="1435" w:type="dxa"/>
          </w:tcPr>
          <w:p w14:paraId="706C26D2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001A283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0685D5C6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5766AFD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1974F26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6D58CF" w:rsidRPr="00DA6BCD" w14:paraId="377EF964" w14:textId="77777777" w:rsidTr="006D58CF">
        <w:tc>
          <w:tcPr>
            <w:tcW w:w="1435" w:type="dxa"/>
          </w:tcPr>
          <w:p w14:paraId="0E7A79E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2665" w:type="dxa"/>
          </w:tcPr>
          <w:p w14:paraId="0BA3F54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957" w:type="dxa"/>
          </w:tcPr>
          <w:p w14:paraId="2C057485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6853CFF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 w:val="restart"/>
          </w:tcPr>
          <w:p w14:paraId="725EBCD4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three property should rendered</w:t>
            </w:r>
          </w:p>
        </w:tc>
      </w:tr>
      <w:tr w:rsidR="006D58CF" w:rsidRPr="00DA6BCD" w14:paraId="4BF0C881" w14:textId="77777777" w:rsidTr="006D58CF">
        <w:tc>
          <w:tcPr>
            <w:tcW w:w="1435" w:type="dxa"/>
          </w:tcPr>
          <w:p w14:paraId="1D324C3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2DA2C07C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57BF1B1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597FAE47" w14:textId="6BD95E1A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Blue</w:t>
            </w:r>
          </w:p>
        </w:tc>
        <w:tc>
          <w:tcPr>
            <w:tcW w:w="2109" w:type="dxa"/>
            <w:vMerge/>
          </w:tcPr>
          <w:p w14:paraId="124DC0F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6D58CF" w:rsidRPr="00DA6BCD" w14:paraId="4F3DC47D" w14:textId="77777777" w:rsidTr="006D58CF">
        <w:tc>
          <w:tcPr>
            <w:tcW w:w="1435" w:type="dxa"/>
          </w:tcPr>
          <w:p w14:paraId="6F48D19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665" w:type="dxa"/>
          </w:tcPr>
          <w:p w14:paraId="579E11D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661FE3C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70727F11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7381A256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1EEA0765" w14:textId="545E8753" w:rsidR="006D58CF" w:rsidRDefault="006D58CF" w:rsidP="006D58CF"/>
    <w:p w14:paraId="497A6A32" w14:textId="49E64CDF" w:rsidR="006D58CF" w:rsidRDefault="006D58CF" w:rsidP="006D58CF">
      <w:pPr>
        <w:pStyle w:val="ListParagraph"/>
        <w:numPr>
          <w:ilvl w:val="1"/>
          <w:numId w:val="45"/>
        </w:numPr>
        <w:spacing w:after="0"/>
      </w:pPr>
      <w:r>
        <w:t>Arrow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6D58CF" w:rsidRPr="00DA6BCD" w14:paraId="393546EE" w14:textId="77777777" w:rsidTr="006D58CF">
        <w:tc>
          <w:tcPr>
            <w:tcW w:w="1435" w:type="dxa"/>
          </w:tcPr>
          <w:p w14:paraId="07632414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016BD6C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211B5D06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31CC62A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08F1A435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6D58CF" w:rsidRPr="00DA6BCD" w14:paraId="15D0542C" w14:textId="77777777" w:rsidTr="006D58CF">
        <w:tc>
          <w:tcPr>
            <w:tcW w:w="1435" w:type="dxa"/>
          </w:tcPr>
          <w:p w14:paraId="4BEEE719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2665" w:type="dxa"/>
          </w:tcPr>
          <w:p w14:paraId="272488F1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Fill</w:t>
            </w:r>
          </w:p>
        </w:tc>
        <w:tc>
          <w:tcPr>
            <w:tcW w:w="957" w:type="dxa"/>
          </w:tcPr>
          <w:p w14:paraId="3FA65DBE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6C6713D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Transperent</w:t>
            </w:r>
          </w:p>
        </w:tc>
        <w:tc>
          <w:tcPr>
            <w:tcW w:w="2109" w:type="dxa"/>
            <w:vMerge w:val="restart"/>
          </w:tcPr>
          <w:p w14:paraId="49712CCB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three property should rendered</w:t>
            </w:r>
          </w:p>
        </w:tc>
      </w:tr>
      <w:tr w:rsidR="006D58CF" w:rsidRPr="00DA6BCD" w14:paraId="5CC7C667" w14:textId="77777777" w:rsidTr="006D58CF">
        <w:tc>
          <w:tcPr>
            <w:tcW w:w="1435" w:type="dxa"/>
          </w:tcPr>
          <w:p w14:paraId="7439C917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Color</w:t>
            </w:r>
          </w:p>
        </w:tc>
        <w:tc>
          <w:tcPr>
            <w:tcW w:w="2665" w:type="dxa"/>
          </w:tcPr>
          <w:p w14:paraId="67E45E8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Strock</w:t>
            </w:r>
          </w:p>
        </w:tc>
        <w:tc>
          <w:tcPr>
            <w:tcW w:w="957" w:type="dxa"/>
          </w:tcPr>
          <w:p w14:paraId="3F0B65E4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3350B78B" w14:textId="24580B6F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Green</w:t>
            </w:r>
          </w:p>
        </w:tc>
        <w:tc>
          <w:tcPr>
            <w:tcW w:w="2109" w:type="dxa"/>
            <w:vMerge/>
          </w:tcPr>
          <w:p w14:paraId="3A9E0F8F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  <w:tr w:rsidR="006D58CF" w:rsidRPr="00DA6BCD" w14:paraId="0B9ABDFE" w14:textId="77777777" w:rsidTr="006D58CF">
        <w:tc>
          <w:tcPr>
            <w:tcW w:w="1435" w:type="dxa"/>
          </w:tcPr>
          <w:p w14:paraId="77133502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2665" w:type="dxa"/>
          </w:tcPr>
          <w:p w14:paraId="36E57487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Thickness</w:t>
            </w:r>
          </w:p>
        </w:tc>
        <w:tc>
          <w:tcPr>
            <w:tcW w:w="957" w:type="dxa"/>
          </w:tcPr>
          <w:p w14:paraId="1BB440FA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6D2D79CE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1</w:t>
            </w:r>
          </w:p>
        </w:tc>
        <w:tc>
          <w:tcPr>
            <w:tcW w:w="2109" w:type="dxa"/>
            <w:vMerge/>
          </w:tcPr>
          <w:p w14:paraId="04A6BC84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</w:p>
        </w:tc>
      </w:tr>
    </w:tbl>
    <w:p w14:paraId="61B5E6BD" w14:textId="29ED5C6C" w:rsidR="00DA6BCD" w:rsidRDefault="00DA6BCD" w:rsidP="006D58CF"/>
    <w:p w14:paraId="11FF5C5A" w14:textId="1BD682E7" w:rsidR="006D58CF" w:rsidRDefault="006D58CF" w:rsidP="006D58CF">
      <w:pPr>
        <w:pStyle w:val="ListParagraph"/>
        <w:numPr>
          <w:ilvl w:val="1"/>
          <w:numId w:val="45"/>
        </w:numPr>
        <w:spacing w:after="0"/>
      </w:pPr>
      <w:r>
        <w:t>Highlighter Annotation</w:t>
      </w:r>
    </w:p>
    <w:tbl>
      <w:tblPr>
        <w:tblStyle w:val="TableGrid"/>
        <w:tblW w:w="8545" w:type="dxa"/>
        <w:tblInd w:w="1440" w:type="dxa"/>
        <w:tblLook w:val="04A0" w:firstRow="1" w:lastRow="0" w:firstColumn="1" w:lastColumn="0" w:noHBand="0" w:noVBand="1"/>
      </w:tblPr>
      <w:tblGrid>
        <w:gridCol w:w="1435"/>
        <w:gridCol w:w="2665"/>
        <w:gridCol w:w="957"/>
        <w:gridCol w:w="1379"/>
        <w:gridCol w:w="2109"/>
      </w:tblGrid>
      <w:tr w:rsidR="006D58CF" w:rsidRPr="00DA6BCD" w14:paraId="1FFBA20F" w14:textId="77777777" w:rsidTr="006D58CF">
        <w:tc>
          <w:tcPr>
            <w:tcW w:w="1435" w:type="dxa"/>
          </w:tcPr>
          <w:p w14:paraId="180DD97F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 xml:space="preserve">Papersave </w:t>
            </w:r>
          </w:p>
        </w:tc>
        <w:tc>
          <w:tcPr>
            <w:tcW w:w="2665" w:type="dxa"/>
          </w:tcPr>
          <w:p w14:paraId="665D8CCA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LeadTools PropertyName</w:t>
            </w:r>
          </w:p>
        </w:tc>
        <w:tc>
          <w:tcPr>
            <w:tcW w:w="957" w:type="dxa"/>
          </w:tcPr>
          <w:p w14:paraId="2DEF0F4E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Render</w:t>
            </w:r>
          </w:p>
        </w:tc>
        <w:tc>
          <w:tcPr>
            <w:tcW w:w="1379" w:type="dxa"/>
          </w:tcPr>
          <w:p w14:paraId="472AE8B8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Default</w:t>
            </w:r>
          </w:p>
        </w:tc>
        <w:tc>
          <w:tcPr>
            <w:tcW w:w="2109" w:type="dxa"/>
          </w:tcPr>
          <w:p w14:paraId="542EBC53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Notes</w:t>
            </w:r>
          </w:p>
        </w:tc>
      </w:tr>
      <w:tr w:rsidR="006D58CF" w:rsidRPr="00DA6BCD" w14:paraId="7245E6EA" w14:textId="77777777" w:rsidTr="006D58CF">
        <w:tc>
          <w:tcPr>
            <w:tcW w:w="1435" w:type="dxa"/>
          </w:tcPr>
          <w:p w14:paraId="1384CE20" w14:textId="11BD7DD1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Hilite (Fill)</w:t>
            </w:r>
          </w:p>
        </w:tc>
        <w:tc>
          <w:tcPr>
            <w:tcW w:w="2665" w:type="dxa"/>
          </w:tcPr>
          <w:p w14:paraId="68E46FB3" w14:textId="3E9055CE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Hilite</w:t>
            </w:r>
          </w:p>
        </w:tc>
        <w:tc>
          <w:tcPr>
            <w:tcW w:w="957" w:type="dxa"/>
          </w:tcPr>
          <w:p w14:paraId="1E9E0A35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True</w:t>
            </w:r>
          </w:p>
        </w:tc>
        <w:tc>
          <w:tcPr>
            <w:tcW w:w="1379" w:type="dxa"/>
          </w:tcPr>
          <w:p w14:paraId="2FFA677A" w14:textId="47D61EAC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Yellow</w:t>
            </w:r>
          </w:p>
        </w:tc>
        <w:tc>
          <w:tcPr>
            <w:tcW w:w="2109" w:type="dxa"/>
          </w:tcPr>
          <w:p w14:paraId="34606D17" w14:textId="77777777" w:rsidR="006D58CF" w:rsidRPr="00DA6BCD" w:rsidRDefault="006D58CF" w:rsidP="006D58CF">
            <w:pPr>
              <w:pStyle w:val="ListParagraph"/>
              <w:spacing w:after="0"/>
              <w:rPr>
                <w:sz w:val="18"/>
                <w:szCs w:val="18"/>
              </w:rPr>
            </w:pPr>
            <w:r w:rsidRPr="00DA6BCD">
              <w:rPr>
                <w:sz w:val="18"/>
                <w:szCs w:val="18"/>
              </w:rPr>
              <w:t>Only this three property should rendered</w:t>
            </w:r>
          </w:p>
        </w:tc>
      </w:tr>
    </w:tbl>
    <w:p w14:paraId="029B2C4F" w14:textId="4A224ADE" w:rsidR="006D58CF" w:rsidRDefault="006D58CF" w:rsidP="006D58CF">
      <w:pPr>
        <w:pStyle w:val="ListParagraph"/>
        <w:spacing w:after="0"/>
        <w:ind w:left="1440"/>
      </w:pPr>
    </w:p>
    <w:p w14:paraId="209F0150" w14:textId="0B8493AB" w:rsidR="006D58CF" w:rsidRDefault="006D58CF" w:rsidP="006D58CF">
      <w:pPr>
        <w:pStyle w:val="ListParagraph"/>
        <w:numPr>
          <w:ilvl w:val="0"/>
          <w:numId w:val="45"/>
        </w:numPr>
        <w:spacing w:after="0"/>
      </w:pPr>
      <w:r>
        <w:t>annotationoption will have method for for getting updated annotationOption object. So, In case of any change in value that method will return dirty object.</w:t>
      </w:r>
    </w:p>
    <w:p w14:paraId="7821B187" w14:textId="77777777" w:rsidR="006D58CF" w:rsidRDefault="006D58CF" w:rsidP="006D58CF">
      <w:pPr>
        <w:pStyle w:val="ListParagraph"/>
        <w:spacing w:after="0"/>
        <w:ind w:left="720"/>
      </w:pPr>
    </w:p>
    <w:p w14:paraId="77C78086" w14:textId="220873FB" w:rsidR="006D58CF" w:rsidRDefault="003133A9" w:rsidP="006D58CF">
      <w:pPr>
        <w:pStyle w:val="ListParagraph"/>
        <w:numPr>
          <w:ilvl w:val="0"/>
          <w:numId w:val="45"/>
        </w:numPr>
        <w:spacing w:after="0"/>
      </w:pPr>
      <w:r>
        <w:t>j</w:t>
      </w:r>
      <w:r w:rsidR="006D58CF">
        <w:t xml:space="preserve">son </w:t>
      </w:r>
      <w:r>
        <w:t>text</w:t>
      </w:r>
      <w:r w:rsidR="006D58CF">
        <w:t xml:space="preserve"> of that object will be our userConfig Value and </w:t>
      </w:r>
      <w:r w:rsidR="0078292A">
        <w:t>annotation type will be userConfig Name.</w:t>
      </w:r>
      <w:r>
        <w:t xml:space="preserve"> Application_ID will be null.</w:t>
      </w:r>
    </w:p>
    <w:p w14:paraId="1ED03230" w14:textId="77777777" w:rsidR="0078292A" w:rsidRDefault="0078292A" w:rsidP="0078292A">
      <w:pPr>
        <w:pStyle w:val="ListParagraph"/>
        <w:spacing w:after="0"/>
        <w:ind w:left="720"/>
      </w:pPr>
    </w:p>
    <w:p w14:paraId="0AC45A35" w14:textId="49586E74" w:rsidR="0078292A" w:rsidRDefault="0078292A" w:rsidP="006D58CF">
      <w:pPr>
        <w:pStyle w:val="ListParagraph"/>
        <w:numPr>
          <w:ilvl w:val="0"/>
          <w:numId w:val="45"/>
        </w:numPr>
        <w:spacing w:after="0"/>
      </w:pPr>
      <w:r>
        <w:t>We can keep single config for all annotation setting but then object will be very heavy when we introduce signature, stamp &amp; redaction annotation detail. So, better to keep it isolated. By that way we can add/update property later on whenever its required.</w:t>
      </w:r>
    </w:p>
    <w:p w14:paraId="1186F7B0" w14:textId="77777777" w:rsidR="0078292A" w:rsidRDefault="0078292A" w:rsidP="0078292A">
      <w:pPr>
        <w:pStyle w:val="ListParagraph"/>
      </w:pPr>
    </w:p>
    <w:p w14:paraId="1A47BA78" w14:textId="31E14A02" w:rsidR="000B19B5" w:rsidRDefault="000B19B5" w:rsidP="0078292A">
      <w:pPr>
        <w:pStyle w:val="ListParagraph"/>
        <w:numPr>
          <w:ilvl w:val="0"/>
          <w:numId w:val="45"/>
        </w:numPr>
        <w:spacing w:after="0"/>
      </w:pPr>
      <w:r>
        <w:t>Create annotationsettings.component.ts and html under shared\settings folder. Annotation settings is container component for annotationoptions.  As of now we will render following annotation options.</w:t>
      </w:r>
      <w:r w:rsidR="0078292A">
        <w:t xml:space="preserve"> Based ony type it will rendered control in slider view.  Annotationsetting will be slider view which will be open from link of setting component. It will contain following </w:t>
      </w:r>
      <w:r w:rsidR="00F93ADB">
        <w:t>instance of annotation option</w:t>
      </w:r>
      <w:r w:rsidR="0078292A">
        <w:t xml:space="preserve"> in it.  By following this way we are utilizing same code for multiple annotation</w:t>
      </w:r>
      <w:r w:rsidR="00F93ADB">
        <w:t xml:space="preserve"> option</w:t>
      </w:r>
      <w:r w:rsidR="0078292A">
        <w:t>.</w:t>
      </w:r>
    </w:p>
    <w:p w14:paraId="466881D4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AnnotationType.Text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32496E12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AnnotationType.Note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46106A07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AnnotationType.Pen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7EC05EF0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AnnotationType.Circle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35071992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AnnotationType.Line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6C6CBD98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AnnotationType.Polygone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22B25BF8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AnnotationType.Arrow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2F7EF45D" w14:textId="77777777" w:rsidR="007D047A" w:rsidRPr="007D047A" w:rsidRDefault="007D047A" w:rsidP="006D58CF">
      <w:pPr>
        <w:shd w:val="clear" w:color="auto" w:fill="1E1E1E"/>
        <w:spacing w:line="285" w:lineRule="atLeast"/>
        <w:ind w:left="720"/>
        <w:jc w:val="left"/>
        <w:rPr>
          <w:rFonts w:ascii="Consolas" w:hAnsi="Consolas" w:cs="Times New Roman"/>
          <w:color w:val="D4D4D4"/>
          <w:sz w:val="18"/>
          <w:szCs w:val="18"/>
        </w:rPr>
      </w:pPr>
      <w:r w:rsidRPr="007D047A">
        <w:rPr>
          <w:rFonts w:ascii="Consolas" w:hAnsi="Consolas" w:cs="Times New Roman"/>
          <w:color w:val="808080"/>
          <w:sz w:val="18"/>
          <w:szCs w:val="18"/>
        </w:rPr>
        <w:t>&lt;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9CDCFE"/>
          <w:sz w:val="18"/>
          <w:szCs w:val="18"/>
        </w:rPr>
        <w:t>annotationType</w:t>
      </w:r>
      <w:r w:rsidRPr="007D047A">
        <w:rPr>
          <w:rFonts w:ascii="Consolas" w:hAnsi="Consolas" w:cs="Times New Roman"/>
          <w:color w:val="D4D4D4"/>
          <w:sz w:val="18"/>
          <w:szCs w:val="18"/>
        </w:rPr>
        <w:t>=</w:t>
      </w:r>
      <w:r w:rsidRPr="007D047A">
        <w:rPr>
          <w:rFonts w:ascii="Consolas" w:hAnsi="Consolas" w:cs="Times New Roman"/>
          <w:color w:val="CE9178"/>
          <w:sz w:val="18"/>
          <w:szCs w:val="18"/>
        </w:rPr>
        <w:t>AnnotationType.Highlighter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  <w:r w:rsidRPr="007D047A">
        <w:rPr>
          <w:rFonts w:ascii="Consolas" w:hAnsi="Consolas" w:cs="Times New Roman"/>
          <w:color w:val="D4D4D4"/>
          <w:sz w:val="18"/>
          <w:szCs w:val="18"/>
        </w:rPr>
        <w:t xml:space="preserve"> </w:t>
      </w:r>
      <w:r w:rsidRPr="007D047A">
        <w:rPr>
          <w:rFonts w:ascii="Consolas" w:hAnsi="Consolas" w:cs="Times New Roman"/>
          <w:color w:val="808080"/>
          <w:sz w:val="18"/>
          <w:szCs w:val="18"/>
        </w:rPr>
        <w:t>&lt;/</w:t>
      </w:r>
      <w:r w:rsidRPr="007D047A">
        <w:rPr>
          <w:rFonts w:ascii="Consolas" w:hAnsi="Consolas" w:cs="Times New Roman"/>
          <w:color w:val="569CD6"/>
          <w:sz w:val="18"/>
          <w:szCs w:val="18"/>
        </w:rPr>
        <w:t>app-annotationoption</w:t>
      </w:r>
      <w:r w:rsidRPr="007D047A">
        <w:rPr>
          <w:rFonts w:ascii="Consolas" w:hAnsi="Consolas" w:cs="Times New Roman"/>
          <w:color w:val="808080"/>
          <w:sz w:val="18"/>
          <w:szCs w:val="18"/>
        </w:rPr>
        <w:t>&gt;</w:t>
      </w:r>
    </w:p>
    <w:p w14:paraId="168764C5" w14:textId="79C91DB8" w:rsidR="004675DE" w:rsidRDefault="004675DE" w:rsidP="0078292A">
      <w:pPr>
        <w:ind w:left="360"/>
      </w:pPr>
    </w:p>
    <w:p w14:paraId="3386098A" w14:textId="58E9C99D" w:rsidR="0078292A" w:rsidRDefault="0078292A" w:rsidP="0078292A">
      <w:pPr>
        <w:pStyle w:val="ListParagraph"/>
        <w:numPr>
          <w:ilvl w:val="0"/>
          <w:numId w:val="45"/>
        </w:numPr>
      </w:pPr>
      <w:r>
        <w:t>Annotationsettings will contain two more button at the bottom “Save” &amp; “Cancel”.</w:t>
      </w:r>
    </w:p>
    <w:p w14:paraId="1BE879CF" w14:textId="2260C79F" w:rsidR="0078292A" w:rsidRDefault="0078292A" w:rsidP="0078292A">
      <w:pPr>
        <w:pStyle w:val="ListParagraph"/>
        <w:numPr>
          <w:ilvl w:val="0"/>
          <w:numId w:val="45"/>
        </w:numPr>
      </w:pPr>
      <w:r>
        <w:t xml:space="preserve">Save will get modified userconfigs from component and will </w:t>
      </w:r>
      <w:r w:rsidR="003E1353">
        <w:t xml:space="preserve">call userconfig Addupdate method.  Method is already there so No code change require there. </w:t>
      </w:r>
    </w:p>
    <w:p w14:paraId="5FCCD758" w14:textId="23D4107C" w:rsidR="00FA7BE5" w:rsidRDefault="0078292A" w:rsidP="00504EDF">
      <w:pPr>
        <w:pStyle w:val="ListParagraph"/>
        <w:numPr>
          <w:ilvl w:val="0"/>
          <w:numId w:val="45"/>
        </w:numPr>
        <w:spacing w:after="0"/>
      </w:pPr>
      <w:r>
        <w:t xml:space="preserve">Cancel will </w:t>
      </w:r>
      <w:r w:rsidR="00F93ADB">
        <w:t>close slider and does nothing.</w:t>
      </w:r>
      <w:bookmarkEnd w:id="4"/>
      <w:bookmarkEnd w:id="3"/>
    </w:p>
    <w:sectPr w:rsidR="00FA7BE5" w:rsidSect="00D15193">
      <w:footerReference w:type="default" r:id="rId20"/>
      <w:pgSz w:w="12240" w:h="15840" w:code="1"/>
      <w:pgMar w:top="720" w:right="720" w:bottom="720" w:left="720" w:header="432" w:footer="41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AE0A96" w14:textId="77777777" w:rsidR="00F63CF7" w:rsidRDefault="00F63CF7" w:rsidP="00A21EDF">
      <w:r>
        <w:separator/>
      </w:r>
    </w:p>
    <w:p w14:paraId="4ED8DA3C" w14:textId="77777777" w:rsidR="00F63CF7" w:rsidRDefault="00F63CF7" w:rsidP="00A21EDF"/>
    <w:p w14:paraId="7038FD0C" w14:textId="77777777" w:rsidR="00F63CF7" w:rsidRDefault="00F63CF7" w:rsidP="00A21EDF"/>
    <w:p w14:paraId="5550999D" w14:textId="77777777" w:rsidR="00F63CF7" w:rsidRDefault="00F63CF7" w:rsidP="00A21EDF"/>
  </w:endnote>
  <w:endnote w:type="continuationSeparator" w:id="0">
    <w:p w14:paraId="021BE177" w14:textId="77777777" w:rsidR="00F63CF7" w:rsidRDefault="00F63CF7" w:rsidP="00A21EDF">
      <w:r>
        <w:continuationSeparator/>
      </w:r>
    </w:p>
    <w:p w14:paraId="02A53F91" w14:textId="77777777" w:rsidR="00F63CF7" w:rsidRDefault="00F63CF7" w:rsidP="00A21EDF"/>
    <w:p w14:paraId="18844D09" w14:textId="77777777" w:rsidR="00F63CF7" w:rsidRDefault="00F63CF7" w:rsidP="00A21EDF"/>
    <w:p w14:paraId="268C14F4" w14:textId="77777777" w:rsidR="00F63CF7" w:rsidRDefault="00F63CF7" w:rsidP="00A21E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hruti">
    <w:panose1 w:val="02000500000000000000"/>
    <w:charset w:val="01"/>
    <w:family w:val="roman"/>
    <w:notTrueType/>
    <w:pitch w:val="variable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932BD" w14:textId="77777777" w:rsidR="006D58CF" w:rsidRDefault="006D58CF" w:rsidP="00A21EDF">
    <w:pPr>
      <w:pStyle w:val="Footer"/>
      <w:rPr>
        <w:rFonts w:ascii="Verdana" w:hAnsi="Verdana"/>
      </w:rPr>
    </w:pP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3439FF2F" wp14:editId="2FFF7974">
              <wp:simplePos x="0" y="0"/>
              <wp:positionH relativeFrom="column">
                <wp:posOffset>0</wp:posOffset>
              </wp:positionH>
              <wp:positionV relativeFrom="paragraph">
                <wp:posOffset>119379</wp:posOffset>
              </wp:positionV>
              <wp:extent cx="6400800" cy="0"/>
              <wp:effectExtent l="38100" t="19050" r="57150" b="95250"/>
              <wp:wrapNone/>
              <wp:docPr id="36" name="Straight Connector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7E1EB9" id="Straight Connector 36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9.4pt" to="7in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236C4CE9" w14:textId="77777777" w:rsidR="006D58CF" w:rsidRPr="002F642B" w:rsidRDefault="006D58CF" w:rsidP="00A21EDF">
    <w:pPr>
      <w:pStyle w:val="Footer"/>
      <w:rPr>
        <w:sz w:val="20"/>
      </w:rPr>
    </w:pPr>
    <w:r>
      <w:rPr>
        <w:sz w:val="18"/>
        <w:szCs w:val="18"/>
      </w:rPr>
      <w:tab/>
    </w:r>
    <w:r w:rsidRPr="00943610">
      <w:t>Information in this document is subject to change without notice. Contact your PaperSave Representative for the latest information.</w:t>
    </w:r>
  </w:p>
  <w:p w14:paraId="0CCF4EBB" w14:textId="77777777" w:rsidR="006D58CF" w:rsidRDefault="006D58CF" w:rsidP="00A21EDF">
    <w:pPr>
      <w:pStyle w:val="Footer"/>
    </w:pPr>
    <w:r w:rsidRPr="006411CF">
      <w:tab/>
    </w:r>
    <w:r w:rsidRPr="00756C8A">
      <w:t xml:space="preserve">Page </w:t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080C055F" w14:textId="77777777" w:rsidR="006D58CF" w:rsidRDefault="006D58CF" w:rsidP="00A21ED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FA5452" w14:textId="77777777" w:rsidR="006D58CF" w:rsidRDefault="006D58CF" w:rsidP="00AB2D69">
    <w:pPr>
      <w:pStyle w:val="Footer"/>
      <w:jc w:val="center"/>
    </w:pPr>
    <w:r>
      <w:rPr>
        <w:noProof/>
        <w:lang w:bidi="gu-IN"/>
      </w:rPr>
      <w:drawing>
        <wp:anchor distT="0" distB="0" distL="114300" distR="114300" simplePos="0" relativeHeight="251654144" behindDoc="1" locked="0" layoutInCell="1" allowOverlap="1" wp14:anchorId="69AF3C09" wp14:editId="029F0C87">
          <wp:simplePos x="0" y="0"/>
          <wp:positionH relativeFrom="column">
            <wp:posOffset>-697865</wp:posOffset>
          </wp:positionH>
          <wp:positionV relativeFrom="paragraph">
            <wp:posOffset>-2141855</wp:posOffset>
          </wp:positionV>
          <wp:extent cx="7800975" cy="3562350"/>
          <wp:effectExtent l="0" t="0" r="9525" b="0"/>
          <wp:wrapNone/>
          <wp:docPr id="4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0975" cy="3562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81C48D" w14:textId="77777777" w:rsidR="006D58CF" w:rsidRDefault="006D58CF" w:rsidP="00AB2D69">
    <w:pPr>
      <w:jc w:val="center"/>
      <w:rPr>
        <w:rFonts w:ascii="MS Reference Sans Serif" w:hAnsi="MS Reference Sans Serif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AB046B3" wp14:editId="47950896">
              <wp:simplePos x="0" y="0"/>
              <wp:positionH relativeFrom="column">
                <wp:posOffset>-684530</wp:posOffset>
              </wp:positionH>
              <wp:positionV relativeFrom="paragraph">
                <wp:posOffset>488315</wp:posOffset>
              </wp:positionV>
              <wp:extent cx="7781925" cy="258445"/>
              <wp:effectExtent l="0" t="0" r="9525" b="825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81925" cy="258445"/>
                      </a:xfrm>
                      <a:prstGeom prst="rect">
                        <a:avLst/>
                      </a:prstGeom>
                      <a:solidFill>
                        <a:srgbClr val="A5D377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A168632" w14:textId="77777777" w:rsidR="006D58CF" w:rsidRPr="001A2416" w:rsidRDefault="006D58CF" w:rsidP="00AB2D69"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 w:rsidRPr="001A2416">
                            <w:rPr>
                              <w:color w:val="FFFFFF"/>
                            </w:rPr>
                            <w:t>PaperSave is a product of WhiteOwl - www.whiteowlsolutions.com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B046B3" id="Rectangle 1" o:spid="_x0000_s1027" style="position:absolute;left:0;text-align:left;margin-left:-53.9pt;margin-top:38.45pt;width:612.75pt;height:2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" fillcolor="#a5d377" stroked="f" strokeweight="2pt">
              <v:textbox inset="0,0,0,0">
                <w:txbxContent>
                  <w:p w14:paraId="4A168632" w14:textId="77777777" w:rsidR="006D58CF" w:rsidRPr="001A2416" w:rsidRDefault="006D58CF" w:rsidP="00AB2D69">
                    <w:pPr>
                      <w:jc w:val="center"/>
                      <w:rPr>
                        <w:color w:val="FFFFFF"/>
                      </w:rPr>
                    </w:pPr>
                    <w:r w:rsidRPr="001A2416">
                      <w:rPr>
                        <w:color w:val="FFFFFF"/>
                      </w:rPr>
                      <w:t>PaperSave is a product of WhiteOwl - www.whiteowlsolutions.com</w:t>
                    </w:r>
                  </w:p>
                </w:txbxContent>
              </v:textbox>
            </v:rect>
          </w:pict>
        </mc:Fallback>
      </mc:AlternateContent>
    </w:r>
    <w:r>
      <w:t>3</w:t>
    </w:r>
    <w:r w:rsidRPr="00EF648E">
      <w:t>150 Miami Green Way, 11th Floor, Miami, Florida – 33146. USA</w:t>
    </w:r>
    <w:r w:rsidRPr="00EF648E">
      <w:br/>
    </w:r>
    <w:r w:rsidRPr="001A2416">
      <w:rPr>
        <w:rFonts w:ascii="MS Reference Sans Serif" w:hAnsi="MS Reference Sans Serif" w:cs="Times New Roman"/>
        <w:noProof/>
        <w:lang w:bidi="gu-IN"/>
      </w:rPr>
      <w:drawing>
        <wp:inline distT="0" distB="0" distL="0" distR="0" wp14:anchorId="3B773EE1" wp14:editId="68B41627">
          <wp:extent cx="142875" cy="142875"/>
          <wp:effectExtent l="0" t="0" r="9525" b="9525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877 727 3799     </w:t>
    </w:r>
    <w:r w:rsidRPr="001A2416">
      <w:rPr>
        <w:rFonts w:ascii="MS Reference Sans Serif" w:hAnsi="MS Reference Sans Serif" w:cs="Times New Roman"/>
        <w:noProof/>
        <w:lang w:bidi="gu-IN"/>
      </w:rPr>
      <w:drawing>
        <wp:inline distT="0" distB="0" distL="0" distR="0" wp14:anchorId="5FC2BCE5" wp14:editId="4CD57827">
          <wp:extent cx="142875" cy="123825"/>
          <wp:effectExtent l="0" t="0" r="9525" b="9525"/>
          <wp:docPr id="2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23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305 373 0056   </w:t>
    </w:r>
    <w:hyperlink r:id="rId4" w:history="1">
      <w:r w:rsidRPr="001A2416">
        <w:rPr>
          <w:noProof/>
          <w:color w:val="003863"/>
          <w:u w:val="single"/>
        </w:rPr>
        <w:t>www.papersave.com</w:t>
      </w:r>
    </w:hyperlink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46F5DA4" wp14:editId="2F681E84">
              <wp:simplePos x="0" y="0"/>
              <wp:positionH relativeFrom="column">
                <wp:posOffset>-762000</wp:posOffset>
              </wp:positionH>
              <wp:positionV relativeFrom="paragraph">
                <wp:posOffset>7886065</wp:posOffset>
              </wp:positionV>
              <wp:extent cx="7772400" cy="283210"/>
              <wp:effectExtent l="0" t="0" r="0" b="254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283210"/>
                      </a:xfrm>
                      <a:prstGeom prst="rect">
                        <a:avLst/>
                      </a:prstGeom>
                      <a:solidFill>
                        <a:srgbClr val="9FCB72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3C2CB0E6" w14:textId="77777777" w:rsidR="006D58CF" w:rsidRPr="000B2349" w:rsidRDefault="006D58CF" w:rsidP="00A21EDF">
                          <w:r w:rsidRPr="000B2349">
                            <w:t>PaperSave is a product of WhiteOwl</w:t>
                          </w:r>
                          <w:r>
                            <w:t xml:space="preserve"> -</w:t>
                          </w:r>
                          <w:r w:rsidRPr="000B2349">
                            <w:t xml:space="preserve"> www.whiteowlsolutions.com</w:t>
                          </w:r>
                        </w:p>
                        <w:p w14:paraId="198B41D9" w14:textId="77777777" w:rsidR="006D58CF" w:rsidRDefault="006D58CF" w:rsidP="00A21ED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6F5DA4" id="Rectangle 24" o:spid="_x0000_s1028" style="position:absolute;left:0;text-align:left;margin-left:-60pt;margin-top:620.95pt;width:612pt;height:2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" fillcolor="#9fcb72" stroked="f" strokeweight="2pt">
              <v:textbox>
                <w:txbxContent>
                  <w:p w14:paraId="3C2CB0E6" w14:textId="77777777" w:rsidR="006D58CF" w:rsidRPr="000B2349" w:rsidRDefault="006D58CF" w:rsidP="00A21EDF">
                    <w:r w:rsidRPr="000B2349">
                      <w:t>PaperSave is a product of WhiteOwl</w:t>
                    </w:r>
                    <w:r>
                      <w:t xml:space="preserve"> -</w:t>
                    </w:r>
                    <w:r w:rsidRPr="000B2349">
                      <w:t xml:space="preserve"> www.whiteowlsolutions.com</w:t>
                    </w:r>
                  </w:p>
                  <w:p w14:paraId="198B41D9" w14:textId="77777777" w:rsidR="006D58CF" w:rsidRDefault="006D58CF" w:rsidP="00A21EDF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202974" w14:textId="77777777" w:rsidR="006D58CF" w:rsidRPr="001A2416" w:rsidRDefault="006D58CF" w:rsidP="00545FE6">
    <w:pPr>
      <w:pStyle w:val="Footer"/>
      <w:rPr>
        <w:color w:val="5D5D5D"/>
        <w:sz w:val="16"/>
        <w:szCs w:val="16"/>
      </w:rPr>
    </w:pP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86781CC" wp14:editId="45EB52C4">
              <wp:simplePos x="0" y="0"/>
              <wp:positionH relativeFrom="column">
                <wp:posOffset>0</wp:posOffset>
              </wp:positionH>
              <wp:positionV relativeFrom="paragraph">
                <wp:posOffset>36829</wp:posOffset>
              </wp:positionV>
              <wp:extent cx="6400800" cy="0"/>
              <wp:effectExtent l="38100" t="19050" r="57150" b="952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26C8EC" id="Straight Connector 9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2.9pt" to="7in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7CE31450" w14:textId="77777777" w:rsidR="006D58CF" w:rsidRDefault="006D58CF" w:rsidP="00A21EDF">
    <w:pPr>
      <w:pStyle w:val="Footer"/>
    </w:pPr>
  </w:p>
  <w:p w14:paraId="2E8F44B7" w14:textId="15FB6464" w:rsidR="006D58CF" w:rsidRPr="00766427" w:rsidRDefault="006D58CF" w:rsidP="00487B31">
    <w:pPr>
      <w:pStyle w:val="Footer"/>
      <w:jc w:val="right"/>
    </w:pPr>
    <w:r w:rsidRPr="006411CF">
      <w:tab/>
    </w:r>
    <w:r w:rsidRPr="001A2416">
      <w:rPr>
        <w:color w:val="5D5D5D"/>
        <w:sz w:val="18"/>
        <w:szCs w:val="18"/>
      </w:rPr>
      <w:t xml:space="preserve">Page </w:t>
    </w:r>
    <w:r w:rsidRPr="001A2416">
      <w:rPr>
        <w:color w:val="5D5D5D"/>
        <w:sz w:val="18"/>
        <w:szCs w:val="18"/>
      </w:rPr>
      <w:fldChar w:fldCharType="begin"/>
    </w:r>
    <w:r w:rsidRPr="001A2416">
      <w:rPr>
        <w:color w:val="5D5D5D"/>
        <w:sz w:val="18"/>
        <w:szCs w:val="18"/>
      </w:rPr>
      <w:instrText xml:space="preserve"> PAGE   \* MERGEFORMAT </w:instrText>
    </w:r>
    <w:r w:rsidRPr="001A2416">
      <w:rPr>
        <w:color w:val="5D5D5D"/>
        <w:sz w:val="18"/>
        <w:szCs w:val="18"/>
      </w:rPr>
      <w:fldChar w:fldCharType="separate"/>
    </w:r>
    <w:r w:rsidR="00B765D2">
      <w:rPr>
        <w:noProof/>
        <w:color w:val="5D5D5D"/>
        <w:sz w:val="18"/>
        <w:szCs w:val="18"/>
      </w:rPr>
      <w:t>6</w:t>
    </w:r>
    <w:r w:rsidRPr="001A2416">
      <w:rPr>
        <w:color w:val="5D5D5D"/>
        <w:sz w:val="18"/>
        <w:szCs w:val="18"/>
      </w:rPr>
      <w:fldChar w:fldCharType="end"/>
    </w:r>
  </w:p>
  <w:p w14:paraId="494BD980" w14:textId="77777777" w:rsidR="006D58CF" w:rsidRDefault="006D58CF" w:rsidP="00A21E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98F0E9" w14:textId="77777777" w:rsidR="00F63CF7" w:rsidRDefault="00F63CF7" w:rsidP="00A21EDF">
      <w:r>
        <w:separator/>
      </w:r>
    </w:p>
    <w:p w14:paraId="4B5ED670" w14:textId="77777777" w:rsidR="00F63CF7" w:rsidRDefault="00F63CF7" w:rsidP="00A21EDF"/>
    <w:p w14:paraId="10555E95" w14:textId="77777777" w:rsidR="00F63CF7" w:rsidRDefault="00F63CF7" w:rsidP="00A21EDF"/>
    <w:p w14:paraId="361A3014" w14:textId="77777777" w:rsidR="00F63CF7" w:rsidRDefault="00F63CF7" w:rsidP="00A21EDF"/>
  </w:footnote>
  <w:footnote w:type="continuationSeparator" w:id="0">
    <w:p w14:paraId="68C670F6" w14:textId="77777777" w:rsidR="00F63CF7" w:rsidRDefault="00F63CF7" w:rsidP="00A21EDF">
      <w:r>
        <w:continuationSeparator/>
      </w:r>
    </w:p>
    <w:p w14:paraId="1FE88E52" w14:textId="77777777" w:rsidR="00F63CF7" w:rsidRDefault="00F63CF7" w:rsidP="00A21EDF"/>
    <w:p w14:paraId="37A8AA6B" w14:textId="77777777" w:rsidR="00F63CF7" w:rsidRDefault="00F63CF7" w:rsidP="00A21EDF"/>
    <w:p w14:paraId="5C9EA169" w14:textId="77777777" w:rsidR="00F63CF7" w:rsidRDefault="00F63CF7" w:rsidP="00A21E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3C0CED" w14:textId="77777777" w:rsidR="006D58CF" w:rsidRDefault="006D58CF" w:rsidP="00A21EDF">
    <w:pPr>
      <w:pStyle w:val="Header"/>
    </w:pPr>
    <w:r>
      <w:rPr>
        <w:noProof/>
        <w:lang w:bidi="gu-IN"/>
      </w:rPr>
      <w:drawing>
        <wp:anchor distT="0" distB="0" distL="114300" distR="114300" simplePos="0" relativeHeight="251658240" behindDoc="0" locked="0" layoutInCell="1" allowOverlap="1" wp14:anchorId="253DF678" wp14:editId="55250DE5">
          <wp:simplePos x="0" y="0"/>
          <wp:positionH relativeFrom="page">
            <wp:posOffset>5429885</wp:posOffset>
          </wp:positionH>
          <wp:positionV relativeFrom="paragraph">
            <wp:posOffset>22225</wp:posOffset>
          </wp:positionV>
          <wp:extent cx="1654810" cy="474980"/>
          <wp:effectExtent l="0" t="0" r="2540" b="1270"/>
          <wp:wrapTopAndBottom/>
          <wp:docPr id="8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481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0992DBCB" wp14:editId="6206A6CD">
              <wp:simplePos x="0" y="0"/>
              <wp:positionH relativeFrom="column">
                <wp:posOffset>0</wp:posOffset>
              </wp:positionH>
              <wp:positionV relativeFrom="paragraph">
                <wp:posOffset>581659</wp:posOffset>
              </wp:positionV>
              <wp:extent cx="6400800" cy="0"/>
              <wp:effectExtent l="38100" t="19050" r="57150" b="95250"/>
              <wp:wrapNone/>
              <wp:docPr id="35" name="Straight Connector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1B60F2" id="Straight Connector 35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45.8pt" to="7in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BDF7" w14:textId="77777777" w:rsidR="006D58CF" w:rsidRDefault="006D58CF" w:rsidP="00A21EDF">
    <w:pPr>
      <w:pStyle w:val="Header"/>
    </w:pPr>
    <w:r>
      <w:rPr>
        <w:noProof/>
        <w:lang w:bidi="gu-IN"/>
      </w:rPr>
      <w:drawing>
        <wp:anchor distT="0" distB="0" distL="114300" distR="114300" simplePos="0" relativeHeight="251655168" behindDoc="1" locked="0" layoutInCell="1" allowOverlap="1" wp14:anchorId="76E326A3" wp14:editId="034E30B5">
          <wp:simplePos x="0" y="0"/>
          <wp:positionH relativeFrom="margin">
            <wp:posOffset>952500</wp:posOffset>
          </wp:positionH>
          <wp:positionV relativeFrom="margin">
            <wp:posOffset>-1409700</wp:posOffset>
          </wp:positionV>
          <wp:extent cx="4495800" cy="1285875"/>
          <wp:effectExtent l="0" t="0" r="0" b="9525"/>
          <wp:wrapSquare wrapText="bothSides"/>
          <wp:docPr id="5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580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500C957B" w14:textId="77777777" w:rsidR="006D58CF" w:rsidRDefault="006D58CF" w:rsidP="00A21EDF">
    <w:pPr>
      <w:pStyle w:val="Header"/>
    </w:pPr>
  </w:p>
  <w:p w14:paraId="0DCF66FA" w14:textId="77777777" w:rsidR="006D58CF" w:rsidRDefault="006D58CF" w:rsidP="00A21EDF">
    <w:pPr>
      <w:pStyle w:val="Header"/>
    </w:pPr>
  </w:p>
  <w:p w14:paraId="68AE4FBF" w14:textId="77777777" w:rsidR="006D58CF" w:rsidRDefault="006D58CF" w:rsidP="00A21E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CDC"/>
    <w:multiLevelType w:val="hybridMultilevel"/>
    <w:tmpl w:val="096A8C0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BA2AD2"/>
    <w:multiLevelType w:val="hybridMultilevel"/>
    <w:tmpl w:val="983A9772"/>
    <w:lvl w:ilvl="0" w:tplc="C96835CC">
      <w:start w:val="1"/>
      <w:numFmt w:val="decimal"/>
      <w:pStyle w:val="PSNum2"/>
      <w:lvlText w:val="%1)"/>
      <w:lvlJc w:val="left"/>
      <w:pPr>
        <w:ind w:left="720" w:hanging="360"/>
      </w:pPr>
      <w:rPr>
        <w:rFonts w:hint="default"/>
      </w:rPr>
    </w:lvl>
    <w:lvl w:ilvl="1" w:tplc="719248B2">
      <w:start w:val="1"/>
      <w:numFmt w:val="lowerLetter"/>
      <w:pStyle w:val="PSNum2"/>
      <w:lvlText w:val="%2."/>
      <w:lvlJc w:val="left"/>
      <w:pPr>
        <w:ind w:left="1440" w:hanging="360"/>
      </w:pPr>
    </w:lvl>
    <w:lvl w:ilvl="2" w:tplc="2C2E6462">
      <w:start w:val="1"/>
      <w:numFmt w:val="lowerRoman"/>
      <w:pStyle w:val="PSNum3"/>
      <w:lvlText w:val="%3."/>
      <w:lvlJc w:val="right"/>
      <w:pPr>
        <w:ind w:left="2160" w:hanging="180"/>
      </w:pPr>
    </w:lvl>
    <w:lvl w:ilvl="3" w:tplc="EA8A4718">
      <w:start w:val="1"/>
      <w:numFmt w:val="decimal"/>
      <w:pStyle w:val="PSNum4"/>
      <w:lvlText w:val="%4."/>
      <w:lvlJc w:val="left"/>
      <w:pPr>
        <w:ind w:left="2880" w:hanging="360"/>
      </w:pPr>
    </w:lvl>
    <w:lvl w:ilvl="4" w:tplc="41E2CBF8">
      <w:start w:val="1"/>
      <w:numFmt w:val="lowerLetter"/>
      <w:pStyle w:val="PSNum5"/>
      <w:lvlText w:val="%5."/>
      <w:lvlJc w:val="left"/>
      <w:pPr>
        <w:ind w:left="3600" w:hanging="360"/>
      </w:pPr>
    </w:lvl>
    <w:lvl w:ilvl="5" w:tplc="F252B808">
      <w:start w:val="1"/>
      <w:numFmt w:val="lowerRoman"/>
      <w:pStyle w:val="PSNum6"/>
      <w:lvlText w:val="%6."/>
      <w:lvlJc w:val="right"/>
      <w:pPr>
        <w:ind w:left="4320" w:hanging="180"/>
      </w:pPr>
    </w:lvl>
    <w:lvl w:ilvl="6" w:tplc="A6A6C518">
      <w:start w:val="1"/>
      <w:numFmt w:val="decimal"/>
      <w:pStyle w:val="PSNum7"/>
      <w:lvlText w:val="%7."/>
      <w:lvlJc w:val="left"/>
      <w:pPr>
        <w:ind w:left="5040" w:hanging="360"/>
      </w:pPr>
    </w:lvl>
    <w:lvl w:ilvl="7" w:tplc="E3B88A72">
      <w:start w:val="1"/>
      <w:numFmt w:val="lowerLetter"/>
      <w:pStyle w:val="PSNum8"/>
      <w:lvlText w:val="%8."/>
      <w:lvlJc w:val="left"/>
      <w:pPr>
        <w:ind w:left="5760" w:hanging="360"/>
      </w:pPr>
    </w:lvl>
    <w:lvl w:ilvl="8" w:tplc="5420A514">
      <w:start w:val="1"/>
      <w:numFmt w:val="lowerRoman"/>
      <w:pStyle w:val="PSNum9"/>
      <w:lvlText w:val="%9."/>
      <w:lvlJc w:val="right"/>
      <w:pPr>
        <w:ind w:left="6480" w:hanging="180"/>
      </w:pPr>
    </w:lvl>
  </w:abstractNum>
  <w:abstractNum w:abstractNumId="2" w15:restartNumberingAfterBreak="0">
    <w:nsid w:val="07D06939"/>
    <w:multiLevelType w:val="hybridMultilevel"/>
    <w:tmpl w:val="DFB26BC2"/>
    <w:lvl w:ilvl="0" w:tplc="935EF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6509A"/>
    <w:multiLevelType w:val="multilevel"/>
    <w:tmpl w:val="E1A4DBD2"/>
    <w:styleLink w:val="Style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C3073"/>
    <w:multiLevelType w:val="multilevel"/>
    <w:tmpl w:val="BAB6817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5407604"/>
    <w:multiLevelType w:val="hybridMultilevel"/>
    <w:tmpl w:val="83B2C0A6"/>
    <w:lvl w:ilvl="0" w:tplc="39A2811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97F77"/>
    <w:multiLevelType w:val="hybridMultilevel"/>
    <w:tmpl w:val="83AC0296"/>
    <w:lvl w:ilvl="0" w:tplc="4F18A7BC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2B90B1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9A4ECE"/>
    <w:multiLevelType w:val="multilevel"/>
    <w:tmpl w:val="2FA660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smallCap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smallCaps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8" w15:restartNumberingAfterBreak="0">
    <w:nsid w:val="20127B58"/>
    <w:multiLevelType w:val="multilevel"/>
    <w:tmpl w:val="54AA572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E17C4A"/>
    <w:multiLevelType w:val="hybridMultilevel"/>
    <w:tmpl w:val="726AE304"/>
    <w:lvl w:ilvl="0" w:tplc="20F490E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52283"/>
    <w:multiLevelType w:val="multilevel"/>
    <w:tmpl w:val="518830F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ED022F"/>
    <w:multiLevelType w:val="hybridMultilevel"/>
    <w:tmpl w:val="C5109D9E"/>
    <w:lvl w:ilvl="0" w:tplc="BDEA32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40646E"/>
    <w:multiLevelType w:val="multilevel"/>
    <w:tmpl w:val="87F66E5E"/>
    <w:lvl w:ilvl="0">
      <w:start w:val="1"/>
      <w:numFmt w:val="decimal"/>
      <w:pStyle w:val="PSListParagraph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pStyle w:val="PSListParagraph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pStyle w:val="PSListParagraph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7065E"/>
    <w:multiLevelType w:val="multilevel"/>
    <w:tmpl w:val="F626A10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60737AA"/>
    <w:multiLevelType w:val="hybridMultilevel"/>
    <w:tmpl w:val="0DE2D436"/>
    <w:lvl w:ilvl="0" w:tplc="87FEC47A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2B90B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69869AA"/>
    <w:multiLevelType w:val="hybridMultilevel"/>
    <w:tmpl w:val="5052C0DC"/>
    <w:lvl w:ilvl="0" w:tplc="2338664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F547F84"/>
    <w:multiLevelType w:val="hybridMultilevel"/>
    <w:tmpl w:val="E6B68220"/>
    <w:lvl w:ilvl="0" w:tplc="8B7ED4B0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2B90B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9B2361"/>
    <w:multiLevelType w:val="hybridMultilevel"/>
    <w:tmpl w:val="C394999A"/>
    <w:lvl w:ilvl="0" w:tplc="26F85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46178"/>
    <w:multiLevelType w:val="hybridMultilevel"/>
    <w:tmpl w:val="77E288CE"/>
    <w:lvl w:ilvl="0" w:tplc="979A91A2">
      <w:start w:val="1"/>
      <w:numFmt w:val="bullet"/>
      <w:lvlText w:val=""/>
      <w:lvlJc w:val="left"/>
      <w:pPr>
        <w:ind w:left="180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E6E5AC7"/>
    <w:multiLevelType w:val="hybridMultilevel"/>
    <w:tmpl w:val="1EB0B5EA"/>
    <w:lvl w:ilvl="0" w:tplc="B9487564">
      <w:start w:val="1"/>
      <w:numFmt w:val="bullet"/>
      <w:lvlText w:val=""/>
      <w:lvlJc w:val="left"/>
      <w:pPr>
        <w:ind w:left="1080" w:hanging="360"/>
      </w:pPr>
      <w:rPr>
        <w:rFonts w:ascii="Wingdings" w:eastAsia="SimSu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300C31"/>
    <w:multiLevelType w:val="hybridMultilevel"/>
    <w:tmpl w:val="F3F8F468"/>
    <w:lvl w:ilvl="0" w:tplc="1EA644B2">
      <w:start w:val="1"/>
      <w:numFmt w:val="bullet"/>
      <w:lvlText w:val="-"/>
      <w:lvlJc w:val="left"/>
      <w:pPr>
        <w:ind w:left="1800" w:hanging="360"/>
      </w:pPr>
      <w:rPr>
        <w:rFonts w:ascii="Segoe UI" w:eastAsia="SimSu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40570A3"/>
    <w:multiLevelType w:val="hybridMultilevel"/>
    <w:tmpl w:val="DB6C3FBE"/>
    <w:lvl w:ilvl="0" w:tplc="CA06ED80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2B90B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8292785"/>
    <w:multiLevelType w:val="hybridMultilevel"/>
    <w:tmpl w:val="148A7356"/>
    <w:lvl w:ilvl="0" w:tplc="51D83FE8">
      <w:start w:val="1"/>
      <w:numFmt w:val="decimal"/>
      <w:lvlText w:val="%1."/>
      <w:lvlJc w:val="left"/>
      <w:pPr>
        <w:ind w:left="720" w:hanging="360"/>
      </w:pPr>
    </w:lvl>
    <w:lvl w:ilvl="1" w:tplc="6156BD8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3E1AFCCA">
      <w:start w:val="1"/>
      <w:numFmt w:val="bullet"/>
      <w:lvlText w:val="-"/>
      <w:lvlJc w:val="left"/>
      <w:pPr>
        <w:ind w:left="2340" w:hanging="360"/>
      </w:pPr>
      <w:rPr>
        <w:rFonts w:ascii="Segoe UI" w:eastAsia="SimSun" w:hAnsi="Segoe UI" w:cs="Segoe U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BE171A"/>
    <w:multiLevelType w:val="hybridMultilevel"/>
    <w:tmpl w:val="D9C4B536"/>
    <w:lvl w:ilvl="0" w:tplc="616A7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367DF5"/>
    <w:multiLevelType w:val="hybridMultilevel"/>
    <w:tmpl w:val="73829F0C"/>
    <w:lvl w:ilvl="0" w:tplc="0E8418B0">
      <w:start w:val="1"/>
      <w:numFmt w:val="bullet"/>
      <w:lvlText w:val="-"/>
      <w:lvlJc w:val="left"/>
      <w:pPr>
        <w:ind w:left="1080" w:hanging="360"/>
      </w:pPr>
      <w:rPr>
        <w:rFonts w:ascii="Segoe UI" w:eastAsia="SimSu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FA83685"/>
    <w:multiLevelType w:val="hybridMultilevel"/>
    <w:tmpl w:val="0E2E4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2"/>
  </w:num>
  <w:num w:numId="5">
    <w:abstractNumId w:val="17"/>
  </w:num>
  <w:num w:numId="6">
    <w:abstractNumId w:val="22"/>
  </w:num>
  <w:num w:numId="7">
    <w:abstractNumId w:val="22"/>
  </w:num>
  <w:num w:numId="8">
    <w:abstractNumId w:val="22"/>
  </w:num>
  <w:num w:numId="9">
    <w:abstractNumId w:val="22"/>
  </w:num>
  <w:num w:numId="10">
    <w:abstractNumId w:val="22"/>
  </w:num>
  <w:num w:numId="11">
    <w:abstractNumId w:val="22"/>
  </w:num>
  <w:num w:numId="12">
    <w:abstractNumId w:val="22"/>
    <w:lvlOverride w:ilvl="0">
      <w:startOverride w:val="1"/>
    </w:lvlOverride>
  </w:num>
  <w:num w:numId="13">
    <w:abstractNumId w:val="13"/>
  </w:num>
  <w:num w:numId="14">
    <w:abstractNumId w:val="22"/>
  </w:num>
  <w:num w:numId="15">
    <w:abstractNumId w:val="22"/>
  </w:num>
  <w:num w:numId="16">
    <w:abstractNumId w:val="22"/>
  </w:num>
  <w:num w:numId="17">
    <w:abstractNumId w:val="18"/>
  </w:num>
  <w:num w:numId="18">
    <w:abstractNumId w:val="24"/>
  </w:num>
  <w:num w:numId="19">
    <w:abstractNumId w:val="20"/>
  </w:num>
  <w:num w:numId="20">
    <w:abstractNumId w:val="8"/>
  </w:num>
  <w:num w:numId="21">
    <w:abstractNumId w:val="10"/>
  </w:num>
  <w:num w:numId="22">
    <w:abstractNumId w:val="19"/>
  </w:num>
  <w:num w:numId="23">
    <w:abstractNumId w:val="9"/>
  </w:num>
  <w:num w:numId="24">
    <w:abstractNumId w:val="5"/>
  </w:num>
  <w:num w:numId="25">
    <w:abstractNumId w:val="22"/>
  </w:num>
  <w:num w:numId="26">
    <w:abstractNumId w:val="22"/>
  </w:num>
  <w:num w:numId="27">
    <w:abstractNumId w:val="16"/>
  </w:num>
  <w:num w:numId="28">
    <w:abstractNumId w:val="21"/>
  </w:num>
  <w:num w:numId="29">
    <w:abstractNumId w:val="14"/>
  </w:num>
  <w:num w:numId="30">
    <w:abstractNumId w:val="6"/>
  </w:num>
  <w:num w:numId="31">
    <w:abstractNumId w:val="2"/>
  </w:num>
  <w:num w:numId="32">
    <w:abstractNumId w:val="2"/>
    <w:lvlOverride w:ilvl="0">
      <w:startOverride w:val="1"/>
    </w:lvlOverride>
  </w:num>
  <w:num w:numId="33">
    <w:abstractNumId w:val="4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0"/>
  </w:num>
  <w:num w:numId="40">
    <w:abstractNumId w:val="15"/>
  </w:num>
  <w:num w:numId="41">
    <w:abstractNumId w:val="2"/>
  </w:num>
  <w:num w:numId="42">
    <w:abstractNumId w:val="2"/>
    <w:lvlOverride w:ilvl="0">
      <w:startOverride w:val="1"/>
    </w:lvlOverride>
  </w:num>
  <w:num w:numId="43">
    <w:abstractNumId w:val="23"/>
  </w:num>
  <w:num w:numId="44">
    <w:abstractNumId w:val="11"/>
  </w:num>
  <w:num w:numId="45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bQwNTYyMTQ0MDeyNLVQ0lEKTi0uzszPAykwNKkFAHVMmMMtAAAA"/>
  </w:docVars>
  <w:rsids>
    <w:rsidRoot w:val="0017780B"/>
    <w:rsid w:val="0000031B"/>
    <w:rsid w:val="0000196F"/>
    <w:rsid w:val="00002C38"/>
    <w:rsid w:val="00002C75"/>
    <w:rsid w:val="00002C81"/>
    <w:rsid w:val="00010696"/>
    <w:rsid w:val="000126F2"/>
    <w:rsid w:val="0001349D"/>
    <w:rsid w:val="000162DB"/>
    <w:rsid w:val="00017DA7"/>
    <w:rsid w:val="000237C1"/>
    <w:rsid w:val="00023B06"/>
    <w:rsid w:val="00025031"/>
    <w:rsid w:val="00031188"/>
    <w:rsid w:val="0003141C"/>
    <w:rsid w:val="000319F5"/>
    <w:rsid w:val="00032196"/>
    <w:rsid w:val="00041CBD"/>
    <w:rsid w:val="0004407A"/>
    <w:rsid w:val="000458BD"/>
    <w:rsid w:val="000463A8"/>
    <w:rsid w:val="00046FB5"/>
    <w:rsid w:val="00051504"/>
    <w:rsid w:val="00051ACD"/>
    <w:rsid w:val="00051C17"/>
    <w:rsid w:val="00052D76"/>
    <w:rsid w:val="00054029"/>
    <w:rsid w:val="00054A5F"/>
    <w:rsid w:val="000558AA"/>
    <w:rsid w:val="00055EFE"/>
    <w:rsid w:val="00055F2D"/>
    <w:rsid w:val="000634C5"/>
    <w:rsid w:val="00072A60"/>
    <w:rsid w:val="00074219"/>
    <w:rsid w:val="000749AD"/>
    <w:rsid w:val="00074FA4"/>
    <w:rsid w:val="00076564"/>
    <w:rsid w:val="00076B21"/>
    <w:rsid w:val="0008123B"/>
    <w:rsid w:val="00083848"/>
    <w:rsid w:val="000849B7"/>
    <w:rsid w:val="00091225"/>
    <w:rsid w:val="00091264"/>
    <w:rsid w:val="0009314A"/>
    <w:rsid w:val="000931F4"/>
    <w:rsid w:val="0009382F"/>
    <w:rsid w:val="00093965"/>
    <w:rsid w:val="0009499D"/>
    <w:rsid w:val="00094DE3"/>
    <w:rsid w:val="00094EEB"/>
    <w:rsid w:val="000953C3"/>
    <w:rsid w:val="00097AB0"/>
    <w:rsid w:val="000A0F51"/>
    <w:rsid w:val="000A189B"/>
    <w:rsid w:val="000A249D"/>
    <w:rsid w:val="000A41E2"/>
    <w:rsid w:val="000A4DB1"/>
    <w:rsid w:val="000A68C1"/>
    <w:rsid w:val="000A73CA"/>
    <w:rsid w:val="000A7A28"/>
    <w:rsid w:val="000B065E"/>
    <w:rsid w:val="000B19B5"/>
    <w:rsid w:val="000B219A"/>
    <w:rsid w:val="000B2349"/>
    <w:rsid w:val="000B6DF0"/>
    <w:rsid w:val="000C029D"/>
    <w:rsid w:val="000C05FF"/>
    <w:rsid w:val="000C1AC7"/>
    <w:rsid w:val="000C2724"/>
    <w:rsid w:val="000C29ED"/>
    <w:rsid w:val="000C46F7"/>
    <w:rsid w:val="000C79E9"/>
    <w:rsid w:val="000D170A"/>
    <w:rsid w:val="000D1DA4"/>
    <w:rsid w:val="000D249F"/>
    <w:rsid w:val="000D2CB3"/>
    <w:rsid w:val="000D5A07"/>
    <w:rsid w:val="000D5E24"/>
    <w:rsid w:val="000D5F0E"/>
    <w:rsid w:val="000D6770"/>
    <w:rsid w:val="000E241F"/>
    <w:rsid w:val="000E303B"/>
    <w:rsid w:val="000E32A2"/>
    <w:rsid w:val="000E3B7F"/>
    <w:rsid w:val="000E3C0E"/>
    <w:rsid w:val="000E403F"/>
    <w:rsid w:val="000E4430"/>
    <w:rsid w:val="000F230E"/>
    <w:rsid w:val="001001B1"/>
    <w:rsid w:val="00101F14"/>
    <w:rsid w:val="00102459"/>
    <w:rsid w:val="0010470D"/>
    <w:rsid w:val="00104EBC"/>
    <w:rsid w:val="0010608B"/>
    <w:rsid w:val="00106FA8"/>
    <w:rsid w:val="00111AA0"/>
    <w:rsid w:val="00113C62"/>
    <w:rsid w:val="00114A82"/>
    <w:rsid w:val="00114BC9"/>
    <w:rsid w:val="00116204"/>
    <w:rsid w:val="001203B7"/>
    <w:rsid w:val="001211B3"/>
    <w:rsid w:val="001218E4"/>
    <w:rsid w:val="00121EE1"/>
    <w:rsid w:val="00124244"/>
    <w:rsid w:val="001251A1"/>
    <w:rsid w:val="00126D70"/>
    <w:rsid w:val="00126F52"/>
    <w:rsid w:val="00130C8D"/>
    <w:rsid w:val="00132FD6"/>
    <w:rsid w:val="00133A2A"/>
    <w:rsid w:val="00136711"/>
    <w:rsid w:val="0013756C"/>
    <w:rsid w:val="00137A82"/>
    <w:rsid w:val="00137E27"/>
    <w:rsid w:val="00140A7A"/>
    <w:rsid w:val="00143716"/>
    <w:rsid w:val="00143F9A"/>
    <w:rsid w:val="001451B2"/>
    <w:rsid w:val="00146316"/>
    <w:rsid w:val="001468D0"/>
    <w:rsid w:val="001474BF"/>
    <w:rsid w:val="001476F9"/>
    <w:rsid w:val="0015063E"/>
    <w:rsid w:val="00150D0F"/>
    <w:rsid w:val="00150E9C"/>
    <w:rsid w:val="00150F37"/>
    <w:rsid w:val="00151442"/>
    <w:rsid w:val="00152A7D"/>
    <w:rsid w:val="001533E4"/>
    <w:rsid w:val="0015379B"/>
    <w:rsid w:val="00154AF2"/>
    <w:rsid w:val="00155CB5"/>
    <w:rsid w:val="00157AAD"/>
    <w:rsid w:val="001663D0"/>
    <w:rsid w:val="0016675B"/>
    <w:rsid w:val="001673F9"/>
    <w:rsid w:val="00172089"/>
    <w:rsid w:val="00174431"/>
    <w:rsid w:val="0017447C"/>
    <w:rsid w:val="0017580F"/>
    <w:rsid w:val="00176D25"/>
    <w:rsid w:val="0017780B"/>
    <w:rsid w:val="00180D7C"/>
    <w:rsid w:val="00181DB1"/>
    <w:rsid w:val="001822E7"/>
    <w:rsid w:val="0018233B"/>
    <w:rsid w:val="00184CD6"/>
    <w:rsid w:val="00184D94"/>
    <w:rsid w:val="00185103"/>
    <w:rsid w:val="0018553B"/>
    <w:rsid w:val="00185579"/>
    <w:rsid w:val="00185929"/>
    <w:rsid w:val="001864DF"/>
    <w:rsid w:val="00187082"/>
    <w:rsid w:val="001875A5"/>
    <w:rsid w:val="0019064F"/>
    <w:rsid w:val="0019068C"/>
    <w:rsid w:val="00191781"/>
    <w:rsid w:val="00191C0D"/>
    <w:rsid w:val="00191D50"/>
    <w:rsid w:val="001938CB"/>
    <w:rsid w:val="00193D4F"/>
    <w:rsid w:val="00194B72"/>
    <w:rsid w:val="001951D6"/>
    <w:rsid w:val="00197EF4"/>
    <w:rsid w:val="001A1D9C"/>
    <w:rsid w:val="001A2416"/>
    <w:rsid w:val="001A2B62"/>
    <w:rsid w:val="001A3F0B"/>
    <w:rsid w:val="001A5DC8"/>
    <w:rsid w:val="001B1D76"/>
    <w:rsid w:val="001B2B4B"/>
    <w:rsid w:val="001B61E3"/>
    <w:rsid w:val="001B6D3A"/>
    <w:rsid w:val="001B709E"/>
    <w:rsid w:val="001C0636"/>
    <w:rsid w:val="001C4A79"/>
    <w:rsid w:val="001C4E7A"/>
    <w:rsid w:val="001C5CDE"/>
    <w:rsid w:val="001C79A4"/>
    <w:rsid w:val="001D0951"/>
    <w:rsid w:val="001D0CB5"/>
    <w:rsid w:val="001D0D6F"/>
    <w:rsid w:val="001D1A30"/>
    <w:rsid w:val="001D2E7C"/>
    <w:rsid w:val="001D4172"/>
    <w:rsid w:val="001D4876"/>
    <w:rsid w:val="001D5D37"/>
    <w:rsid w:val="001D615E"/>
    <w:rsid w:val="001D6D88"/>
    <w:rsid w:val="001D6ED9"/>
    <w:rsid w:val="001D72CA"/>
    <w:rsid w:val="001D74C5"/>
    <w:rsid w:val="001E0F41"/>
    <w:rsid w:val="001E2DA0"/>
    <w:rsid w:val="001E3156"/>
    <w:rsid w:val="001E4BBA"/>
    <w:rsid w:val="001E4D28"/>
    <w:rsid w:val="001E50BC"/>
    <w:rsid w:val="001E6A93"/>
    <w:rsid w:val="001E7CD1"/>
    <w:rsid w:val="001F16E0"/>
    <w:rsid w:val="001F16EA"/>
    <w:rsid w:val="001F2E6F"/>
    <w:rsid w:val="001F3106"/>
    <w:rsid w:val="001F401A"/>
    <w:rsid w:val="001F50DC"/>
    <w:rsid w:val="002002E6"/>
    <w:rsid w:val="00201EDF"/>
    <w:rsid w:val="00204B44"/>
    <w:rsid w:val="0020597A"/>
    <w:rsid w:val="0020623A"/>
    <w:rsid w:val="00206A0E"/>
    <w:rsid w:val="00206CF2"/>
    <w:rsid w:val="0020776C"/>
    <w:rsid w:val="002106A7"/>
    <w:rsid w:val="002108FA"/>
    <w:rsid w:val="00211162"/>
    <w:rsid w:val="00216050"/>
    <w:rsid w:val="00222BE2"/>
    <w:rsid w:val="00230061"/>
    <w:rsid w:val="00231302"/>
    <w:rsid w:val="002327E2"/>
    <w:rsid w:val="002336EB"/>
    <w:rsid w:val="00233734"/>
    <w:rsid w:val="00234F58"/>
    <w:rsid w:val="00235A47"/>
    <w:rsid w:val="002361FC"/>
    <w:rsid w:val="002365A6"/>
    <w:rsid w:val="00236B35"/>
    <w:rsid w:val="002377D4"/>
    <w:rsid w:val="00237DFD"/>
    <w:rsid w:val="0024093E"/>
    <w:rsid w:val="002409E3"/>
    <w:rsid w:val="00241DBD"/>
    <w:rsid w:val="00243EAC"/>
    <w:rsid w:val="00244351"/>
    <w:rsid w:val="002457AB"/>
    <w:rsid w:val="00247C1E"/>
    <w:rsid w:val="00247D1B"/>
    <w:rsid w:val="00247F38"/>
    <w:rsid w:val="00252B23"/>
    <w:rsid w:val="0025692A"/>
    <w:rsid w:val="002575E4"/>
    <w:rsid w:val="00260692"/>
    <w:rsid w:val="002629CE"/>
    <w:rsid w:val="002630D0"/>
    <w:rsid w:val="002633F8"/>
    <w:rsid w:val="0026391E"/>
    <w:rsid w:val="002651B0"/>
    <w:rsid w:val="00266060"/>
    <w:rsid w:val="002663B6"/>
    <w:rsid w:val="00266D3F"/>
    <w:rsid w:val="002704BC"/>
    <w:rsid w:val="00271450"/>
    <w:rsid w:val="00275373"/>
    <w:rsid w:val="00275F73"/>
    <w:rsid w:val="002764D6"/>
    <w:rsid w:val="002770A6"/>
    <w:rsid w:val="00283B3B"/>
    <w:rsid w:val="002846B7"/>
    <w:rsid w:val="00284A9E"/>
    <w:rsid w:val="00285E12"/>
    <w:rsid w:val="002861E3"/>
    <w:rsid w:val="00286EB2"/>
    <w:rsid w:val="00287C1F"/>
    <w:rsid w:val="0029250C"/>
    <w:rsid w:val="00293BDE"/>
    <w:rsid w:val="00293F9D"/>
    <w:rsid w:val="002943E4"/>
    <w:rsid w:val="00294991"/>
    <w:rsid w:val="002954CB"/>
    <w:rsid w:val="00296BCC"/>
    <w:rsid w:val="002A03DC"/>
    <w:rsid w:val="002A0405"/>
    <w:rsid w:val="002A27BA"/>
    <w:rsid w:val="002A3C93"/>
    <w:rsid w:val="002A4E87"/>
    <w:rsid w:val="002A6A7D"/>
    <w:rsid w:val="002A72F6"/>
    <w:rsid w:val="002B0363"/>
    <w:rsid w:val="002B1884"/>
    <w:rsid w:val="002B24D1"/>
    <w:rsid w:val="002B27E0"/>
    <w:rsid w:val="002B53DB"/>
    <w:rsid w:val="002C00E5"/>
    <w:rsid w:val="002C55AB"/>
    <w:rsid w:val="002D1109"/>
    <w:rsid w:val="002D197A"/>
    <w:rsid w:val="002D1D46"/>
    <w:rsid w:val="002D1E92"/>
    <w:rsid w:val="002D63FA"/>
    <w:rsid w:val="002E0720"/>
    <w:rsid w:val="002E11DD"/>
    <w:rsid w:val="002E315C"/>
    <w:rsid w:val="002E7025"/>
    <w:rsid w:val="002F02BA"/>
    <w:rsid w:val="002F04F0"/>
    <w:rsid w:val="002F15B5"/>
    <w:rsid w:val="002F490D"/>
    <w:rsid w:val="002F4B50"/>
    <w:rsid w:val="002F4DDA"/>
    <w:rsid w:val="002F642B"/>
    <w:rsid w:val="00301D67"/>
    <w:rsid w:val="003033BA"/>
    <w:rsid w:val="00304A4D"/>
    <w:rsid w:val="003053EC"/>
    <w:rsid w:val="003068AB"/>
    <w:rsid w:val="003106C8"/>
    <w:rsid w:val="00312B88"/>
    <w:rsid w:val="00312C78"/>
    <w:rsid w:val="003133A9"/>
    <w:rsid w:val="0031478C"/>
    <w:rsid w:val="00316EDF"/>
    <w:rsid w:val="00320CD5"/>
    <w:rsid w:val="00321CBC"/>
    <w:rsid w:val="00326832"/>
    <w:rsid w:val="00331541"/>
    <w:rsid w:val="00331F7E"/>
    <w:rsid w:val="00333F20"/>
    <w:rsid w:val="00336BAC"/>
    <w:rsid w:val="00336BE6"/>
    <w:rsid w:val="00337282"/>
    <w:rsid w:val="0034150D"/>
    <w:rsid w:val="00342D42"/>
    <w:rsid w:val="003430D1"/>
    <w:rsid w:val="00343F51"/>
    <w:rsid w:val="00344870"/>
    <w:rsid w:val="00344A54"/>
    <w:rsid w:val="0034693F"/>
    <w:rsid w:val="00350573"/>
    <w:rsid w:val="00351014"/>
    <w:rsid w:val="00352FF6"/>
    <w:rsid w:val="00354A70"/>
    <w:rsid w:val="0035548A"/>
    <w:rsid w:val="0036052D"/>
    <w:rsid w:val="00361267"/>
    <w:rsid w:val="00363869"/>
    <w:rsid w:val="00363D87"/>
    <w:rsid w:val="003674E8"/>
    <w:rsid w:val="003705C3"/>
    <w:rsid w:val="00371200"/>
    <w:rsid w:val="0037324B"/>
    <w:rsid w:val="003740B7"/>
    <w:rsid w:val="003807AE"/>
    <w:rsid w:val="003811A0"/>
    <w:rsid w:val="00381498"/>
    <w:rsid w:val="00382B52"/>
    <w:rsid w:val="00384F10"/>
    <w:rsid w:val="003851FD"/>
    <w:rsid w:val="0038560A"/>
    <w:rsid w:val="00385961"/>
    <w:rsid w:val="00386B64"/>
    <w:rsid w:val="0039168F"/>
    <w:rsid w:val="003917E3"/>
    <w:rsid w:val="003923B3"/>
    <w:rsid w:val="003930FB"/>
    <w:rsid w:val="003972A9"/>
    <w:rsid w:val="003A1905"/>
    <w:rsid w:val="003A62A8"/>
    <w:rsid w:val="003A6CCD"/>
    <w:rsid w:val="003B0487"/>
    <w:rsid w:val="003B0979"/>
    <w:rsid w:val="003B2BFE"/>
    <w:rsid w:val="003B2F9A"/>
    <w:rsid w:val="003B5E90"/>
    <w:rsid w:val="003B60C4"/>
    <w:rsid w:val="003B618F"/>
    <w:rsid w:val="003B746B"/>
    <w:rsid w:val="003C477A"/>
    <w:rsid w:val="003C7546"/>
    <w:rsid w:val="003D1781"/>
    <w:rsid w:val="003D202A"/>
    <w:rsid w:val="003D215D"/>
    <w:rsid w:val="003D2D7E"/>
    <w:rsid w:val="003D35CF"/>
    <w:rsid w:val="003D3787"/>
    <w:rsid w:val="003D525C"/>
    <w:rsid w:val="003D5F59"/>
    <w:rsid w:val="003D6517"/>
    <w:rsid w:val="003D7486"/>
    <w:rsid w:val="003D7BDF"/>
    <w:rsid w:val="003D7D77"/>
    <w:rsid w:val="003E1353"/>
    <w:rsid w:val="003E5841"/>
    <w:rsid w:val="003E76F4"/>
    <w:rsid w:val="003F005C"/>
    <w:rsid w:val="003F261A"/>
    <w:rsid w:val="003F2E89"/>
    <w:rsid w:val="003F3222"/>
    <w:rsid w:val="003F79AA"/>
    <w:rsid w:val="00400328"/>
    <w:rsid w:val="00400837"/>
    <w:rsid w:val="00402058"/>
    <w:rsid w:val="00403D6B"/>
    <w:rsid w:val="00404493"/>
    <w:rsid w:val="00404BD0"/>
    <w:rsid w:val="0040581D"/>
    <w:rsid w:val="00406A85"/>
    <w:rsid w:val="00410A1F"/>
    <w:rsid w:val="00412218"/>
    <w:rsid w:val="0041332F"/>
    <w:rsid w:val="00415219"/>
    <w:rsid w:val="004236E6"/>
    <w:rsid w:val="00433356"/>
    <w:rsid w:val="004371C9"/>
    <w:rsid w:val="00437675"/>
    <w:rsid w:val="00441855"/>
    <w:rsid w:val="00442954"/>
    <w:rsid w:val="00442A82"/>
    <w:rsid w:val="00444433"/>
    <w:rsid w:val="004444F3"/>
    <w:rsid w:val="004449E8"/>
    <w:rsid w:val="004455D2"/>
    <w:rsid w:val="00445E9B"/>
    <w:rsid w:val="0045032E"/>
    <w:rsid w:val="00452F93"/>
    <w:rsid w:val="00454FB6"/>
    <w:rsid w:val="004559FF"/>
    <w:rsid w:val="00456C69"/>
    <w:rsid w:val="00456F75"/>
    <w:rsid w:val="004636B0"/>
    <w:rsid w:val="00466E9D"/>
    <w:rsid w:val="004675DE"/>
    <w:rsid w:val="00471B82"/>
    <w:rsid w:val="00472AEC"/>
    <w:rsid w:val="00475DE2"/>
    <w:rsid w:val="004801AA"/>
    <w:rsid w:val="004832DD"/>
    <w:rsid w:val="00483BD5"/>
    <w:rsid w:val="00484226"/>
    <w:rsid w:val="004849E8"/>
    <w:rsid w:val="00484AB0"/>
    <w:rsid w:val="004858F3"/>
    <w:rsid w:val="00487B31"/>
    <w:rsid w:val="00491A26"/>
    <w:rsid w:val="00491E66"/>
    <w:rsid w:val="00493814"/>
    <w:rsid w:val="0049396C"/>
    <w:rsid w:val="00495612"/>
    <w:rsid w:val="004969AC"/>
    <w:rsid w:val="004A2B87"/>
    <w:rsid w:val="004A3018"/>
    <w:rsid w:val="004A5A32"/>
    <w:rsid w:val="004B024B"/>
    <w:rsid w:val="004B0A57"/>
    <w:rsid w:val="004B1C42"/>
    <w:rsid w:val="004B3030"/>
    <w:rsid w:val="004B4D1E"/>
    <w:rsid w:val="004B614C"/>
    <w:rsid w:val="004B6FED"/>
    <w:rsid w:val="004B7156"/>
    <w:rsid w:val="004B74CC"/>
    <w:rsid w:val="004B7D39"/>
    <w:rsid w:val="004C0FB3"/>
    <w:rsid w:val="004C25C9"/>
    <w:rsid w:val="004C3344"/>
    <w:rsid w:val="004C4F0A"/>
    <w:rsid w:val="004C6C17"/>
    <w:rsid w:val="004D2CD4"/>
    <w:rsid w:val="004D3868"/>
    <w:rsid w:val="004D5C16"/>
    <w:rsid w:val="004D79AD"/>
    <w:rsid w:val="004E04BC"/>
    <w:rsid w:val="004E0871"/>
    <w:rsid w:val="004E1973"/>
    <w:rsid w:val="004E2118"/>
    <w:rsid w:val="004E4A0F"/>
    <w:rsid w:val="004E7DE6"/>
    <w:rsid w:val="004E7FD9"/>
    <w:rsid w:val="004F0251"/>
    <w:rsid w:val="004F3A1C"/>
    <w:rsid w:val="004F505D"/>
    <w:rsid w:val="004F58FC"/>
    <w:rsid w:val="004F6664"/>
    <w:rsid w:val="004F6850"/>
    <w:rsid w:val="004F753B"/>
    <w:rsid w:val="005077C7"/>
    <w:rsid w:val="00507E46"/>
    <w:rsid w:val="005144B5"/>
    <w:rsid w:val="00515947"/>
    <w:rsid w:val="00515DB8"/>
    <w:rsid w:val="005166B5"/>
    <w:rsid w:val="00517620"/>
    <w:rsid w:val="0052177B"/>
    <w:rsid w:val="00523342"/>
    <w:rsid w:val="00523AD5"/>
    <w:rsid w:val="00524273"/>
    <w:rsid w:val="005243AD"/>
    <w:rsid w:val="00525BCD"/>
    <w:rsid w:val="00525F80"/>
    <w:rsid w:val="005261AA"/>
    <w:rsid w:val="005272DF"/>
    <w:rsid w:val="00527E10"/>
    <w:rsid w:val="00535F85"/>
    <w:rsid w:val="00537590"/>
    <w:rsid w:val="005376E7"/>
    <w:rsid w:val="0054158A"/>
    <w:rsid w:val="00541BC8"/>
    <w:rsid w:val="0054344F"/>
    <w:rsid w:val="00543D5F"/>
    <w:rsid w:val="00543E42"/>
    <w:rsid w:val="00544BB6"/>
    <w:rsid w:val="00544DA5"/>
    <w:rsid w:val="00545CFB"/>
    <w:rsid w:val="00545FE6"/>
    <w:rsid w:val="005468B3"/>
    <w:rsid w:val="00547A50"/>
    <w:rsid w:val="00547DE9"/>
    <w:rsid w:val="0055157F"/>
    <w:rsid w:val="00552CAA"/>
    <w:rsid w:val="0055327E"/>
    <w:rsid w:val="005533F4"/>
    <w:rsid w:val="00553D3A"/>
    <w:rsid w:val="005545E2"/>
    <w:rsid w:val="00554BD4"/>
    <w:rsid w:val="00554F6E"/>
    <w:rsid w:val="00556840"/>
    <w:rsid w:val="00557EC7"/>
    <w:rsid w:val="00563AF7"/>
    <w:rsid w:val="00567370"/>
    <w:rsid w:val="0057121D"/>
    <w:rsid w:val="005715C2"/>
    <w:rsid w:val="00573731"/>
    <w:rsid w:val="00576969"/>
    <w:rsid w:val="00577030"/>
    <w:rsid w:val="0058085B"/>
    <w:rsid w:val="00582166"/>
    <w:rsid w:val="005825BB"/>
    <w:rsid w:val="005830DA"/>
    <w:rsid w:val="0058382F"/>
    <w:rsid w:val="00584947"/>
    <w:rsid w:val="00585C53"/>
    <w:rsid w:val="00591477"/>
    <w:rsid w:val="0059259A"/>
    <w:rsid w:val="00592783"/>
    <w:rsid w:val="0059378E"/>
    <w:rsid w:val="00593E65"/>
    <w:rsid w:val="00596A94"/>
    <w:rsid w:val="0059796D"/>
    <w:rsid w:val="005A0814"/>
    <w:rsid w:val="005A2577"/>
    <w:rsid w:val="005A4B40"/>
    <w:rsid w:val="005A64D9"/>
    <w:rsid w:val="005A71D6"/>
    <w:rsid w:val="005B152F"/>
    <w:rsid w:val="005B1B37"/>
    <w:rsid w:val="005B1C9D"/>
    <w:rsid w:val="005B35AE"/>
    <w:rsid w:val="005C3BB5"/>
    <w:rsid w:val="005C4915"/>
    <w:rsid w:val="005C5412"/>
    <w:rsid w:val="005C68CA"/>
    <w:rsid w:val="005D17E1"/>
    <w:rsid w:val="005D24BD"/>
    <w:rsid w:val="005D4067"/>
    <w:rsid w:val="005D510B"/>
    <w:rsid w:val="005D5246"/>
    <w:rsid w:val="005D6453"/>
    <w:rsid w:val="005D6620"/>
    <w:rsid w:val="005D7E04"/>
    <w:rsid w:val="005E023F"/>
    <w:rsid w:val="005E1332"/>
    <w:rsid w:val="005E2823"/>
    <w:rsid w:val="005E4C66"/>
    <w:rsid w:val="005E5FE5"/>
    <w:rsid w:val="005E6866"/>
    <w:rsid w:val="005F0A2E"/>
    <w:rsid w:val="005F0CA1"/>
    <w:rsid w:val="005F3523"/>
    <w:rsid w:val="005F4544"/>
    <w:rsid w:val="005F73D1"/>
    <w:rsid w:val="005F7F93"/>
    <w:rsid w:val="00601F7C"/>
    <w:rsid w:val="00604F10"/>
    <w:rsid w:val="00606EAE"/>
    <w:rsid w:val="00607AA7"/>
    <w:rsid w:val="006108CA"/>
    <w:rsid w:val="00610F52"/>
    <w:rsid w:val="00613927"/>
    <w:rsid w:val="006230AD"/>
    <w:rsid w:val="00623570"/>
    <w:rsid w:val="00623AFF"/>
    <w:rsid w:val="00630303"/>
    <w:rsid w:val="0063220B"/>
    <w:rsid w:val="00632BC3"/>
    <w:rsid w:val="0063471F"/>
    <w:rsid w:val="0063501D"/>
    <w:rsid w:val="006351E7"/>
    <w:rsid w:val="0063616E"/>
    <w:rsid w:val="006411CF"/>
    <w:rsid w:val="006429DC"/>
    <w:rsid w:val="00643C29"/>
    <w:rsid w:val="00643DE5"/>
    <w:rsid w:val="00652386"/>
    <w:rsid w:val="00653378"/>
    <w:rsid w:val="00653FAD"/>
    <w:rsid w:val="006550AC"/>
    <w:rsid w:val="00657F80"/>
    <w:rsid w:val="0066011A"/>
    <w:rsid w:val="00660F72"/>
    <w:rsid w:val="006619E2"/>
    <w:rsid w:val="00661A7D"/>
    <w:rsid w:val="0066206C"/>
    <w:rsid w:val="00662D8D"/>
    <w:rsid w:val="00666A52"/>
    <w:rsid w:val="00666A7A"/>
    <w:rsid w:val="00672A12"/>
    <w:rsid w:val="006738CA"/>
    <w:rsid w:val="006739E3"/>
    <w:rsid w:val="006740DB"/>
    <w:rsid w:val="00674583"/>
    <w:rsid w:val="00675912"/>
    <w:rsid w:val="00676041"/>
    <w:rsid w:val="00676D63"/>
    <w:rsid w:val="0067722C"/>
    <w:rsid w:val="00681735"/>
    <w:rsid w:val="00682D8C"/>
    <w:rsid w:val="00684024"/>
    <w:rsid w:val="00684091"/>
    <w:rsid w:val="00686602"/>
    <w:rsid w:val="0069200B"/>
    <w:rsid w:val="0069324C"/>
    <w:rsid w:val="00693435"/>
    <w:rsid w:val="00693574"/>
    <w:rsid w:val="006951EB"/>
    <w:rsid w:val="006A1472"/>
    <w:rsid w:val="006A1EB8"/>
    <w:rsid w:val="006A5B00"/>
    <w:rsid w:val="006A7F16"/>
    <w:rsid w:val="006B065B"/>
    <w:rsid w:val="006B1327"/>
    <w:rsid w:val="006B1A2E"/>
    <w:rsid w:val="006B205B"/>
    <w:rsid w:val="006C0A28"/>
    <w:rsid w:val="006C0E05"/>
    <w:rsid w:val="006C10DA"/>
    <w:rsid w:val="006C1F05"/>
    <w:rsid w:val="006C2E72"/>
    <w:rsid w:val="006C3F57"/>
    <w:rsid w:val="006C4967"/>
    <w:rsid w:val="006C7C9D"/>
    <w:rsid w:val="006D0329"/>
    <w:rsid w:val="006D34F9"/>
    <w:rsid w:val="006D3B54"/>
    <w:rsid w:val="006D58CF"/>
    <w:rsid w:val="006E15D5"/>
    <w:rsid w:val="006E3137"/>
    <w:rsid w:val="006E4D3B"/>
    <w:rsid w:val="006E5B37"/>
    <w:rsid w:val="006E7264"/>
    <w:rsid w:val="006E736F"/>
    <w:rsid w:val="006F0D9B"/>
    <w:rsid w:val="006F1DBF"/>
    <w:rsid w:val="006F2CCC"/>
    <w:rsid w:val="006F41E2"/>
    <w:rsid w:val="006F483C"/>
    <w:rsid w:val="006F6316"/>
    <w:rsid w:val="006F6D15"/>
    <w:rsid w:val="0070045D"/>
    <w:rsid w:val="00702600"/>
    <w:rsid w:val="00703F70"/>
    <w:rsid w:val="00706910"/>
    <w:rsid w:val="00707C09"/>
    <w:rsid w:val="00711525"/>
    <w:rsid w:val="00712778"/>
    <w:rsid w:val="0071281C"/>
    <w:rsid w:val="00714267"/>
    <w:rsid w:val="00714288"/>
    <w:rsid w:val="00716A92"/>
    <w:rsid w:val="0072090D"/>
    <w:rsid w:val="00722749"/>
    <w:rsid w:val="00722FD9"/>
    <w:rsid w:val="00724777"/>
    <w:rsid w:val="00727CDE"/>
    <w:rsid w:val="00731239"/>
    <w:rsid w:val="0073360B"/>
    <w:rsid w:val="00733A7E"/>
    <w:rsid w:val="00733E25"/>
    <w:rsid w:val="007341EF"/>
    <w:rsid w:val="00734F55"/>
    <w:rsid w:val="00735CAB"/>
    <w:rsid w:val="00735F19"/>
    <w:rsid w:val="007360A5"/>
    <w:rsid w:val="0073791B"/>
    <w:rsid w:val="007408C0"/>
    <w:rsid w:val="00743F10"/>
    <w:rsid w:val="00745F8D"/>
    <w:rsid w:val="007472A3"/>
    <w:rsid w:val="007500BC"/>
    <w:rsid w:val="007506F0"/>
    <w:rsid w:val="007525E2"/>
    <w:rsid w:val="007540B6"/>
    <w:rsid w:val="007547EF"/>
    <w:rsid w:val="00756976"/>
    <w:rsid w:val="00756C8A"/>
    <w:rsid w:val="00761A84"/>
    <w:rsid w:val="007631D5"/>
    <w:rsid w:val="00764771"/>
    <w:rsid w:val="007647F3"/>
    <w:rsid w:val="00766427"/>
    <w:rsid w:val="00766E0B"/>
    <w:rsid w:val="007705C8"/>
    <w:rsid w:val="00770727"/>
    <w:rsid w:val="00771755"/>
    <w:rsid w:val="00771FC4"/>
    <w:rsid w:val="007738DE"/>
    <w:rsid w:val="00774C3A"/>
    <w:rsid w:val="00776F76"/>
    <w:rsid w:val="0078292A"/>
    <w:rsid w:val="00783A26"/>
    <w:rsid w:val="00784517"/>
    <w:rsid w:val="00790D92"/>
    <w:rsid w:val="00792000"/>
    <w:rsid w:val="00793F02"/>
    <w:rsid w:val="007969F3"/>
    <w:rsid w:val="00796CEF"/>
    <w:rsid w:val="007A01D3"/>
    <w:rsid w:val="007A220F"/>
    <w:rsid w:val="007A29D7"/>
    <w:rsid w:val="007A37A9"/>
    <w:rsid w:val="007A452D"/>
    <w:rsid w:val="007A484E"/>
    <w:rsid w:val="007A6870"/>
    <w:rsid w:val="007A71BA"/>
    <w:rsid w:val="007B2726"/>
    <w:rsid w:val="007B317F"/>
    <w:rsid w:val="007B3519"/>
    <w:rsid w:val="007B4D34"/>
    <w:rsid w:val="007C00DA"/>
    <w:rsid w:val="007C10C9"/>
    <w:rsid w:val="007C35CE"/>
    <w:rsid w:val="007C3812"/>
    <w:rsid w:val="007C52AC"/>
    <w:rsid w:val="007C7032"/>
    <w:rsid w:val="007C7A8E"/>
    <w:rsid w:val="007D047A"/>
    <w:rsid w:val="007D12E2"/>
    <w:rsid w:val="007D2BD8"/>
    <w:rsid w:val="007D31EC"/>
    <w:rsid w:val="007D5743"/>
    <w:rsid w:val="007D60AF"/>
    <w:rsid w:val="007D7625"/>
    <w:rsid w:val="007D7987"/>
    <w:rsid w:val="007E0203"/>
    <w:rsid w:val="007E2310"/>
    <w:rsid w:val="007E3D1A"/>
    <w:rsid w:val="007E49A1"/>
    <w:rsid w:val="007E4B79"/>
    <w:rsid w:val="007E58CE"/>
    <w:rsid w:val="007F077A"/>
    <w:rsid w:val="007F3C2C"/>
    <w:rsid w:val="007F3C65"/>
    <w:rsid w:val="007F48D7"/>
    <w:rsid w:val="007F63F4"/>
    <w:rsid w:val="007F6F1D"/>
    <w:rsid w:val="00810206"/>
    <w:rsid w:val="0081064C"/>
    <w:rsid w:val="00813691"/>
    <w:rsid w:val="00813743"/>
    <w:rsid w:val="00813CA9"/>
    <w:rsid w:val="00813CAF"/>
    <w:rsid w:val="00815DC2"/>
    <w:rsid w:val="008164B7"/>
    <w:rsid w:val="00816518"/>
    <w:rsid w:val="008212C2"/>
    <w:rsid w:val="00821C47"/>
    <w:rsid w:val="008248C5"/>
    <w:rsid w:val="00825963"/>
    <w:rsid w:val="00826346"/>
    <w:rsid w:val="0082656E"/>
    <w:rsid w:val="00826AE7"/>
    <w:rsid w:val="00831C6E"/>
    <w:rsid w:val="00836919"/>
    <w:rsid w:val="0083709A"/>
    <w:rsid w:val="00841F51"/>
    <w:rsid w:val="008433B0"/>
    <w:rsid w:val="00850049"/>
    <w:rsid w:val="00851488"/>
    <w:rsid w:val="008517CC"/>
    <w:rsid w:val="008528E6"/>
    <w:rsid w:val="00853068"/>
    <w:rsid w:val="008533EF"/>
    <w:rsid w:val="00853FF0"/>
    <w:rsid w:val="0085433C"/>
    <w:rsid w:val="00854850"/>
    <w:rsid w:val="0085498F"/>
    <w:rsid w:val="00854BF9"/>
    <w:rsid w:val="00855AF5"/>
    <w:rsid w:val="00855D7C"/>
    <w:rsid w:val="00857460"/>
    <w:rsid w:val="00857F15"/>
    <w:rsid w:val="008601ED"/>
    <w:rsid w:val="008622E1"/>
    <w:rsid w:val="00863A65"/>
    <w:rsid w:val="008647B6"/>
    <w:rsid w:val="008647CC"/>
    <w:rsid w:val="00864A92"/>
    <w:rsid w:val="0086666E"/>
    <w:rsid w:val="008668A8"/>
    <w:rsid w:val="00867697"/>
    <w:rsid w:val="00870DDC"/>
    <w:rsid w:val="00873500"/>
    <w:rsid w:val="00873BAE"/>
    <w:rsid w:val="008740AF"/>
    <w:rsid w:val="00874145"/>
    <w:rsid w:val="00874E73"/>
    <w:rsid w:val="00875499"/>
    <w:rsid w:val="00875F69"/>
    <w:rsid w:val="00876A17"/>
    <w:rsid w:val="008829D1"/>
    <w:rsid w:val="00883633"/>
    <w:rsid w:val="00883CFA"/>
    <w:rsid w:val="00883F61"/>
    <w:rsid w:val="008847ED"/>
    <w:rsid w:val="0088705D"/>
    <w:rsid w:val="0089132F"/>
    <w:rsid w:val="008948BD"/>
    <w:rsid w:val="00895296"/>
    <w:rsid w:val="00896E40"/>
    <w:rsid w:val="0089753A"/>
    <w:rsid w:val="008A1C25"/>
    <w:rsid w:val="008A2203"/>
    <w:rsid w:val="008A35B4"/>
    <w:rsid w:val="008A59BF"/>
    <w:rsid w:val="008A65CA"/>
    <w:rsid w:val="008B0FAD"/>
    <w:rsid w:val="008B3768"/>
    <w:rsid w:val="008B4084"/>
    <w:rsid w:val="008B5694"/>
    <w:rsid w:val="008B5A50"/>
    <w:rsid w:val="008B6DC0"/>
    <w:rsid w:val="008C052C"/>
    <w:rsid w:val="008C3E84"/>
    <w:rsid w:val="008C6571"/>
    <w:rsid w:val="008C7ADF"/>
    <w:rsid w:val="008C7F59"/>
    <w:rsid w:val="008D20FC"/>
    <w:rsid w:val="008D2C45"/>
    <w:rsid w:val="008D30E4"/>
    <w:rsid w:val="008D3452"/>
    <w:rsid w:val="008E24A2"/>
    <w:rsid w:val="008E30CF"/>
    <w:rsid w:val="008E6557"/>
    <w:rsid w:val="008E69EB"/>
    <w:rsid w:val="008E7001"/>
    <w:rsid w:val="008E722F"/>
    <w:rsid w:val="008E7C02"/>
    <w:rsid w:val="008F0AD8"/>
    <w:rsid w:val="008F1696"/>
    <w:rsid w:val="008F18E5"/>
    <w:rsid w:val="008F2B57"/>
    <w:rsid w:val="008F3444"/>
    <w:rsid w:val="008F6EF8"/>
    <w:rsid w:val="008F7057"/>
    <w:rsid w:val="009004CA"/>
    <w:rsid w:val="009024C7"/>
    <w:rsid w:val="00905C81"/>
    <w:rsid w:val="00910A0F"/>
    <w:rsid w:val="00910B58"/>
    <w:rsid w:val="009115EC"/>
    <w:rsid w:val="00912EF0"/>
    <w:rsid w:val="009143E3"/>
    <w:rsid w:val="00915D09"/>
    <w:rsid w:val="0091648A"/>
    <w:rsid w:val="00917ACD"/>
    <w:rsid w:val="00920F31"/>
    <w:rsid w:val="009210BC"/>
    <w:rsid w:val="0092151E"/>
    <w:rsid w:val="00923853"/>
    <w:rsid w:val="0092647E"/>
    <w:rsid w:val="009277D9"/>
    <w:rsid w:val="00930D94"/>
    <w:rsid w:val="009314B2"/>
    <w:rsid w:val="0093484B"/>
    <w:rsid w:val="00934D70"/>
    <w:rsid w:val="0094153C"/>
    <w:rsid w:val="00941AD2"/>
    <w:rsid w:val="00942F43"/>
    <w:rsid w:val="00943610"/>
    <w:rsid w:val="0094423B"/>
    <w:rsid w:val="0094447D"/>
    <w:rsid w:val="009449FC"/>
    <w:rsid w:val="00945437"/>
    <w:rsid w:val="0094731B"/>
    <w:rsid w:val="00950E9B"/>
    <w:rsid w:val="009526D3"/>
    <w:rsid w:val="00952F1F"/>
    <w:rsid w:val="009572D8"/>
    <w:rsid w:val="009577CD"/>
    <w:rsid w:val="00957855"/>
    <w:rsid w:val="0096304E"/>
    <w:rsid w:val="009633DC"/>
    <w:rsid w:val="009679E6"/>
    <w:rsid w:val="00967BA0"/>
    <w:rsid w:val="0097010A"/>
    <w:rsid w:val="009721A4"/>
    <w:rsid w:val="009735A1"/>
    <w:rsid w:val="0097473B"/>
    <w:rsid w:val="009752A4"/>
    <w:rsid w:val="00975B89"/>
    <w:rsid w:val="0097703F"/>
    <w:rsid w:val="00977554"/>
    <w:rsid w:val="009817CA"/>
    <w:rsid w:val="009836DA"/>
    <w:rsid w:val="00984398"/>
    <w:rsid w:val="00986037"/>
    <w:rsid w:val="009866F5"/>
    <w:rsid w:val="00991AE9"/>
    <w:rsid w:val="00993314"/>
    <w:rsid w:val="00994AB1"/>
    <w:rsid w:val="00995498"/>
    <w:rsid w:val="009959AA"/>
    <w:rsid w:val="00995ADE"/>
    <w:rsid w:val="00996345"/>
    <w:rsid w:val="009A04E0"/>
    <w:rsid w:val="009A3349"/>
    <w:rsid w:val="009A6717"/>
    <w:rsid w:val="009B0993"/>
    <w:rsid w:val="009B0F14"/>
    <w:rsid w:val="009B3545"/>
    <w:rsid w:val="009B366A"/>
    <w:rsid w:val="009B3DE9"/>
    <w:rsid w:val="009B40F1"/>
    <w:rsid w:val="009B4929"/>
    <w:rsid w:val="009B7120"/>
    <w:rsid w:val="009B7B6A"/>
    <w:rsid w:val="009B7E50"/>
    <w:rsid w:val="009C1B57"/>
    <w:rsid w:val="009C2C60"/>
    <w:rsid w:val="009C2ECC"/>
    <w:rsid w:val="009C37B5"/>
    <w:rsid w:val="009C3E6A"/>
    <w:rsid w:val="009C4476"/>
    <w:rsid w:val="009C56DD"/>
    <w:rsid w:val="009C57E9"/>
    <w:rsid w:val="009D03A5"/>
    <w:rsid w:val="009D3476"/>
    <w:rsid w:val="009D3481"/>
    <w:rsid w:val="009D368A"/>
    <w:rsid w:val="009D390D"/>
    <w:rsid w:val="009D3B52"/>
    <w:rsid w:val="009D3B5D"/>
    <w:rsid w:val="009D5ACC"/>
    <w:rsid w:val="009D7C01"/>
    <w:rsid w:val="009E3CEE"/>
    <w:rsid w:val="009F0070"/>
    <w:rsid w:val="009F04E5"/>
    <w:rsid w:val="009F223F"/>
    <w:rsid w:val="009F3199"/>
    <w:rsid w:val="009F468B"/>
    <w:rsid w:val="009F47E0"/>
    <w:rsid w:val="009F4E05"/>
    <w:rsid w:val="009F4F62"/>
    <w:rsid w:val="009F51F8"/>
    <w:rsid w:val="009F59C8"/>
    <w:rsid w:val="009F6F8D"/>
    <w:rsid w:val="00A00941"/>
    <w:rsid w:val="00A02951"/>
    <w:rsid w:val="00A042F5"/>
    <w:rsid w:val="00A05708"/>
    <w:rsid w:val="00A0573F"/>
    <w:rsid w:val="00A07648"/>
    <w:rsid w:val="00A10011"/>
    <w:rsid w:val="00A10C4C"/>
    <w:rsid w:val="00A11AAC"/>
    <w:rsid w:val="00A13B34"/>
    <w:rsid w:val="00A140F4"/>
    <w:rsid w:val="00A17957"/>
    <w:rsid w:val="00A204E5"/>
    <w:rsid w:val="00A20698"/>
    <w:rsid w:val="00A218EB"/>
    <w:rsid w:val="00A21EDF"/>
    <w:rsid w:val="00A22A5A"/>
    <w:rsid w:val="00A25399"/>
    <w:rsid w:val="00A26AF8"/>
    <w:rsid w:val="00A272EA"/>
    <w:rsid w:val="00A30045"/>
    <w:rsid w:val="00A30089"/>
    <w:rsid w:val="00A305D7"/>
    <w:rsid w:val="00A31D54"/>
    <w:rsid w:val="00A33202"/>
    <w:rsid w:val="00A33AB6"/>
    <w:rsid w:val="00A348FE"/>
    <w:rsid w:val="00A350D4"/>
    <w:rsid w:val="00A36370"/>
    <w:rsid w:val="00A363D4"/>
    <w:rsid w:val="00A36FF2"/>
    <w:rsid w:val="00A37996"/>
    <w:rsid w:val="00A37C6F"/>
    <w:rsid w:val="00A4043E"/>
    <w:rsid w:val="00A40495"/>
    <w:rsid w:val="00A41F33"/>
    <w:rsid w:val="00A4387D"/>
    <w:rsid w:val="00A43E18"/>
    <w:rsid w:val="00A441CD"/>
    <w:rsid w:val="00A44A7A"/>
    <w:rsid w:val="00A4626A"/>
    <w:rsid w:val="00A51991"/>
    <w:rsid w:val="00A5258E"/>
    <w:rsid w:val="00A54917"/>
    <w:rsid w:val="00A57B3F"/>
    <w:rsid w:val="00A57F6A"/>
    <w:rsid w:val="00A6140B"/>
    <w:rsid w:val="00A62F88"/>
    <w:rsid w:val="00A64A60"/>
    <w:rsid w:val="00A64B70"/>
    <w:rsid w:val="00A64C03"/>
    <w:rsid w:val="00A66A1F"/>
    <w:rsid w:val="00A701A3"/>
    <w:rsid w:val="00A70A96"/>
    <w:rsid w:val="00A70F66"/>
    <w:rsid w:val="00A71265"/>
    <w:rsid w:val="00A7144F"/>
    <w:rsid w:val="00A714B3"/>
    <w:rsid w:val="00A71D7D"/>
    <w:rsid w:val="00A73DE8"/>
    <w:rsid w:val="00A741E3"/>
    <w:rsid w:val="00A760CC"/>
    <w:rsid w:val="00A76B8D"/>
    <w:rsid w:val="00A76BB8"/>
    <w:rsid w:val="00A8036E"/>
    <w:rsid w:val="00A823AC"/>
    <w:rsid w:val="00A82407"/>
    <w:rsid w:val="00A8413B"/>
    <w:rsid w:val="00A856CD"/>
    <w:rsid w:val="00A86103"/>
    <w:rsid w:val="00A8796D"/>
    <w:rsid w:val="00A91EBE"/>
    <w:rsid w:val="00A92FD9"/>
    <w:rsid w:val="00A94803"/>
    <w:rsid w:val="00A95C2D"/>
    <w:rsid w:val="00AA0D6D"/>
    <w:rsid w:val="00AA126A"/>
    <w:rsid w:val="00AA1EF7"/>
    <w:rsid w:val="00AA1FDF"/>
    <w:rsid w:val="00AA2E4E"/>
    <w:rsid w:val="00AA340C"/>
    <w:rsid w:val="00AA3B92"/>
    <w:rsid w:val="00AA4773"/>
    <w:rsid w:val="00AA5088"/>
    <w:rsid w:val="00AA5525"/>
    <w:rsid w:val="00AA7BD6"/>
    <w:rsid w:val="00AB167C"/>
    <w:rsid w:val="00AB1939"/>
    <w:rsid w:val="00AB1B28"/>
    <w:rsid w:val="00AB2D69"/>
    <w:rsid w:val="00AB2E54"/>
    <w:rsid w:val="00AB3D2A"/>
    <w:rsid w:val="00AB5C2C"/>
    <w:rsid w:val="00AC16D7"/>
    <w:rsid w:val="00AC23D0"/>
    <w:rsid w:val="00AC30CA"/>
    <w:rsid w:val="00AC58C1"/>
    <w:rsid w:val="00AC6100"/>
    <w:rsid w:val="00AC6B95"/>
    <w:rsid w:val="00AD15BB"/>
    <w:rsid w:val="00AD326F"/>
    <w:rsid w:val="00AD5F44"/>
    <w:rsid w:val="00AE0251"/>
    <w:rsid w:val="00AE258E"/>
    <w:rsid w:val="00AE3129"/>
    <w:rsid w:val="00AE4272"/>
    <w:rsid w:val="00AE4306"/>
    <w:rsid w:val="00AE5B17"/>
    <w:rsid w:val="00AE78B2"/>
    <w:rsid w:val="00AF0807"/>
    <w:rsid w:val="00AF0A4E"/>
    <w:rsid w:val="00AF0ED5"/>
    <w:rsid w:val="00AF3881"/>
    <w:rsid w:val="00AF3F93"/>
    <w:rsid w:val="00AF5DA0"/>
    <w:rsid w:val="00AF7525"/>
    <w:rsid w:val="00B06CCB"/>
    <w:rsid w:val="00B10A78"/>
    <w:rsid w:val="00B10B7B"/>
    <w:rsid w:val="00B168CA"/>
    <w:rsid w:val="00B16BDD"/>
    <w:rsid w:val="00B16F9A"/>
    <w:rsid w:val="00B1704A"/>
    <w:rsid w:val="00B17B53"/>
    <w:rsid w:val="00B21E32"/>
    <w:rsid w:val="00B231D3"/>
    <w:rsid w:val="00B2481D"/>
    <w:rsid w:val="00B25D50"/>
    <w:rsid w:val="00B26484"/>
    <w:rsid w:val="00B32247"/>
    <w:rsid w:val="00B3225E"/>
    <w:rsid w:val="00B32C2B"/>
    <w:rsid w:val="00B34B86"/>
    <w:rsid w:val="00B35859"/>
    <w:rsid w:val="00B40687"/>
    <w:rsid w:val="00B40C29"/>
    <w:rsid w:val="00B427B0"/>
    <w:rsid w:val="00B456AA"/>
    <w:rsid w:val="00B5101A"/>
    <w:rsid w:val="00B51541"/>
    <w:rsid w:val="00B5276D"/>
    <w:rsid w:val="00B5283A"/>
    <w:rsid w:val="00B52BA4"/>
    <w:rsid w:val="00B53091"/>
    <w:rsid w:val="00B55F21"/>
    <w:rsid w:val="00B616A8"/>
    <w:rsid w:val="00B64D6B"/>
    <w:rsid w:val="00B66457"/>
    <w:rsid w:val="00B66A67"/>
    <w:rsid w:val="00B6738A"/>
    <w:rsid w:val="00B711F6"/>
    <w:rsid w:val="00B713B7"/>
    <w:rsid w:val="00B72D99"/>
    <w:rsid w:val="00B7640F"/>
    <w:rsid w:val="00B765D2"/>
    <w:rsid w:val="00B81154"/>
    <w:rsid w:val="00B81523"/>
    <w:rsid w:val="00B852BB"/>
    <w:rsid w:val="00B857B6"/>
    <w:rsid w:val="00B85CB4"/>
    <w:rsid w:val="00B86C96"/>
    <w:rsid w:val="00B87323"/>
    <w:rsid w:val="00B87A7B"/>
    <w:rsid w:val="00B917BB"/>
    <w:rsid w:val="00B92153"/>
    <w:rsid w:val="00B94F27"/>
    <w:rsid w:val="00B95251"/>
    <w:rsid w:val="00B960ED"/>
    <w:rsid w:val="00B96A3A"/>
    <w:rsid w:val="00B96AB6"/>
    <w:rsid w:val="00BA2D67"/>
    <w:rsid w:val="00BA513F"/>
    <w:rsid w:val="00BA6DAA"/>
    <w:rsid w:val="00BA7FA6"/>
    <w:rsid w:val="00BB03BD"/>
    <w:rsid w:val="00BB07E8"/>
    <w:rsid w:val="00BB0852"/>
    <w:rsid w:val="00BB34E7"/>
    <w:rsid w:val="00BB3608"/>
    <w:rsid w:val="00BB3EB7"/>
    <w:rsid w:val="00BB432B"/>
    <w:rsid w:val="00BB4B23"/>
    <w:rsid w:val="00BB7747"/>
    <w:rsid w:val="00BB7F6B"/>
    <w:rsid w:val="00BC19C5"/>
    <w:rsid w:val="00BC1C4A"/>
    <w:rsid w:val="00BC1DCB"/>
    <w:rsid w:val="00BC28A4"/>
    <w:rsid w:val="00BC3030"/>
    <w:rsid w:val="00BC340A"/>
    <w:rsid w:val="00BC3C2A"/>
    <w:rsid w:val="00BC654E"/>
    <w:rsid w:val="00BD12A1"/>
    <w:rsid w:val="00BD2316"/>
    <w:rsid w:val="00BD4823"/>
    <w:rsid w:val="00BD55DA"/>
    <w:rsid w:val="00BD57EF"/>
    <w:rsid w:val="00BD6239"/>
    <w:rsid w:val="00BD6C7F"/>
    <w:rsid w:val="00BD6DA7"/>
    <w:rsid w:val="00BE2161"/>
    <w:rsid w:val="00BE571E"/>
    <w:rsid w:val="00BE6150"/>
    <w:rsid w:val="00BE6296"/>
    <w:rsid w:val="00BE7CFF"/>
    <w:rsid w:val="00BF2AC0"/>
    <w:rsid w:val="00BF3FF4"/>
    <w:rsid w:val="00BF4EBC"/>
    <w:rsid w:val="00BF51D9"/>
    <w:rsid w:val="00BF558D"/>
    <w:rsid w:val="00C0020D"/>
    <w:rsid w:val="00C0144D"/>
    <w:rsid w:val="00C03707"/>
    <w:rsid w:val="00C03DBE"/>
    <w:rsid w:val="00C11424"/>
    <w:rsid w:val="00C116AD"/>
    <w:rsid w:val="00C1497D"/>
    <w:rsid w:val="00C17292"/>
    <w:rsid w:val="00C17A92"/>
    <w:rsid w:val="00C233FF"/>
    <w:rsid w:val="00C23CA1"/>
    <w:rsid w:val="00C24EB3"/>
    <w:rsid w:val="00C26088"/>
    <w:rsid w:val="00C2701E"/>
    <w:rsid w:val="00C2785A"/>
    <w:rsid w:val="00C3076D"/>
    <w:rsid w:val="00C30D41"/>
    <w:rsid w:val="00C31F74"/>
    <w:rsid w:val="00C32436"/>
    <w:rsid w:val="00C3417B"/>
    <w:rsid w:val="00C341DF"/>
    <w:rsid w:val="00C34220"/>
    <w:rsid w:val="00C34C4A"/>
    <w:rsid w:val="00C360F8"/>
    <w:rsid w:val="00C36239"/>
    <w:rsid w:val="00C41F8B"/>
    <w:rsid w:val="00C42992"/>
    <w:rsid w:val="00C43C33"/>
    <w:rsid w:val="00C44B37"/>
    <w:rsid w:val="00C525D6"/>
    <w:rsid w:val="00C5434C"/>
    <w:rsid w:val="00C54EF8"/>
    <w:rsid w:val="00C55D11"/>
    <w:rsid w:val="00C56111"/>
    <w:rsid w:val="00C62FBC"/>
    <w:rsid w:val="00C63FE0"/>
    <w:rsid w:val="00C640D9"/>
    <w:rsid w:val="00C65D0A"/>
    <w:rsid w:val="00C66D27"/>
    <w:rsid w:val="00C66E18"/>
    <w:rsid w:val="00C67592"/>
    <w:rsid w:val="00C719C5"/>
    <w:rsid w:val="00C71F24"/>
    <w:rsid w:val="00C72218"/>
    <w:rsid w:val="00C72F4E"/>
    <w:rsid w:val="00C758BE"/>
    <w:rsid w:val="00C76ED2"/>
    <w:rsid w:val="00C777C3"/>
    <w:rsid w:val="00C8053A"/>
    <w:rsid w:val="00C807F6"/>
    <w:rsid w:val="00C81104"/>
    <w:rsid w:val="00C81DA7"/>
    <w:rsid w:val="00C81F30"/>
    <w:rsid w:val="00C828DC"/>
    <w:rsid w:val="00C831F1"/>
    <w:rsid w:val="00C84BE6"/>
    <w:rsid w:val="00C84D8E"/>
    <w:rsid w:val="00C85316"/>
    <w:rsid w:val="00C874A6"/>
    <w:rsid w:val="00C91767"/>
    <w:rsid w:val="00C925E7"/>
    <w:rsid w:val="00C92893"/>
    <w:rsid w:val="00C93BCE"/>
    <w:rsid w:val="00C96CC3"/>
    <w:rsid w:val="00CA0D40"/>
    <w:rsid w:val="00CA2046"/>
    <w:rsid w:val="00CA2DFA"/>
    <w:rsid w:val="00CA3C12"/>
    <w:rsid w:val="00CA43EB"/>
    <w:rsid w:val="00CA5257"/>
    <w:rsid w:val="00CA5A01"/>
    <w:rsid w:val="00CA62CB"/>
    <w:rsid w:val="00CB0B9B"/>
    <w:rsid w:val="00CB1D9E"/>
    <w:rsid w:val="00CB2112"/>
    <w:rsid w:val="00CB33C8"/>
    <w:rsid w:val="00CB43FA"/>
    <w:rsid w:val="00CB546F"/>
    <w:rsid w:val="00CB5A17"/>
    <w:rsid w:val="00CB7096"/>
    <w:rsid w:val="00CB7E90"/>
    <w:rsid w:val="00CC3A54"/>
    <w:rsid w:val="00CC69FD"/>
    <w:rsid w:val="00CC7124"/>
    <w:rsid w:val="00CD06C3"/>
    <w:rsid w:val="00CD2400"/>
    <w:rsid w:val="00CD4280"/>
    <w:rsid w:val="00CE18DE"/>
    <w:rsid w:val="00CE1B28"/>
    <w:rsid w:val="00CE21AA"/>
    <w:rsid w:val="00CE324E"/>
    <w:rsid w:val="00CE4321"/>
    <w:rsid w:val="00CF030B"/>
    <w:rsid w:val="00CF0724"/>
    <w:rsid w:val="00CF07BB"/>
    <w:rsid w:val="00CF27FC"/>
    <w:rsid w:val="00CF2B44"/>
    <w:rsid w:val="00CF3E47"/>
    <w:rsid w:val="00CF4324"/>
    <w:rsid w:val="00CF479F"/>
    <w:rsid w:val="00CF58E6"/>
    <w:rsid w:val="00D017CE"/>
    <w:rsid w:val="00D01954"/>
    <w:rsid w:val="00D02890"/>
    <w:rsid w:val="00D037C7"/>
    <w:rsid w:val="00D039BB"/>
    <w:rsid w:val="00D06253"/>
    <w:rsid w:val="00D07153"/>
    <w:rsid w:val="00D0725D"/>
    <w:rsid w:val="00D07FB8"/>
    <w:rsid w:val="00D11C29"/>
    <w:rsid w:val="00D11DF3"/>
    <w:rsid w:val="00D123F2"/>
    <w:rsid w:val="00D12BCF"/>
    <w:rsid w:val="00D14636"/>
    <w:rsid w:val="00D149FD"/>
    <w:rsid w:val="00D15193"/>
    <w:rsid w:val="00D152DB"/>
    <w:rsid w:val="00D156AF"/>
    <w:rsid w:val="00D157AB"/>
    <w:rsid w:val="00D20502"/>
    <w:rsid w:val="00D20687"/>
    <w:rsid w:val="00D22C05"/>
    <w:rsid w:val="00D2324C"/>
    <w:rsid w:val="00D23578"/>
    <w:rsid w:val="00D23D9F"/>
    <w:rsid w:val="00D24148"/>
    <w:rsid w:val="00D2629C"/>
    <w:rsid w:val="00D31DBA"/>
    <w:rsid w:val="00D32336"/>
    <w:rsid w:val="00D32D41"/>
    <w:rsid w:val="00D36532"/>
    <w:rsid w:val="00D428D4"/>
    <w:rsid w:val="00D437F2"/>
    <w:rsid w:val="00D43FAE"/>
    <w:rsid w:val="00D45D74"/>
    <w:rsid w:val="00D45D96"/>
    <w:rsid w:val="00D47492"/>
    <w:rsid w:val="00D51BAF"/>
    <w:rsid w:val="00D53719"/>
    <w:rsid w:val="00D53B1E"/>
    <w:rsid w:val="00D5410E"/>
    <w:rsid w:val="00D549D3"/>
    <w:rsid w:val="00D6186C"/>
    <w:rsid w:val="00D62029"/>
    <w:rsid w:val="00D623AB"/>
    <w:rsid w:val="00D6245E"/>
    <w:rsid w:val="00D62BA1"/>
    <w:rsid w:val="00D640A5"/>
    <w:rsid w:val="00D64896"/>
    <w:rsid w:val="00D651B3"/>
    <w:rsid w:val="00D66540"/>
    <w:rsid w:val="00D66800"/>
    <w:rsid w:val="00D7068D"/>
    <w:rsid w:val="00D737FE"/>
    <w:rsid w:val="00D74249"/>
    <w:rsid w:val="00D76E47"/>
    <w:rsid w:val="00D8009D"/>
    <w:rsid w:val="00D81193"/>
    <w:rsid w:val="00D8240B"/>
    <w:rsid w:val="00D82900"/>
    <w:rsid w:val="00D82E7F"/>
    <w:rsid w:val="00D83862"/>
    <w:rsid w:val="00D84C0F"/>
    <w:rsid w:val="00D84DD4"/>
    <w:rsid w:val="00D91A05"/>
    <w:rsid w:val="00D92186"/>
    <w:rsid w:val="00D927E7"/>
    <w:rsid w:val="00D943D2"/>
    <w:rsid w:val="00D9496F"/>
    <w:rsid w:val="00D952A9"/>
    <w:rsid w:val="00D96133"/>
    <w:rsid w:val="00D979DA"/>
    <w:rsid w:val="00DA111E"/>
    <w:rsid w:val="00DA2984"/>
    <w:rsid w:val="00DA2E92"/>
    <w:rsid w:val="00DA300B"/>
    <w:rsid w:val="00DA5BA4"/>
    <w:rsid w:val="00DA6047"/>
    <w:rsid w:val="00DA6082"/>
    <w:rsid w:val="00DA690A"/>
    <w:rsid w:val="00DA6BCD"/>
    <w:rsid w:val="00DB1E21"/>
    <w:rsid w:val="00DB24AA"/>
    <w:rsid w:val="00DB4016"/>
    <w:rsid w:val="00DB6B90"/>
    <w:rsid w:val="00DB6D29"/>
    <w:rsid w:val="00DC02ED"/>
    <w:rsid w:val="00DC3558"/>
    <w:rsid w:val="00DC3A9A"/>
    <w:rsid w:val="00DD008C"/>
    <w:rsid w:val="00DD32FD"/>
    <w:rsid w:val="00DD3A15"/>
    <w:rsid w:val="00DD4B98"/>
    <w:rsid w:val="00DD5B42"/>
    <w:rsid w:val="00DD64DC"/>
    <w:rsid w:val="00DE2BC2"/>
    <w:rsid w:val="00DE56A2"/>
    <w:rsid w:val="00DE6D07"/>
    <w:rsid w:val="00DF3CDB"/>
    <w:rsid w:val="00DF5294"/>
    <w:rsid w:val="00DF567F"/>
    <w:rsid w:val="00DF608E"/>
    <w:rsid w:val="00DF7A35"/>
    <w:rsid w:val="00E009A0"/>
    <w:rsid w:val="00E02520"/>
    <w:rsid w:val="00E0256D"/>
    <w:rsid w:val="00E05796"/>
    <w:rsid w:val="00E06F24"/>
    <w:rsid w:val="00E07C5D"/>
    <w:rsid w:val="00E10821"/>
    <w:rsid w:val="00E10DC1"/>
    <w:rsid w:val="00E10DCE"/>
    <w:rsid w:val="00E11175"/>
    <w:rsid w:val="00E120E9"/>
    <w:rsid w:val="00E132C4"/>
    <w:rsid w:val="00E136C2"/>
    <w:rsid w:val="00E13A1E"/>
    <w:rsid w:val="00E14909"/>
    <w:rsid w:val="00E21EC7"/>
    <w:rsid w:val="00E22004"/>
    <w:rsid w:val="00E22659"/>
    <w:rsid w:val="00E23490"/>
    <w:rsid w:val="00E2574D"/>
    <w:rsid w:val="00E30BC1"/>
    <w:rsid w:val="00E3412D"/>
    <w:rsid w:val="00E353CD"/>
    <w:rsid w:val="00E3650B"/>
    <w:rsid w:val="00E42B99"/>
    <w:rsid w:val="00E42EB6"/>
    <w:rsid w:val="00E43116"/>
    <w:rsid w:val="00E43198"/>
    <w:rsid w:val="00E43965"/>
    <w:rsid w:val="00E442D6"/>
    <w:rsid w:val="00E4441E"/>
    <w:rsid w:val="00E44F0B"/>
    <w:rsid w:val="00E4698C"/>
    <w:rsid w:val="00E46EA3"/>
    <w:rsid w:val="00E47DD9"/>
    <w:rsid w:val="00E52A11"/>
    <w:rsid w:val="00E565B2"/>
    <w:rsid w:val="00E579CD"/>
    <w:rsid w:val="00E579FC"/>
    <w:rsid w:val="00E616BF"/>
    <w:rsid w:val="00E627D8"/>
    <w:rsid w:val="00E643F2"/>
    <w:rsid w:val="00E67832"/>
    <w:rsid w:val="00E67CFD"/>
    <w:rsid w:val="00E67E1A"/>
    <w:rsid w:val="00E76373"/>
    <w:rsid w:val="00E77787"/>
    <w:rsid w:val="00E806C9"/>
    <w:rsid w:val="00E8427C"/>
    <w:rsid w:val="00E86F08"/>
    <w:rsid w:val="00E9092B"/>
    <w:rsid w:val="00E91A54"/>
    <w:rsid w:val="00E92531"/>
    <w:rsid w:val="00E92564"/>
    <w:rsid w:val="00E93C3D"/>
    <w:rsid w:val="00E94118"/>
    <w:rsid w:val="00E94F4D"/>
    <w:rsid w:val="00E95580"/>
    <w:rsid w:val="00E9592E"/>
    <w:rsid w:val="00E96114"/>
    <w:rsid w:val="00E969C7"/>
    <w:rsid w:val="00E97146"/>
    <w:rsid w:val="00EA08F0"/>
    <w:rsid w:val="00EA1AD4"/>
    <w:rsid w:val="00EA433B"/>
    <w:rsid w:val="00EA497B"/>
    <w:rsid w:val="00EA59F6"/>
    <w:rsid w:val="00EA60D9"/>
    <w:rsid w:val="00EB022B"/>
    <w:rsid w:val="00EB02E2"/>
    <w:rsid w:val="00EB1CFD"/>
    <w:rsid w:val="00EB37E1"/>
    <w:rsid w:val="00EB49ED"/>
    <w:rsid w:val="00EB58B4"/>
    <w:rsid w:val="00EB58C7"/>
    <w:rsid w:val="00EB790B"/>
    <w:rsid w:val="00EB7F93"/>
    <w:rsid w:val="00EC023E"/>
    <w:rsid w:val="00EC092A"/>
    <w:rsid w:val="00EC24BB"/>
    <w:rsid w:val="00EC37FC"/>
    <w:rsid w:val="00EC48C2"/>
    <w:rsid w:val="00EC542E"/>
    <w:rsid w:val="00EC7A97"/>
    <w:rsid w:val="00ED028C"/>
    <w:rsid w:val="00ED3375"/>
    <w:rsid w:val="00ED3B27"/>
    <w:rsid w:val="00ED4770"/>
    <w:rsid w:val="00ED58C4"/>
    <w:rsid w:val="00ED5D8F"/>
    <w:rsid w:val="00ED70CF"/>
    <w:rsid w:val="00ED7E62"/>
    <w:rsid w:val="00EE19C8"/>
    <w:rsid w:val="00EE1BCA"/>
    <w:rsid w:val="00EE35E9"/>
    <w:rsid w:val="00EF00EA"/>
    <w:rsid w:val="00EF08DF"/>
    <w:rsid w:val="00EF20DD"/>
    <w:rsid w:val="00EF56FC"/>
    <w:rsid w:val="00EF648E"/>
    <w:rsid w:val="00EF71FF"/>
    <w:rsid w:val="00F00478"/>
    <w:rsid w:val="00F018EA"/>
    <w:rsid w:val="00F031E2"/>
    <w:rsid w:val="00F05645"/>
    <w:rsid w:val="00F05B2B"/>
    <w:rsid w:val="00F07A58"/>
    <w:rsid w:val="00F1089B"/>
    <w:rsid w:val="00F10CDF"/>
    <w:rsid w:val="00F11629"/>
    <w:rsid w:val="00F12BB6"/>
    <w:rsid w:val="00F137EC"/>
    <w:rsid w:val="00F13947"/>
    <w:rsid w:val="00F139C3"/>
    <w:rsid w:val="00F17039"/>
    <w:rsid w:val="00F2260F"/>
    <w:rsid w:val="00F24383"/>
    <w:rsid w:val="00F25656"/>
    <w:rsid w:val="00F25966"/>
    <w:rsid w:val="00F25DBE"/>
    <w:rsid w:val="00F27AFE"/>
    <w:rsid w:val="00F34CD6"/>
    <w:rsid w:val="00F408A4"/>
    <w:rsid w:val="00F41A7D"/>
    <w:rsid w:val="00F41BE2"/>
    <w:rsid w:val="00F41E92"/>
    <w:rsid w:val="00F424AE"/>
    <w:rsid w:val="00F4267A"/>
    <w:rsid w:val="00F43098"/>
    <w:rsid w:val="00F44A03"/>
    <w:rsid w:val="00F45B7F"/>
    <w:rsid w:val="00F45EB2"/>
    <w:rsid w:val="00F52ABF"/>
    <w:rsid w:val="00F53785"/>
    <w:rsid w:val="00F560DD"/>
    <w:rsid w:val="00F57ADF"/>
    <w:rsid w:val="00F57B0D"/>
    <w:rsid w:val="00F638EA"/>
    <w:rsid w:val="00F63CF7"/>
    <w:rsid w:val="00F65095"/>
    <w:rsid w:val="00F66D01"/>
    <w:rsid w:val="00F709B0"/>
    <w:rsid w:val="00F73B18"/>
    <w:rsid w:val="00F73B74"/>
    <w:rsid w:val="00F74B2C"/>
    <w:rsid w:val="00F74DD7"/>
    <w:rsid w:val="00F75677"/>
    <w:rsid w:val="00F80145"/>
    <w:rsid w:val="00F80683"/>
    <w:rsid w:val="00F82138"/>
    <w:rsid w:val="00F82272"/>
    <w:rsid w:val="00F833F5"/>
    <w:rsid w:val="00F83982"/>
    <w:rsid w:val="00F83D88"/>
    <w:rsid w:val="00F85037"/>
    <w:rsid w:val="00F8547F"/>
    <w:rsid w:val="00F922CB"/>
    <w:rsid w:val="00F934EE"/>
    <w:rsid w:val="00F93ADB"/>
    <w:rsid w:val="00F94DE2"/>
    <w:rsid w:val="00F95F79"/>
    <w:rsid w:val="00F975A9"/>
    <w:rsid w:val="00FA2A1E"/>
    <w:rsid w:val="00FA2AF8"/>
    <w:rsid w:val="00FA5D7F"/>
    <w:rsid w:val="00FA5F31"/>
    <w:rsid w:val="00FA7BE5"/>
    <w:rsid w:val="00FA7C70"/>
    <w:rsid w:val="00FB043E"/>
    <w:rsid w:val="00FB2098"/>
    <w:rsid w:val="00FB2F6C"/>
    <w:rsid w:val="00FB6C57"/>
    <w:rsid w:val="00FC2126"/>
    <w:rsid w:val="00FC3063"/>
    <w:rsid w:val="00FC4D8C"/>
    <w:rsid w:val="00FC6211"/>
    <w:rsid w:val="00FC6F1A"/>
    <w:rsid w:val="00FC79E2"/>
    <w:rsid w:val="00FD0AC7"/>
    <w:rsid w:val="00FD3652"/>
    <w:rsid w:val="00FD404C"/>
    <w:rsid w:val="00FD6B04"/>
    <w:rsid w:val="00FE167D"/>
    <w:rsid w:val="00FE3821"/>
    <w:rsid w:val="00FE675E"/>
    <w:rsid w:val="00FE724B"/>
    <w:rsid w:val="00FE782A"/>
    <w:rsid w:val="00FF1821"/>
    <w:rsid w:val="00FF2473"/>
    <w:rsid w:val="00FF25DE"/>
    <w:rsid w:val="00FF460D"/>
    <w:rsid w:val="00FF6746"/>
    <w:rsid w:val="00FF6C81"/>
    <w:rsid w:val="00FF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9615F"/>
  <w15:docId w15:val="{296E05FA-6F04-4643-A707-6189AD41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SimSun" w:hAnsi="Segoe U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72D8"/>
    <w:pPr>
      <w:jc w:val="both"/>
    </w:pPr>
    <w:rPr>
      <w:rFonts w:eastAsia="Times New Roman" w:cs="Arial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200"/>
    <w:pPr>
      <w:keepNext/>
      <w:keepLines/>
      <w:jc w:val="left"/>
      <w:outlineLvl w:val="0"/>
    </w:pPr>
    <w:rPr>
      <w:smallCaps/>
      <w:color w:val="0072C6"/>
      <w:spacing w:val="5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F0251"/>
    <w:pPr>
      <w:keepNext/>
      <w:keepLines/>
      <w:contextualSpacing/>
      <w:jc w:val="left"/>
      <w:outlineLvl w:val="1"/>
    </w:pPr>
    <w:rPr>
      <w:rFonts w:cs="Segoe UI"/>
      <w:smallCaps/>
      <w:color w:val="639530"/>
      <w:spacing w:val="5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E2823"/>
    <w:pPr>
      <w:keepNext/>
      <w:keepLines/>
      <w:spacing w:before="200"/>
      <w:ind w:left="90" w:hanging="90"/>
      <w:jc w:val="left"/>
      <w:outlineLvl w:val="2"/>
    </w:pPr>
    <w:rPr>
      <w:rFonts w:eastAsia="Calibri" w:cs="Segoe UI"/>
      <w:smallCaps/>
      <w:color w:val="0072C6"/>
      <w:spacing w:val="5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71755"/>
    <w:pPr>
      <w:numPr>
        <w:ilvl w:val="3"/>
        <w:numId w:val="1"/>
      </w:numPr>
      <w:spacing w:before="120"/>
      <w:ind w:left="1008" w:hanging="1008"/>
      <w:jc w:val="left"/>
      <w:outlineLvl w:val="3"/>
    </w:pPr>
    <w:rPr>
      <w:smallCaps/>
      <w:color w:val="426420"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9D03A5"/>
    <w:pPr>
      <w:keepNext/>
      <w:keepLines/>
      <w:numPr>
        <w:ilvl w:val="4"/>
        <w:numId w:val="1"/>
      </w:numPr>
      <w:spacing w:before="120"/>
      <w:ind w:left="1152" w:hanging="1152"/>
      <w:jc w:val="left"/>
      <w:outlineLvl w:val="4"/>
    </w:pPr>
    <w:rPr>
      <w:rFonts w:cs="Segoe UI"/>
      <w:smallCaps/>
      <w:color w:val="003863"/>
      <w:spacing w:val="10"/>
      <w:sz w:val="26"/>
      <w:szCs w:val="26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9D03A5"/>
    <w:pPr>
      <w:keepNext/>
      <w:keepLines/>
      <w:numPr>
        <w:ilvl w:val="5"/>
        <w:numId w:val="1"/>
      </w:numPr>
      <w:spacing w:before="120"/>
      <w:ind w:left="1296" w:hanging="1296"/>
      <w:jc w:val="left"/>
      <w:outlineLvl w:val="5"/>
    </w:pPr>
    <w:rPr>
      <w:rFonts w:cs="Segoe UI"/>
      <w:smallCaps/>
      <w:color w:val="426420"/>
      <w:spacing w:val="5"/>
      <w:sz w:val="26"/>
      <w:szCs w:val="2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9D03A5"/>
    <w:pPr>
      <w:numPr>
        <w:ilvl w:val="6"/>
        <w:numId w:val="1"/>
      </w:numPr>
      <w:spacing w:before="120"/>
      <w:ind w:left="1440" w:hanging="1440"/>
      <w:jc w:val="left"/>
      <w:outlineLvl w:val="6"/>
    </w:pPr>
    <w:rPr>
      <w:smallCaps/>
      <w:color w:val="003863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71755"/>
    <w:pPr>
      <w:numPr>
        <w:ilvl w:val="7"/>
        <w:numId w:val="1"/>
      </w:numPr>
      <w:spacing w:before="120"/>
      <w:jc w:val="left"/>
      <w:outlineLvl w:val="7"/>
    </w:pPr>
    <w:rPr>
      <w:smallCaps/>
      <w:color w:val="426420"/>
      <w:sz w:val="24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rsid w:val="00BD2316"/>
    <w:pPr>
      <w:keepNext/>
      <w:keepLines/>
      <w:numPr>
        <w:ilvl w:val="8"/>
        <w:numId w:val="1"/>
      </w:numPr>
      <w:tabs>
        <w:tab w:val="left" w:pos="1890"/>
      </w:tabs>
      <w:spacing w:before="120"/>
      <w:ind w:left="1728" w:hanging="1728"/>
      <w:jc w:val="left"/>
      <w:outlineLvl w:val="8"/>
    </w:pPr>
    <w:rPr>
      <w:smallCaps/>
      <w:color w:val="003863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autoRedefine/>
    <w:semiHidden/>
    <w:unhideWhenUsed/>
    <w:rsid w:val="00A8796D"/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A8796D"/>
    <w:rPr>
      <w:rFonts w:ascii="Segoe UI" w:hAnsi="Segoe UI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09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093E"/>
  </w:style>
  <w:style w:type="paragraph" w:styleId="Footer">
    <w:name w:val="footer"/>
    <w:basedOn w:val="Normal"/>
    <w:link w:val="FooterChar"/>
    <w:uiPriority w:val="99"/>
    <w:unhideWhenUsed/>
    <w:rsid w:val="002409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093E"/>
  </w:style>
  <w:style w:type="character" w:styleId="Hyperlink">
    <w:name w:val="Hyperlink"/>
    <w:autoRedefine/>
    <w:uiPriority w:val="99"/>
    <w:qFormat/>
    <w:rsid w:val="00A64B70"/>
    <w:rPr>
      <w:noProof/>
      <w:color w:val="1E84B8"/>
      <w:u w:val="single"/>
    </w:rPr>
  </w:style>
  <w:style w:type="paragraph" w:styleId="BodyText2">
    <w:name w:val="Body Text 2"/>
    <w:basedOn w:val="Normal"/>
    <w:link w:val="BodyText2Char"/>
    <w:rsid w:val="00A8796D"/>
    <w:pPr>
      <w:spacing w:after="120" w:line="480" w:lineRule="auto"/>
    </w:pPr>
    <w:rPr>
      <w:rFonts w:cs="Times New Roman"/>
      <w:szCs w:val="24"/>
      <w:lang w:val="x-none" w:eastAsia="x-none"/>
    </w:rPr>
  </w:style>
  <w:style w:type="character" w:customStyle="1" w:styleId="BodyText2Char">
    <w:name w:val="Body Text 2 Char"/>
    <w:link w:val="BodyText2"/>
    <w:rsid w:val="00A8796D"/>
    <w:rPr>
      <w:rFonts w:ascii="Segoe UI" w:eastAsia="Times New Roman" w:hAnsi="Segoe UI" w:cs="Times New Roman"/>
      <w:sz w:val="24"/>
      <w:szCs w:val="24"/>
      <w:lang w:val="x-none" w:eastAsia="x-none"/>
    </w:rPr>
  </w:style>
  <w:style w:type="character" w:customStyle="1" w:styleId="Heading1Char">
    <w:name w:val="Heading 1 Char"/>
    <w:link w:val="Heading1"/>
    <w:uiPriority w:val="9"/>
    <w:rsid w:val="00371200"/>
    <w:rPr>
      <w:rFonts w:eastAsia="Times New Roman" w:cs="Arial"/>
      <w:smallCaps/>
      <w:color w:val="0072C6"/>
      <w:spacing w:val="5"/>
      <w:sz w:val="44"/>
      <w:szCs w:val="44"/>
    </w:rPr>
  </w:style>
  <w:style w:type="paragraph" w:styleId="TOCHeading">
    <w:name w:val="TOC Heading"/>
    <w:basedOn w:val="Normal"/>
    <w:next w:val="Normal"/>
    <w:autoRedefine/>
    <w:uiPriority w:val="39"/>
    <w:unhideWhenUsed/>
    <w:qFormat/>
    <w:rsid w:val="00A64B70"/>
    <w:rPr>
      <w:color w:val="43AEFF"/>
      <w:sz w:val="44"/>
      <w:szCs w:val="44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9D03A5"/>
    <w:pPr>
      <w:tabs>
        <w:tab w:val="left" w:pos="540"/>
        <w:tab w:val="right" w:leader="dot" w:pos="10080"/>
      </w:tabs>
      <w:spacing w:before="120"/>
      <w:ind w:left="540" w:hanging="540"/>
    </w:pPr>
    <w:rPr>
      <w:rFonts w:cs="Times New Roman"/>
      <w:sz w:val="22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EA08F0"/>
    <w:pPr>
      <w:tabs>
        <w:tab w:val="left" w:pos="450"/>
        <w:tab w:val="right" w:leader="dot" w:pos="10080"/>
      </w:tabs>
      <w:spacing w:before="120"/>
      <w:ind w:hanging="432"/>
    </w:pPr>
    <w:rPr>
      <w:noProof/>
      <w:sz w:val="22"/>
      <w:szCs w:val="22"/>
    </w:rPr>
  </w:style>
  <w:style w:type="paragraph" w:styleId="TOC3">
    <w:name w:val="toc 3"/>
    <w:basedOn w:val="Heading3"/>
    <w:next w:val="Normal"/>
    <w:autoRedefine/>
    <w:uiPriority w:val="39"/>
    <w:unhideWhenUsed/>
    <w:qFormat/>
    <w:rsid w:val="009D03A5"/>
    <w:pPr>
      <w:tabs>
        <w:tab w:val="left" w:pos="720"/>
        <w:tab w:val="right" w:leader="dot" w:pos="10080"/>
      </w:tabs>
      <w:spacing w:before="120"/>
      <w:ind w:left="720" w:hanging="720"/>
    </w:pPr>
    <w:rPr>
      <w:rFonts w:cs="Times New Roman"/>
      <w:sz w:val="22"/>
    </w:rPr>
  </w:style>
  <w:style w:type="character" w:customStyle="1" w:styleId="Heading2Char">
    <w:name w:val="Heading 2 Char"/>
    <w:link w:val="Heading2"/>
    <w:uiPriority w:val="9"/>
    <w:rsid w:val="004F0251"/>
    <w:rPr>
      <w:rFonts w:eastAsia="Times New Roman" w:cs="Segoe UI"/>
      <w:smallCaps/>
      <w:color w:val="639530"/>
      <w:spacing w:val="5"/>
      <w:sz w:val="24"/>
      <w:szCs w:val="24"/>
    </w:rPr>
  </w:style>
  <w:style w:type="character" w:customStyle="1" w:styleId="Heading3Char">
    <w:name w:val="Heading 3 Char"/>
    <w:link w:val="Heading3"/>
    <w:uiPriority w:val="9"/>
    <w:rsid w:val="005E2823"/>
    <w:rPr>
      <w:rFonts w:eastAsia="Calibri" w:cs="Segoe UI"/>
      <w:smallCaps/>
      <w:color w:val="0072C6"/>
      <w:spacing w:val="5"/>
      <w:sz w:val="32"/>
      <w:szCs w:val="32"/>
    </w:rPr>
  </w:style>
  <w:style w:type="paragraph" w:customStyle="1" w:styleId="CompanyName">
    <w:name w:val="Company Name"/>
    <w:basedOn w:val="Normal"/>
    <w:next w:val="Normal"/>
    <w:autoRedefine/>
    <w:rsid w:val="00A8796D"/>
    <w:pPr>
      <w:spacing w:before="420" w:after="60" w:line="320" w:lineRule="exact"/>
    </w:pPr>
    <w:rPr>
      <w:rFonts w:cs="Times New Roman"/>
      <w:caps/>
      <w:kern w:val="36"/>
      <w:sz w:val="38"/>
    </w:rPr>
  </w:style>
  <w:style w:type="paragraph" w:customStyle="1" w:styleId="SubtitleCover">
    <w:name w:val="Subtitle Cover"/>
    <w:basedOn w:val="Normal"/>
    <w:next w:val="Normal"/>
    <w:autoRedefine/>
    <w:rsid w:val="00A8796D"/>
    <w:pPr>
      <w:keepNext/>
      <w:pBdr>
        <w:top w:val="single" w:sz="6" w:space="1" w:color="auto"/>
      </w:pBdr>
      <w:spacing w:after="5280" w:line="480" w:lineRule="exact"/>
    </w:pPr>
    <w:rPr>
      <w:rFonts w:cs="Times New Roman"/>
      <w:spacing w:val="-15"/>
      <w:kern w:val="28"/>
      <w:sz w:val="44"/>
    </w:rPr>
  </w:style>
  <w:style w:type="paragraph" w:customStyle="1" w:styleId="TitleCover">
    <w:name w:val="Title Cover"/>
    <w:basedOn w:val="Normal"/>
    <w:next w:val="SubtitleCover"/>
    <w:autoRedefine/>
    <w:rsid w:val="00A8796D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rFonts w:cs="Times New Roman"/>
      <w:spacing w:val="-70"/>
      <w:kern w:val="28"/>
      <w:sz w:val="14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9A3349"/>
    <w:rPr>
      <w:b/>
      <w:bCs/>
      <w:caps/>
      <w:sz w:val="16"/>
      <w:szCs w:val="18"/>
    </w:rPr>
  </w:style>
  <w:style w:type="paragraph" w:styleId="BodyText">
    <w:name w:val="Body Text"/>
    <w:basedOn w:val="Normal"/>
    <w:link w:val="BodyTextChar"/>
    <w:rsid w:val="00A8796D"/>
    <w:rPr>
      <w:rFonts w:cs="Times New Roman"/>
    </w:rPr>
  </w:style>
  <w:style w:type="character" w:customStyle="1" w:styleId="BodyTextChar">
    <w:name w:val="Body Text Char"/>
    <w:link w:val="BodyText"/>
    <w:rsid w:val="00A8796D"/>
    <w:rPr>
      <w:rFonts w:ascii="Segoe UI" w:eastAsia="Times New Roman" w:hAnsi="Segoe UI" w:cs="Times New Roman"/>
      <w:sz w:val="24"/>
    </w:rPr>
  </w:style>
  <w:style w:type="table" w:styleId="TableGrid">
    <w:name w:val="Table Grid"/>
    <w:basedOn w:val="TableNormal"/>
    <w:uiPriority w:val="59"/>
    <w:rsid w:val="00A8796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734F55"/>
  </w:style>
  <w:style w:type="character" w:styleId="CommentReference">
    <w:name w:val="annotation reference"/>
    <w:semiHidden/>
    <w:rsid w:val="00734F5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796D"/>
    <w:rPr>
      <w:rFonts w:cs="Times New Roman"/>
    </w:rPr>
  </w:style>
  <w:style w:type="character" w:customStyle="1" w:styleId="CommentTextChar">
    <w:name w:val="Comment Text Char"/>
    <w:link w:val="CommentText"/>
    <w:semiHidden/>
    <w:rsid w:val="00A8796D"/>
    <w:rPr>
      <w:rFonts w:ascii="Segoe UI" w:eastAsia="Times New Roman" w:hAnsi="Segoe UI" w:cs="Times New Roman"/>
      <w:sz w:val="24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8796D"/>
    <w:rPr>
      <w:b/>
      <w:bCs/>
    </w:rPr>
  </w:style>
  <w:style w:type="character" w:customStyle="1" w:styleId="CommentSubjectChar">
    <w:name w:val="Comment Subject Char"/>
    <w:link w:val="CommentSubject"/>
    <w:semiHidden/>
    <w:rsid w:val="00A8796D"/>
    <w:rPr>
      <w:rFonts w:ascii="Segoe UI" w:eastAsia="Times New Roman" w:hAnsi="Segoe UI" w:cs="Times New Roman"/>
      <w:b/>
      <w:bCs/>
      <w:sz w:val="24"/>
    </w:rPr>
  </w:style>
  <w:style w:type="paragraph" w:styleId="ListParagraph">
    <w:name w:val="List Paragraph"/>
    <w:aliases w:val="PS Numbering"/>
    <w:basedOn w:val="Normal"/>
    <w:link w:val="ListParagraphChar"/>
    <w:autoRedefine/>
    <w:uiPriority w:val="34"/>
    <w:qFormat/>
    <w:rsid w:val="00D32D41"/>
    <w:pPr>
      <w:tabs>
        <w:tab w:val="left" w:pos="720"/>
      </w:tabs>
      <w:autoSpaceDE w:val="0"/>
      <w:autoSpaceDN w:val="0"/>
      <w:adjustRightInd w:val="0"/>
      <w:spacing w:after="120" w:line="288" w:lineRule="auto"/>
      <w:jc w:val="left"/>
    </w:pPr>
    <w:rPr>
      <w:sz w:val="20"/>
    </w:rPr>
  </w:style>
  <w:style w:type="character" w:styleId="PlaceholderText">
    <w:name w:val="Placeholder Text"/>
    <w:uiPriority w:val="99"/>
    <w:semiHidden/>
    <w:rsid w:val="00734F55"/>
    <w:rPr>
      <w:color w:val="808080"/>
    </w:rPr>
  </w:style>
  <w:style w:type="paragraph" w:styleId="BodyTextIndent">
    <w:name w:val="Body Text Indent"/>
    <w:basedOn w:val="Normal"/>
    <w:link w:val="BodyTextIndentChar"/>
    <w:rsid w:val="00A8796D"/>
    <w:pPr>
      <w:spacing w:after="120"/>
      <w:ind w:left="360"/>
    </w:pPr>
    <w:rPr>
      <w:rFonts w:cs="Times New Roman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A8796D"/>
    <w:rPr>
      <w:rFonts w:ascii="Segoe UI" w:eastAsia="Times New Roman" w:hAnsi="Segoe UI" w:cs="Times New Roman"/>
      <w:sz w:val="24"/>
      <w:szCs w:val="24"/>
      <w:lang w:val="x-none" w:eastAsia="x-none"/>
    </w:rPr>
  </w:style>
  <w:style w:type="character" w:styleId="FollowedHyperlink">
    <w:name w:val="FollowedHyperlink"/>
    <w:rsid w:val="00A64B70"/>
    <w:rPr>
      <w:color w:val="003863"/>
      <w:u w:val="single"/>
    </w:rPr>
  </w:style>
  <w:style w:type="paragraph" w:styleId="DocumentMap">
    <w:name w:val="Document Map"/>
    <w:basedOn w:val="Normal"/>
    <w:link w:val="DocumentMapChar"/>
    <w:autoRedefine/>
    <w:rsid w:val="00A8796D"/>
    <w:rPr>
      <w:rFonts w:cs="Times New Roman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rsid w:val="00A8796D"/>
    <w:rPr>
      <w:rFonts w:ascii="Segoe UI" w:eastAsia="Times New Roman" w:hAnsi="Segoe UI" w:cs="Times New Roman"/>
      <w:sz w:val="16"/>
      <w:szCs w:val="16"/>
      <w:lang w:val="x-none" w:eastAsia="x-none"/>
    </w:rPr>
  </w:style>
  <w:style w:type="paragraph" w:styleId="Index1">
    <w:name w:val="index 1"/>
    <w:basedOn w:val="Normal"/>
    <w:next w:val="Normal"/>
    <w:autoRedefine/>
    <w:rsid w:val="00C65D0A"/>
    <w:pPr>
      <w:ind w:left="240" w:hanging="240"/>
    </w:pPr>
    <w:rPr>
      <w:rFonts w:cs="Times New Roman"/>
      <w:szCs w:val="24"/>
    </w:rPr>
  </w:style>
  <w:style w:type="paragraph" w:styleId="Index5">
    <w:name w:val="index 5"/>
    <w:basedOn w:val="Normal"/>
    <w:next w:val="Normal"/>
    <w:autoRedefine/>
    <w:rsid w:val="00A8796D"/>
    <w:pPr>
      <w:ind w:left="1200" w:hanging="240"/>
    </w:pPr>
    <w:rPr>
      <w:rFonts w:cs="Times New Roman"/>
      <w:szCs w:val="24"/>
    </w:rPr>
  </w:style>
  <w:style w:type="character" w:customStyle="1" w:styleId="Heading4Char">
    <w:name w:val="Heading 4 Char"/>
    <w:link w:val="Heading4"/>
    <w:uiPriority w:val="9"/>
    <w:rsid w:val="00771755"/>
    <w:rPr>
      <w:rFonts w:eastAsia="Times New Roman" w:cs="Arial"/>
      <w:smallCaps/>
      <w:color w:val="426420"/>
      <w:sz w:val="28"/>
      <w:szCs w:val="28"/>
    </w:rPr>
  </w:style>
  <w:style w:type="character" w:customStyle="1" w:styleId="Heading5Char">
    <w:name w:val="Heading 5 Char"/>
    <w:link w:val="Heading5"/>
    <w:uiPriority w:val="9"/>
    <w:rsid w:val="009D03A5"/>
    <w:rPr>
      <w:rFonts w:eastAsia="Times New Roman" w:cs="Segoe UI"/>
      <w:smallCaps/>
      <w:color w:val="003863"/>
      <w:spacing w:val="10"/>
      <w:sz w:val="26"/>
      <w:szCs w:val="26"/>
    </w:rPr>
  </w:style>
  <w:style w:type="character" w:customStyle="1" w:styleId="Heading6Char">
    <w:name w:val="Heading 6 Char"/>
    <w:link w:val="Heading6"/>
    <w:uiPriority w:val="9"/>
    <w:rsid w:val="009D03A5"/>
    <w:rPr>
      <w:rFonts w:eastAsia="Times New Roman" w:cs="Segoe UI"/>
      <w:smallCaps/>
      <w:color w:val="426420"/>
      <w:spacing w:val="5"/>
      <w:sz w:val="26"/>
      <w:szCs w:val="26"/>
    </w:rPr>
  </w:style>
  <w:style w:type="character" w:customStyle="1" w:styleId="Heading7Char">
    <w:name w:val="Heading 7 Char"/>
    <w:link w:val="Heading7"/>
    <w:uiPriority w:val="9"/>
    <w:rsid w:val="009D03A5"/>
    <w:rPr>
      <w:rFonts w:eastAsia="Times New Roman" w:cs="Arial"/>
      <w:smallCaps/>
      <w:color w:val="003863"/>
      <w:sz w:val="24"/>
    </w:rPr>
  </w:style>
  <w:style w:type="character" w:customStyle="1" w:styleId="Heading8Char">
    <w:name w:val="Heading 8 Char"/>
    <w:link w:val="Heading8"/>
    <w:uiPriority w:val="9"/>
    <w:rsid w:val="00771755"/>
    <w:rPr>
      <w:rFonts w:eastAsia="Times New Roman" w:cs="Arial"/>
      <w:smallCaps/>
      <w:color w:val="426420"/>
      <w:sz w:val="24"/>
    </w:rPr>
  </w:style>
  <w:style w:type="character" w:customStyle="1" w:styleId="Heading9Char">
    <w:name w:val="Heading 9 Char"/>
    <w:link w:val="Heading9"/>
    <w:uiPriority w:val="9"/>
    <w:rsid w:val="00BD2316"/>
    <w:rPr>
      <w:rFonts w:eastAsia="Times New Roman" w:cs="Arial"/>
      <w:smallCaps/>
      <w:color w:val="003863"/>
      <w:sz w:val="22"/>
      <w:szCs w:val="2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550AC"/>
    <w:pPr>
      <w:jc w:val="center"/>
    </w:pPr>
    <w:rPr>
      <w:rFonts w:cs="Segoe UI"/>
      <w:b/>
      <w:color w:val="639530"/>
      <w:sz w:val="72"/>
      <w:szCs w:val="72"/>
    </w:rPr>
  </w:style>
  <w:style w:type="character" w:customStyle="1" w:styleId="TitleChar">
    <w:name w:val="Title Char"/>
    <w:link w:val="Title"/>
    <w:uiPriority w:val="10"/>
    <w:rsid w:val="006550AC"/>
    <w:rPr>
      <w:rFonts w:ascii="Segoe UI" w:eastAsia="Times New Roman" w:hAnsi="Segoe UI" w:cs="Segoe UI"/>
      <w:b/>
      <w:color w:val="639530"/>
      <w:sz w:val="72"/>
      <w:szCs w:val="72"/>
    </w:rPr>
  </w:style>
  <w:style w:type="paragraph" w:styleId="Subtitle">
    <w:name w:val="Subtitle"/>
    <w:basedOn w:val="Normal"/>
    <w:next w:val="Normal"/>
    <w:link w:val="SubtitleChar"/>
    <w:autoRedefine/>
    <w:uiPriority w:val="11"/>
    <w:rsid w:val="00E44F0B"/>
    <w:pPr>
      <w:spacing w:after="240"/>
      <w:jc w:val="center"/>
    </w:pPr>
    <w:rPr>
      <w:rFonts w:eastAsia="SimHei" w:cs="Times New Roman"/>
      <w:b/>
      <w:color w:val="5B9BD5" w:themeColor="accent1"/>
      <w:sz w:val="56"/>
      <w:szCs w:val="52"/>
    </w:rPr>
  </w:style>
  <w:style w:type="character" w:customStyle="1" w:styleId="SubtitleChar">
    <w:name w:val="Subtitle Char"/>
    <w:link w:val="Subtitle"/>
    <w:uiPriority w:val="11"/>
    <w:rsid w:val="00E44F0B"/>
    <w:rPr>
      <w:rFonts w:eastAsia="SimHei"/>
      <w:b/>
      <w:color w:val="5B9BD5" w:themeColor="accent1"/>
      <w:sz w:val="56"/>
      <w:szCs w:val="52"/>
    </w:rPr>
  </w:style>
  <w:style w:type="character" w:styleId="Strong">
    <w:name w:val="Strong"/>
    <w:uiPriority w:val="22"/>
    <w:qFormat/>
    <w:rsid w:val="009A3349"/>
    <w:rPr>
      <w:b/>
      <w:color w:val="43AEFF"/>
    </w:rPr>
  </w:style>
  <w:style w:type="character" w:styleId="Emphasis">
    <w:name w:val="Emphasis"/>
    <w:uiPriority w:val="20"/>
    <w:qFormat/>
    <w:rsid w:val="009A3349"/>
    <w:rPr>
      <w:b/>
      <w:i/>
      <w:spacing w:val="10"/>
    </w:rPr>
  </w:style>
  <w:style w:type="paragraph" w:styleId="NoSpacing">
    <w:name w:val="No Spacing"/>
    <w:basedOn w:val="Normal"/>
    <w:link w:val="NoSpacingChar"/>
    <w:autoRedefine/>
    <w:uiPriority w:val="1"/>
    <w:qFormat/>
    <w:rsid w:val="0041332F"/>
    <w:rPr>
      <w:sz w:val="20"/>
    </w:rPr>
  </w:style>
  <w:style w:type="character" w:customStyle="1" w:styleId="NoSpacingChar">
    <w:name w:val="No Spacing Char"/>
    <w:link w:val="NoSpacing"/>
    <w:uiPriority w:val="1"/>
    <w:rsid w:val="0041332F"/>
    <w:rPr>
      <w:rFonts w:cs="Arial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9A3349"/>
    <w:rPr>
      <w:i/>
      <w:sz w:val="20"/>
    </w:rPr>
  </w:style>
  <w:style w:type="character" w:customStyle="1" w:styleId="QuoteChar">
    <w:name w:val="Quote Char"/>
    <w:link w:val="Quote"/>
    <w:uiPriority w:val="29"/>
    <w:rsid w:val="009A3349"/>
    <w:rPr>
      <w:i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EC24BB"/>
    <w:pPr>
      <w:pBdr>
        <w:top w:val="single" w:sz="8" w:space="10" w:color="0072C6"/>
        <w:left w:val="single" w:sz="8" w:space="10" w:color="0072C6"/>
        <w:bottom w:val="single" w:sz="8" w:space="10" w:color="0072C6"/>
        <w:right w:val="single" w:sz="8" w:space="10" w:color="0072C6"/>
      </w:pBdr>
      <w:shd w:val="clear" w:color="auto" w:fill="0072C6"/>
      <w:spacing w:before="140" w:after="140"/>
      <w:ind w:left="1440" w:right="1440"/>
    </w:pPr>
    <w:rPr>
      <w:b/>
      <w:i/>
      <w:color w:val="FFFFFF"/>
      <w:sz w:val="24"/>
    </w:rPr>
  </w:style>
  <w:style w:type="character" w:customStyle="1" w:styleId="IntenseQuoteChar">
    <w:name w:val="Intense Quote Char"/>
    <w:link w:val="IntenseQuote"/>
    <w:uiPriority w:val="30"/>
    <w:rsid w:val="00EC24BB"/>
    <w:rPr>
      <w:rFonts w:ascii="Segoe UI" w:eastAsia="Times New Roman" w:hAnsi="Segoe UI" w:cs="Arial"/>
      <w:b/>
      <w:i/>
      <w:color w:val="FFFFFF"/>
      <w:sz w:val="24"/>
      <w:shd w:val="clear" w:color="auto" w:fill="0072C6"/>
    </w:rPr>
  </w:style>
  <w:style w:type="character" w:styleId="SubtleEmphasis">
    <w:name w:val="Subtle Emphasis"/>
    <w:uiPriority w:val="19"/>
    <w:qFormat/>
    <w:rsid w:val="009A3349"/>
    <w:rPr>
      <w:i/>
    </w:rPr>
  </w:style>
  <w:style w:type="character" w:styleId="IntenseEmphasis">
    <w:name w:val="Intense Emphasis"/>
    <w:uiPriority w:val="21"/>
    <w:qFormat/>
    <w:rsid w:val="009A3349"/>
    <w:rPr>
      <w:b/>
      <w:i/>
      <w:color w:val="43AEFF"/>
      <w:spacing w:val="10"/>
    </w:rPr>
  </w:style>
  <w:style w:type="character" w:styleId="SubtleReference">
    <w:name w:val="Subtle Reference"/>
    <w:uiPriority w:val="31"/>
    <w:qFormat/>
    <w:rsid w:val="009A3349"/>
    <w:rPr>
      <w:b/>
    </w:rPr>
  </w:style>
  <w:style w:type="character" w:styleId="IntenseReference">
    <w:name w:val="Intense Reference"/>
    <w:uiPriority w:val="32"/>
    <w:qFormat/>
    <w:rsid w:val="009A334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rsid w:val="00A8796D"/>
    <w:rPr>
      <w:rFonts w:ascii="Segoe UI" w:eastAsia="SimHei" w:hAnsi="Segoe UI" w:cs="Times New Roman"/>
      <w:i/>
      <w:iCs/>
      <w:sz w:val="20"/>
      <w:szCs w:val="20"/>
    </w:rPr>
  </w:style>
  <w:style w:type="paragraph" w:styleId="NormalWeb">
    <w:name w:val="Normal (Web)"/>
    <w:basedOn w:val="Normal"/>
    <w:autoRedefine/>
    <w:uiPriority w:val="99"/>
    <w:unhideWhenUsed/>
    <w:rsid w:val="00A8796D"/>
    <w:pPr>
      <w:spacing w:before="100" w:beforeAutospacing="1"/>
      <w:jc w:val="left"/>
    </w:pPr>
    <w:rPr>
      <w:rFonts w:cs="Times New Roman"/>
      <w:szCs w:val="24"/>
    </w:rPr>
  </w:style>
  <w:style w:type="character" w:customStyle="1" w:styleId="label">
    <w:name w:val="label"/>
    <w:basedOn w:val="DefaultParagraphFont"/>
    <w:rsid w:val="00C2701E"/>
  </w:style>
  <w:style w:type="character" w:customStyle="1" w:styleId="apple-converted-space">
    <w:name w:val="apple-converted-space"/>
    <w:basedOn w:val="DefaultParagraphFont"/>
    <w:rsid w:val="00A64C03"/>
  </w:style>
  <w:style w:type="table" w:styleId="LightShading">
    <w:name w:val="Light Shading"/>
    <w:basedOn w:val="TableNormal"/>
    <w:uiPriority w:val="60"/>
    <w:rsid w:val="00A8796D"/>
    <w:rPr>
      <w:color w:val="BFBFBF"/>
    </w:rPr>
    <w:tblPr>
      <w:tblStyleRowBandSize w:val="1"/>
      <w:tblStyleColBandSize w:val="1"/>
      <w:tblBorders>
        <w:top w:val="single" w:sz="8" w:space="0" w:color="FFFFFF"/>
        <w:bottom w:val="single" w:sz="8" w:space="0" w:color="FFFFF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/>
          <w:left w:val="nil"/>
          <w:bottom w:val="single" w:sz="8" w:space="0" w:color="FFFFF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/>
          <w:left w:val="nil"/>
          <w:bottom w:val="single" w:sz="8" w:space="0" w:color="FFFFFF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/>
      </w:tcPr>
    </w:tblStylePr>
  </w:style>
  <w:style w:type="paragraph" w:styleId="IndexHeading">
    <w:name w:val="index heading"/>
    <w:basedOn w:val="Normal"/>
    <w:next w:val="Index1"/>
    <w:autoRedefine/>
    <w:uiPriority w:val="99"/>
    <w:semiHidden/>
    <w:unhideWhenUsed/>
    <w:rsid w:val="00A8796D"/>
    <w:rPr>
      <w:rFonts w:eastAsia="SimHei" w:cs="Times New Roman"/>
      <w:b/>
      <w:bCs/>
    </w:rPr>
  </w:style>
  <w:style w:type="paragraph" w:styleId="MacroText">
    <w:name w:val="macro"/>
    <w:link w:val="MacroTextChar"/>
    <w:autoRedefine/>
    <w:uiPriority w:val="99"/>
    <w:semiHidden/>
    <w:unhideWhenUsed/>
    <w:rsid w:val="00A8796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cs="Consolas"/>
    </w:rPr>
  </w:style>
  <w:style w:type="character" w:customStyle="1" w:styleId="MacroTextChar">
    <w:name w:val="Macro Text Char"/>
    <w:link w:val="MacroText"/>
    <w:uiPriority w:val="99"/>
    <w:semiHidden/>
    <w:rsid w:val="00A8796D"/>
    <w:rPr>
      <w:rFonts w:ascii="Segoe UI" w:hAnsi="Segoe UI" w:cs="Consolas"/>
    </w:rPr>
  </w:style>
  <w:style w:type="paragraph" w:styleId="MessageHeader">
    <w:name w:val="Message Header"/>
    <w:basedOn w:val="Normal"/>
    <w:link w:val="MessageHeaderChar"/>
    <w:autoRedefine/>
    <w:uiPriority w:val="99"/>
    <w:semiHidden/>
    <w:unhideWhenUsed/>
    <w:rsid w:val="00A879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="SimHei" w:cs="Times New Roman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8796D"/>
    <w:rPr>
      <w:rFonts w:ascii="Segoe UI" w:eastAsia="SimHei" w:hAnsi="Segoe UI" w:cs="Times New Roman"/>
      <w:sz w:val="24"/>
      <w:szCs w:val="24"/>
      <w:shd w:val="pct20" w:color="auto" w:fill="auto"/>
    </w:rPr>
  </w:style>
  <w:style w:type="paragraph" w:styleId="PlainText">
    <w:name w:val="Plain Text"/>
    <w:basedOn w:val="Normal"/>
    <w:link w:val="PlainTextChar"/>
    <w:autoRedefine/>
    <w:uiPriority w:val="99"/>
    <w:semiHidden/>
    <w:unhideWhenUsed/>
    <w:rsid w:val="00A8796D"/>
    <w:rPr>
      <w:rFonts w:cs="Consolas"/>
      <w:sz w:val="21"/>
      <w:szCs w:val="21"/>
    </w:rPr>
  </w:style>
  <w:style w:type="character" w:customStyle="1" w:styleId="PlainTextChar">
    <w:name w:val="Plain Text Char"/>
    <w:link w:val="PlainText"/>
    <w:uiPriority w:val="99"/>
    <w:semiHidden/>
    <w:rsid w:val="00A8796D"/>
    <w:rPr>
      <w:rFonts w:ascii="Segoe UI" w:hAnsi="Segoe UI" w:cs="Consolas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5243AD"/>
    <w:pPr>
      <w:tabs>
        <w:tab w:val="left" w:pos="900"/>
        <w:tab w:val="right" w:leader="dot" w:pos="10080"/>
      </w:tabs>
      <w:spacing w:before="120"/>
      <w:ind w:left="900" w:hanging="900"/>
      <w:jc w:val="left"/>
    </w:pPr>
    <w:rPr>
      <w:smallCaps/>
      <w:color w:val="639530"/>
    </w:rPr>
  </w:style>
  <w:style w:type="table" w:styleId="ColorfulShading">
    <w:name w:val="Colorful Shading"/>
    <w:basedOn w:val="TableNormal"/>
    <w:uiPriority w:val="71"/>
    <w:rsid w:val="006740DB"/>
    <w:rPr>
      <w:color w:val="FFFFFF"/>
    </w:rPr>
    <w:tblPr>
      <w:tblStyleRowBandSize w:val="1"/>
      <w:tblStyleColBandSize w:val="1"/>
      <w:tblBorders>
        <w:top w:val="single" w:sz="24" w:space="0" w:color="85C346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282828"/>
        <w:insideV w:val="single" w:sz="4" w:space="0" w:color="282828"/>
      </w:tblBorders>
    </w:tblPr>
    <w:tcPr>
      <w:shd w:val="clear" w:color="auto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C346"/>
          <w:right w:val="nil"/>
          <w:insideH w:val="nil"/>
          <w:insideV w:val="nil"/>
        </w:tcBorders>
        <w:shd w:val="clear" w:color="auto" w:fill="282828"/>
      </w:tcPr>
    </w:tblStylePr>
    <w:tblStylePr w:type="lastRow">
      <w:rPr>
        <w:b/>
        <w:bCs/>
        <w:color w:val="282828"/>
      </w:rPr>
      <w:tblPr/>
      <w:tcPr>
        <w:tcBorders>
          <w:top w:val="single" w:sz="6" w:space="0" w:color="282828"/>
        </w:tcBorders>
        <w:shd w:val="clear" w:color="auto" w:fill="999999"/>
      </w:tcPr>
    </w:tblStylePr>
    <w:tblStylePr w:type="firstCol">
      <w:rPr>
        <w:color w:val="282828"/>
      </w:rPr>
      <w:tblPr/>
      <w:tcPr>
        <w:tcBorders>
          <w:top w:val="nil"/>
          <w:left w:val="nil"/>
          <w:bottom w:val="nil"/>
          <w:right w:val="nil"/>
          <w:insideH w:val="single" w:sz="4" w:space="0" w:color="999999"/>
          <w:insideV w:val="nil"/>
        </w:tcBorders>
        <w:shd w:val="clear" w:color="auto" w:fill="999999"/>
      </w:tcPr>
    </w:tblStylePr>
    <w:tblStylePr w:type="lastCol">
      <w:rPr>
        <w:color w:val="2828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/>
      </w:tcPr>
    </w:tblStylePr>
    <w:tblStylePr w:type="band1Vert">
      <w:tblPr/>
      <w:tcPr>
        <w:shd w:val="clear" w:color="auto" w:fill="FFFFFF"/>
      </w:tcPr>
    </w:tblStylePr>
    <w:tblStylePr w:type="band1Horz">
      <w:tblPr/>
      <w:tcPr>
        <w:shd w:val="clear" w:color="auto" w:fill="FFFFFF"/>
      </w:tcPr>
    </w:tblStylePr>
    <w:tblStylePr w:type="neCell">
      <w:rPr>
        <w:color w:val="FFFFFF"/>
      </w:rPr>
    </w:tblStylePr>
    <w:tblStylePr w:type="nwCell">
      <w:rPr>
        <w:color w:val="FFFFFF"/>
      </w:rPr>
    </w:tblStylePr>
  </w:style>
  <w:style w:type="table" w:styleId="LightGrid-Accent3">
    <w:name w:val="Light Grid Accent 3"/>
    <w:basedOn w:val="TableNormal"/>
    <w:uiPriority w:val="62"/>
    <w:rsid w:val="006740DB"/>
    <w:tblPr>
      <w:tblStyleRowBandSize w:val="1"/>
      <w:tblStyleColBandSize w:val="1"/>
      <w:tblBorders>
        <w:top w:val="single" w:sz="8" w:space="0" w:color="0072C6"/>
        <w:left w:val="single" w:sz="8" w:space="0" w:color="0072C6"/>
        <w:bottom w:val="single" w:sz="8" w:space="0" w:color="0072C6"/>
        <w:right w:val="single" w:sz="8" w:space="0" w:color="0072C6"/>
        <w:insideH w:val="single" w:sz="8" w:space="0" w:color="0072C6"/>
        <w:insideV w:val="single" w:sz="8" w:space="0" w:color="0072C6"/>
      </w:tblBorders>
    </w:tblPr>
    <w:tblStylePr w:type="firstRow">
      <w:pPr>
        <w:spacing w:before="0" w:after="0" w:line="240" w:lineRule="auto"/>
      </w:pPr>
      <w:rPr>
        <w:rFonts w:ascii="Verdana" w:eastAsia="SimHei" w:hAnsi="Verdana" w:cs="Times New Roman"/>
        <w:b/>
        <w:bCs/>
      </w:rPr>
      <w:tblPr/>
      <w:tcPr>
        <w:tcBorders>
          <w:top w:val="single" w:sz="8" w:space="0" w:color="0072C6"/>
          <w:left w:val="single" w:sz="8" w:space="0" w:color="0072C6"/>
          <w:bottom w:val="single" w:sz="18" w:space="0" w:color="0072C6"/>
          <w:right w:val="single" w:sz="8" w:space="0" w:color="0072C6"/>
          <w:insideH w:val="nil"/>
          <w:insideV w:val="single" w:sz="8" w:space="0" w:color="0072C6"/>
        </w:tcBorders>
      </w:tcPr>
    </w:tblStylePr>
    <w:tblStylePr w:type="lastRow">
      <w:pPr>
        <w:spacing w:before="0" w:after="0" w:line="240" w:lineRule="auto"/>
      </w:pPr>
      <w:rPr>
        <w:rFonts w:ascii="Verdana" w:eastAsia="SimHei" w:hAnsi="Verdana" w:cs="Times New Roman"/>
        <w:b/>
        <w:bCs/>
      </w:rPr>
      <w:tblPr/>
      <w:tcPr>
        <w:tcBorders>
          <w:top w:val="double" w:sz="6" w:space="0" w:color="0072C6"/>
          <w:left w:val="single" w:sz="8" w:space="0" w:color="0072C6"/>
          <w:bottom w:val="single" w:sz="8" w:space="0" w:color="0072C6"/>
          <w:right w:val="single" w:sz="8" w:space="0" w:color="0072C6"/>
          <w:insideH w:val="nil"/>
          <w:insideV w:val="single" w:sz="8" w:space="0" w:color="0072C6"/>
        </w:tcBorders>
      </w:tcPr>
    </w:tblStylePr>
    <w:tblStylePr w:type="firstCol">
      <w:rPr>
        <w:rFonts w:ascii="Verdana" w:eastAsia="SimHei" w:hAnsi="Verdana" w:cs="Times New Roman"/>
        <w:b/>
        <w:bCs/>
      </w:rPr>
    </w:tblStylePr>
    <w:tblStylePr w:type="lastCol">
      <w:rPr>
        <w:rFonts w:ascii="Verdana" w:eastAsia="SimHei" w:hAnsi="Verdana" w:cs="Times New Roman"/>
        <w:b/>
        <w:bCs/>
      </w:rPr>
      <w:tblPr/>
      <w:tcPr>
        <w:tcBorders>
          <w:top w:val="single" w:sz="8" w:space="0" w:color="0072C6"/>
          <w:left w:val="single" w:sz="8" w:space="0" w:color="0072C6"/>
          <w:bottom w:val="single" w:sz="8" w:space="0" w:color="0072C6"/>
          <w:right w:val="single" w:sz="8" w:space="0" w:color="0072C6"/>
        </w:tcBorders>
      </w:tcPr>
    </w:tblStylePr>
    <w:tblStylePr w:type="band1Vert">
      <w:tblPr/>
      <w:tcPr>
        <w:tcBorders>
          <w:top w:val="single" w:sz="8" w:space="0" w:color="0072C6"/>
          <w:left w:val="single" w:sz="8" w:space="0" w:color="0072C6"/>
          <w:bottom w:val="single" w:sz="8" w:space="0" w:color="0072C6"/>
          <w:right w:val="single" w:sz="8" w:space="0" w:color="0072C6"/>
        </w:tcBorders>
        <w:shd w:val="clear" w:color="auto" w:fill="B1DDFF"/>
      </w:tcPr>
    </w:tblStylePr>
    <w:tblStylePr w:type="band1Horz">
      <w:tblPr/>
      <w:tcPr>
        <w:tcBorders>
          <w:top w:val="single" w:sz="8" w:space="0" w:color="0072C6"/>
          <w:left w:val="single" w:sz="8" w:space="0" w:color="0072C6"/>
          <w:bottom w:val="single" w:sz="8" w:space="0" w:color="0072C6"/>
          <w:right w:val="single" w:sz="8" w:space="0" w:color="0072C6"/>
          <w:insideV w:val="single" w:sz="8" w:space="0" w:color="0072C6"/>
        </w:tcBorders>
        <w:shd w:val="clear" w:color="auto" w:fill="B1DDFF"/>
      </w:tcPr>
    </w:tblStylePr>
    <w:tblStylePr w:type="band2Horz">
      <w:tblPr/>
      <w:tcPr>
        <w:tcBorders>
          <w:top w:val="single" w:sz="8" w:space="0" w:color="0072C6"/>
          <w:left w:val="single" w:sz="8" w:space="0" w:color="0072C6"/>
          <w:bottom w:val="single" w:sz="8" w:space="0" w:color="0072C6"/>
          <w:right w:val="single" w:sz="8" w:space="0" w:color="0072C6"/>
          <w:insideV w:val="single" w:sz="8" w:space="0" w:color="0072C6"/>
        </w:tcBorders>
      </w:tcPr>
    </w:tblStylePr>
  </w:style>
  <w:style w:type="paragraph" w:customStyle="1" w:styleId="DocTitle">
    <w:name w:val="Doc Title"/>
    <w:basedOn w:val="Normal"/>
    <w:link w:val="DocTitleChar"/>
    <w:rsid w:val="00BD57EF"/>
    <w:pPr>
      <w:ind w:left="90"/>
      <w:jc w:val="center"/>
    </w:pPr>
    <w:rPr>
      <w:rFonts w:cs="Segoe UI"/>
      <w:b/>
      <w:color w:val="639530"/>
      <w:sz w:val="72"/>
      <w:szCs w:val="56"/>
    </w:rPr>
  </w:style>
  <w:style w:type="table" w:styleId="MediumShading1-Accent2">
    <w:name w:val="Medium Shading 1 Accent 2"/>
    <w:basedOn w:val="TableNormal"/>
    <w:uiPriority w:val="63"/>
    <w:rsid w:val="009B3DE9"/>
    <w:tblPr>
      <w:tblStyleRowBandSize w:val="1"/>
      <w:tblStyleColBandSize w:val="1"/>
      <w:tblBorders>
        <w:top w:val="single" w:sz="8" w:space="0" w:color="A3D274"/>
        <w:left w:val="single" w:sz="8" w:space="0" w:color="A3D274"/>
        <w:bottom w:val="single" w:sz="8" w:space="0" w:color="A3D274"/>
        <w:right w:val="single" w:sz="8" w:space="0" w:color="A3D274"/>
        <w:insideH w:val="single" w:sz="8" w:space="0" w:color="A3D274"/>
      </w:tblBorders>
    </w:tblPr>
    <w:tblStylePr w:type="firstRow">
      <w:pPr>
        <w:spacing w:before="0" w:after="0" w:line="240" w:lineRule="auto"/>
      </w:pPr>
      <w:rPr>
        <w:b/>
        <w:bCs/>
        <w:color w:val="282828"/>
      </w:rPr>
      <w:tblPr/>
      <w:tcPr>
        <w:tcBorders>
          <w:top w:val="single" w:sz="8" w:space="0" w:color="A3D274"/>
          <w:left w:val="single" w:sz="8" w:space="0" w:color="A3D274"/>
          <w:bottom w:val="single" w:sz="8" w:space="0" w:color="A3D274"/>
          <w:right w:val="single" w:sz="8" w:space="0" w:color="A3D274"/>
          <w:insideH w:val="nil"/>
          <w:insideV w:val="nil"/>
        </w:tcBorders>
        <w:shd w:val="clear" w:color="auto" w:fill="85C3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D274"/>
          <w:left w:val="single" w:sz="8" w:space="0" w:color="A3D274"/>
          <w:bottom w:val="single" w:sz="8" w:space="0" w:color="A3D274"/>
          <w:right w:val="single" w:sz="8" w:space="0" w:color="A3D2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0D1"/>
      </w:tcPr>
    </w:tblStylePr>
    <w:tblStylePr w:type="band1Horz">
      <w:tblPr/>
      <w:tcPr>
        <w:tcBorders>
          <w:insideH w:val="nil"/>
          <w:insideV w:val="nil"/>
        </w:tcBorders>
        <w:shd w:val="clear" w:color="auto" w:fill="E0F0D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DocTitleChar">
    <w:name w:val="Doc Title Char"/>
    <w:link w:val="DocTitle"/>
    <w:rsid w:val="00BD57EF"/>
    <w:rPr>
      <w:rFonts w:ascii="Segoe UI" w:hAnsi="Segoe UI" w:cs="Segoe UI"/>
      <w:b/>
      <w:color w:val="639530"/>
      <w:sz w:val="72"/>
      <w:szCs w:val="56"/>
    </w:rPr>
  </w:style>
  <w:style w:type="table" w:styleId="LightGrid-Accent4">
    <w:name w:val="Light Grid Accent 4"/>
    <w:basedOn w:val="TableNormal"/>
    <w:uiPriority w:val="62"/>
    <w:rsid w:val="00943610"/>
    <w:tblPr>
      <w:tblStyleRowBandSize w:val="1"/>
      <w:tblStyleColBandSize w:val="1"/>
      <w:tblBorders>
        <w:top w:val="single" w:sz="8" w:space="0" w:color="008272"/>
        <w:left w:val="single" w:sz="8" w:space="0" w:color="008272"/>
        <w:bottom w:val="single" w:sz="8" w:space="0" w:color="008272"/>
        <w:right w:val="single" w:sz="8" w:space="0" w:color="008272"/>
        <w:insideH w:val="single" w:sz="8" w:space="0" w:color="008272"/>
        <w:insideV w:val="single" w:sz="8" w:space="0" w:color="008272"/>
      </w:tblBorders>
    </w:tblPr>
    <w:tblStylePr w:type="firstRow">
      <w:pPr>
        <w:spacing w:before="0" w:after="0" w:line="240" w:lineRule="auto"/>
      </w:pPr>
      <w:rPr>
        <w:rFonts w:ascii="Verdana" w:eastAsia="SimHei" w:hAnsi="Verdana" w:cs="Times New Roman"/>
        <w:b/>
        <w:bCs/>
      </w:rPr>
      <w:tblPr/>
      <w:tcPr>
        <w:tcBorders>
          <w:top w:val="single" w:sz="8" w:space="0" w:color="008272"/>
          <w:left w:val="single" w:sz="8" w:space="0" w:color="008272"/>
          <w:bottom w:val="single" w:sz="18" w:space="0" w:color="008272"/>
          <w:right w:val="single" w:sz="8" w:space="0" w:color="008272"/>
          <w:insideH w:val="nil"/>
          <w:insideV w:val="single" w:sz="8" w:space="0" w:color="008272"/>
        </w:tcBorders>
      </w:tcPr>
    </w:tblStylePr>
    <w:tblStylePr w:type="lastRow">
      <w:pPr>
        <w:spacing w:before="0" w:after="0" w:line="240" w:lineRule="auto"/>
      </w:pPr>
      <w:rPr>
        <w:rFonts w:ascii="Verdana" w:eastAsia="SimHei" w:hAnsi="Verdana" w:cs="Times New Roman"/>
        <w:b/>
        <w:bCs/>
      </w:rPr>
      <w:tblPr/>
      <w:tcPr>
        <w:tcBorders>
          <w:top w:val="double" w:sz="6" w:space="0" w:color="008272"/>
          <w:left w:val="single" w:sz="8" w:space="0" w:color="008272"/>
          <w:bottom w:val="single" w:sz="8" w:space="0" w:color="008272"/>
          <w:right w:val="single" w:sz="8" w:space="0" w:color="008272"/>
          <w:insideH w:val="nil"/>
          <w:insideV w:val="single" w:sz="8" w:space="0" w:color="008272"/>
        </w:tcBorders>
      </w:tcPr>
    </w:tblStylePr>
    <w:tblStylePr w:type="firstCol">
      <w:rPr>
        <w:rFonts w:ascii="Verdana" w:eastAsia="SimHei" w:hAnsi="Verdana" w:cs="Times New Roman"/>
        <w:b/>
        <w:bCs/>
      </w:rPr>
    </w:tblStylePr>
    <w:tblStylePr w:type="lastCol">
      <w:rPr>
        <w:rFonts w:ascii="Verdana" w:eastAsia="SimHei" w:hAnsi="Verdana" w:cs="Times New Roman"/>
        <w:b/>
        <w:bCs/>
      </w:rPr>
      <w:tblPr/>
      <w:tcPr>
        <w:tcBorders>
          <w:top w:val="single" w:sz="8" w:space="0" w:color="008272"/>
          <w:left w:val="single" w:sz="8" w:space="0" w:color="008272"/>
          <w:bottom w:val="single" w:sz="8" w:space="0" w:color="008272"/>
          <w:right w:val="single" w:sz="8" w:space="0" w:color="008272"/>
        </w:tcBorders>
      </w:tcPr>
    </w:tblStylePr>
    <w:tblStylePr w:type="band1Vert">
      <w:tblPr/>
      <w:tcPr>
        <w:tcBorders>
          <w:top w:val="single" w:sz="8" w:space="0" w:color="008272"/>
          <w:left w:val="single" w:sz="8" w:space="0" w:color="008272"/>
          <w:bottom w:val="single" w:sz="8" w:space="0" w:color="008272"/>
          <w:right w:val="single" w:sz="8" w:space="0" w:color="008272"/>
        </w:tcBorders>
        <w:shd w:val="clear" w:color="auto" w:fill="A1FFF3"/>
      </w:tcPr>
    </w:tblStylePr>
    <w:tblStylePr w:type="band1Horz">
      <w:tblPr/>
      <w:tcPr>
        <w:tcBorders>
          <w:top w:val="single" w:sz="8" w:space="0" w:color="008272"/>
          <w:left w:val="single" w:sz="8" w:space="0" w:color="008272"/>
          <w:bottom w:val="single" w:sz="8" w:space="0" w:color="008272"/>
          <w:right w:val="single" w:sz="8" w:space="0" w:color="008272"/>
          <w:insideV w:val="single" w:sz="8" w:space="0" w:color="008272"/>
        </w:tcBorders>
        <w:shd w:val="clear" w:color="auto" w:fill="A1FFF3"/>
      </w:tcPr>
    </w:tblStylePr>
    <w:tblStylePr w:type="band2Horz">
      <w:tblPr/>
      <w:tcPr>
        <w:tcBorders>
          <w:top w:val="single" w:sz="8" w:space="0" w:color="008272"/>
          <w:left w:val="single" w:sz="8" w:space="0" w:color="008272"/>
          <w:bottom w:val="single" w:sz="8" w:space="0" w:color="008272"/>
          <w:right w:val="single" w:sz="8" w:space="0" w:color="008272"/>
          <w:insideV w:val="single" w:sz="8" w:space="0" w:color="008272"/>
        </w:tcBorders>
      </w:tcPr>
    </w:tblStylePr>
  </w:style>
  <w:style w:type="table" w:styleId="MediumShading2-Accent4">
    <w:name w:val="Medium Shading 2 Accent 4"/>
    <w:basedOn w:val="TableNormal"/>
    <w:uiPriority w:val="64"/>
    <w:rsid w:val="0094361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282828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27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82828"/>
      </w:tcPr>
    </w:tblStylePr>
    <w:tblStylePr w:type="firstCol">
      <w:rPr>
        <w:b/>
        <w:bCs/>
        <w:color w:val="282828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272"/>
      </w:tcPr>
    </w:tblStylePr>
    <w:tblStylePr w:type="lastCol">
      <w:rPr>
        <w:b/>
        <w:bCs/>
        <w:color w:val="282828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27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212121"/>
      </w:tcPr>
    </w:tblStylePr>
    <w:tblStylePr w:type="band1Horz">
      <w:tblPr/>
      <w:tcPr>
        <w:shd w:val="clear" w:color="auto" w:fill="212121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282828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4">
    <w:name w:val="Dark List Accent 4"/>
    <w:basedOn w:val="TableNormal"/>
    <w:uiPriority w:val="70"/>
    <w:rsid w:val="00943610"/>
    <w:rPr>
      <w:color w:val="282828"/>
    </w:rPr>
    <w:tblPr>
      <w:tblStyleRowBandSize w:val="1"/>
      <w:tblStyleColBandSize w:val="1"/>
    </w:tblPr>
    <w:tcPr>
      <w:shd w:val="clear" w:color="auto" w:fill="00827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282828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18" w:space="0" w:color="282828"/>
          <w:left w:val="nil"/>
          <w:bottom w:val="nil"/>
          <w:right w:val="nil"/>
          <w:insideH w:val="nil"/>
          <w:insideV w:val="nil"/>
        </w:tcBorders>
        <w:shd w:val="clear" w:color="auto" w:fill="00403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282828"/>
          <w:insideH w:val="nil"/>
          <w:insideV w:val="nil"/>
        </w:tcBorders>
        <w:shd w:val="clear" w:color="auto" w:fill="006155"/>
      </w:tcPr>
    </w:tblStylePr>
    <w:tblStylePr w:type="lastCol">
      <w:tblPr/>
      <w:tcPr>
        <w:tcBorders>
          <w:top w:val="nil"/>
          <w:left w:val="single" w:sz="18" w:space="0" w:color="282828"/>
          <w:bottom w:val="nil"/>
          <w:right w:val="nil"/>
          <w:insideH w:val="nil"/>
          <w:insideV w:val="nil"/>
        </w:tcBorders>
        <w:shd w:val="clear" w:color="auto" w:fill="006155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15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155"/>
      </w:tcPr>
    </w:tblStylePr>
  </w:style>
  <w:style w:type="table" w:styleId="MediumGrid3-Accent4">
    <w:name w:val="Medium Grid 3 Accent 4"/>
    <w:basedOn w:val="TableNormal"/>
    <w:uiPriority w:val="69"/>
    <w:rsid w:val="00943610"/>
    <w:tblPr>
      <w:tblStyleRowBandSize w:val="1"/>
      <w:tblStyleColBandSize w:val="1"/>
      <w:tblBorders>
        <w:top w:val="single" w:sz="8" w:space="0" w:color="282828"/>
        <w:left w:val="single" w:sz="8" w:space="0" w:color="282828"/>
        <w:bottom w:val="single" w:sz="8" w:space="0" w:color="282828"/>
        <w:right w:val="single" w:sz="8" w:space="0" w:color="282828"/>
        <w:insideH w:val="single" w:sz="6" w:space="0" w:color="282828"/>
        <w:insideV w:val="single" w:sz="6" w:space="0" w:color="282828"/>
      </w:tblBorders>
    </w:tblPr>
    <w:tcPr>
      <w:shd w:val="clear" w:color="auto" w:fill="A1FFF3"/>
    </w:tcPr>
    <w:tblStylePr w:type="firstRow">
      <w:rPr>
        <w:b/>
        <w:bCs/>
        <w:i w:val="0"/>
        <w:iCs w:val="0"/>
        <w:color w:val="282828"/>
      </w:rPr>
      <w:tblPr/>
      <w:tcPr>
        <w:tcBorders>
          <w:top w:val="single" w:sz="8" w:space="0" w:color="282828"/>
          <w:left w:val="single" w:sz="8" w:space="0" w:color="282828"/>
          <w:bottom w:val="single" w:sz="24" w:space="0" w:color="282828"/>
          <w:right w:val="single" w:sz="8" w:space="0" w:color="282828"/>
          <w:insideH w:val="nil"/>
          <w:insideV w:val="single" w:sz="8" w:space="0" w:color="282828"/>
        </w:tcBorders>
        <w:shd w:val="clear" w:color="auto" w:fill="008272"/>
      </w:tcPr>
    </w:tblStylePr>
    <w:tblStylePr w:type="lastRow">
      <w:rPr>
        <w:b/>
        <w:bCs/>
        <w:i w:val="0"/>
        <w:iCs w:val="0"/>
        <w:color w:val="282828"/>
      </w:rPr>
      <w:tblPr/>
      <w:tcPr>
        <w:tcBorders>
          <w:top w:val="single" w:sz="24" w:space="0" w:color="282828"/>
          <w:left w:val="single" w:sz="8" w:space="0" w:color="282828"/>
          <w:bottom w:val="single" w:sz="8" w:space="0" w:color="282828"/>
          <w:right w:val="single" w:sz="8" w:space="0" w:color="282828"/>
          <w:insideH w:val="nil"/>
          <w:insideV w:val="single" w:sz="8" w:space="0" w:color="282828"/>
        </w:tcBorders>
        <w:shd w:val="clear" w:color="auto" w:fill="008272"/>
      </w:tcPr>
    </w:tblStylePr>
    <w:tblStylePr w:type="firstCol">
      <w:rPr>
        <w:b/>
        <w:bCs/>
        <w:i w:val="0"/>
        <w:iCs w:val="0"/>
        <w:color w:val="282828"/>
      </w:rPr>
      <w:tblPr/>
      <w:tcPr>
        <w:tcBorders>
          <w:left w:val="single" w:sz="8" w:space="0" w:color="282828"/>
          <w:right w:val="single" w:sz="24" w:space="0" w:color="282828"/>
          <w:insideH w:val="nil"/>
          <w:insideV w:val="nil"/>
        </w:tcBorders>
        <w:shd w:val="clear" w:color="auto" w:fill="008272"/>
      </w:tcPr>
    </w:tblStylePr>
    <w:tblStylePr w:type="lastCol">
      <w:rPr>
        <w:b/>
        <w:bCs/>
        <w:i w:val="0"/>
        <w:iCs w:val="0"/>
        <w:color w:val="282828"/>
      </w:rPr>
      <w:tblPr/>
      <w:tcPr>
        <w:tcBorders>
          <w:top w:val="nil"/>
          <w:left w:val="single" w:sz="24" w:space="0" w:color="282828"/>
          <w:bottom w:val="nil"/>
          <w:right w:val="nil"/>
          <w:insideH w:val="nil"/>
          <w:insideV w:val="nil"/>
        </w:tcBorders>
        <w:shd w:val="clear" w:color="auto" w:fill="008272"/>
      </w:tcPr>
    </w:tblStylePr>
    <w:tblStylePr w:type="band1Vert">
      <w:tblPr/>
      <w:tcPr>
        <w:tcBorders>
          <w:top w:val="single" w:sz="8" w:space="0" w:color="282828"/>
          <w:left w:val="single" w:sz="8" w:space="0" w:color="282828"/>
          <w:bottom w:val="single" w:sz="8" w:space="0" w:color="282828"/>
          <w:right w:val="single" w:sz="8" w:space="0" w:color="282828"/>
          <w:insideH w:val="nil"/>
          <w:insideV w:val="nil"/>
        </w:tcBorders>
        <w:shd w:val="clear" w:color="auto" w:fill="41FFE7"/>
      </w:tcPr>
    </w:tblStylePr>
    <w:tblStylePr w:type="band1Horz">
      <w:tblPr/>
      <w:tcPr>
        <w:tcBorders>
          <w:top w:val="single" w:sz="8" w:space="0" w:color="282828"/>
          <w:left w:val="single" w:sz="8" w:space="0" w:color="282828"/>
          <w:bottom w:val="single" w:sz="8" w:space="0" w:color="282828"/>
          <w:right w:val="single" w:sz="8" w:space="0" w:color="282828"/>
          <w:insideH w:val="single" w:sz="8" w:space="0" w:color="282828"/>
          <w:insideV w:val="single" w:sz="8" w:space="0" w:color="282828"/>
        </w:tcBorders>
        <w:shd w:val="clear" w:color="auto" w:fill="41FFE7"/>
      </w:tcPr>
    </w:tblStylePr>
  </w:style>
  <w:style w:type="table" w:styleId="MediumShading1-Accent1">
    <w:name w:val="Medium Shading 1 Accent 1"/>
    <w:basedOn w:val="TableNormal"/>
    <w:uiPriority w:val="63"/>
    <w:rsid w:val="00943610"/>
    <w:tblPr>
      <w:tblStyleRowBandSize w:val="1"/>
      <w:tblStyleColBandSize w:val="1"/>
      <w:tblBorders>
        <w:top w:val="single" w:sz="8" w:space="0" w:color="6EBFE7"/>
        <w:left w:val="single" w:sz="8" w:space="0" w:color="6EBFE7"/>
        <w:bottom w:val="single" w:sz="8" w:space="0" w:color="6EBFE7"/>
        <w:right w:val="single" w:sz="8" w:space="0" w:color="6EBFE7"/>
        <w:insideH w:val="single" w:sz="8" w:space="0" w:color="6EBFE7"/>
      </w:tblBorders>
    </w:tblPr>
    <w:tblStylePr w:type="firstRow">
      <w:pPr>
        <w:spacing w:before="0" w:after="0" w:line="240" w:lineRule="auto"/>
      </w:pPr>
      <w:rPr>
        <w:b/>
        <w:bCs/>
        <w:color w:val="282828"/>
      </w:rPr>
      <w:tblPr/>
      <w:tcPr>
        <w:tcBorders>
          <w:top w:val="single" w:sz="8" w:space="0" w:color="6EBFE7"/>
          <w:left w:val="single" w:sz="8" w:space="0" w:color="6EBFE7"/>
          <w:bottom w:val="single" w:sz="8" w:space="0" w:color="6EBFE7"/>
          <w:right w:val="single" w:sz="8" w:space="0" w:color="6EBFE7"/>
          <w:insideH w:val="nil"/>
          <w:insideV w:val="nil"/>
        </w:tcBorders>
        <w:shd w:val="clear" w:color="auto" w:fill="3FAAE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BFE7"/>
          <w:left w:val="single" w:sz="8" w:space="0" w:color="6EBFE7"/>
          <w:bottom w:val="single" w:sz="8" w:space="0" w:color="6EBFE7"/>
          <w:right w:val="single" w:sz="8" w:space="0" w:color="6EBFE7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F7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9F7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6">
    <w:name w:val="toc 6"/>
    <w:basedOn w:val="Normal"/>
    <w:next w:val="Normal"/>
    <w:autoRedefine/>
    <w:uiPriority w:val="39"/>
    <w:unhideWhenUsed/>
    <w:rsid w:val="00771755"/>
    <w:pPr>
      <w:tabs>
        <w:tab w:val="left" w:pos="1260"/>
        <w:tab w:val="right" w:leader="dot" w:pos="10070"/>
      </w:tabs>
      <w:spacing w:before="120"/>
      <w:ind w:left="1260" w:hanging="1260"/>
      <w:jc w:val="left"/>
      <w:outlineLvl w:val="5"/>
    </w:pPr>
    <w:rPr>
      <w:smallCaps/>
      <w:color w:val="426420"/>
    </w:rPr>
  </w:style>
  <w:style w:type="paragraph" w:styleId="TOC5">
    <w:name w:val="toc 5"/>
    <w:basedOn w:val="Normal"/>
    <w:next w:val="Normal"/>
    <w:autoRedefine/>
    <w:uiPriority w:val="39"/>
    <w:unhideWhenUsed/>
    <w:rsid w:val="005243AD"/>
    <w:pPr>
      <w:tabs>
        <w:tab w:val="left" w:pos="1080"/>
        <w:tab w:val="right" w:leader="dot" w:pos="10070"/>
      </w:tabs>
      <w:spacing w:before="120"/>
      <w:ind w:left="1080" w:hanging="1080"/>
      <w:jc w:val="left"/>
      <w:outlineLvl w:val="4"/>
    </w:pPr>
    <w:rPr>
      <w:smallCaps/>
      <w:color w:val="003863"/>
    </w:rPr>
  </w:style>
  <w:style w:type="paragraph" w:styleId="TOC7">
    <w:name w:val="toc 7"/>
    <w:basedOn w:val="Normal"/>
    <w:next w:val="Normal"/>
    <w:autoRedefine/>
    <w:uiPriority w:val="39"/>
    <w:unhideWhenUsed/>
    <w:rsid w:val="00771755"/>
    <w:pPr>
      <w:tabs>
        <w:tab w:val="left" w:pos="1440"/>
        <w:tab w:val="right" w:leader="dot" w:pos="10070"/>
      </w:tabs>
      <w:spacing w:before="120"/>
      <w:ind w:left="1440" w:hanging="1440"/>
      <w:jc w:val="left"/>
    </w:pPr>
    <w:rPr>
      <w:smallCaps/>
      <w:color w:val="003863"/>
    </w:rPr>
  </w:style>
  <w:style w:type="paragraph" w:styleId="TOC8">
    <w:name w:val="toc 8"/>
    <w:basedOn w:val="Normal"/>
    <w:next w:val="Normal"/>
    <w:autoRedefine/>
    <w:uiPriority w:val="39"/>
    <w:unhideWhenUsed/>
    <w:rsid w:val="00771755"/>
    <w:pPr>
      <w:tabs>
        <w:tab w:val="left" w:pos="1620"/>
        <w:tab w:val="right" w:leader="dot" w:pos="10070"/>
      </w:tabs>
      <w:spacing w:before="120"/>
      <w:ind w:left="1620" w:hanging="1620"/>
      <w:jc w:val="left"/>
    </w:pPr>
    <w:rPr>
      <w:smallCaps/>
      <w:color w:val="426420"/>
    </w:rPr>
  </w:style>
  <w:style w:type="paragraph" w:styleId="TOC9">
    <w:name w:val="toc 9"/>
    <w:basedOn w:val="Normal"/>
    <w:next w:val="Normal"/>
    <w:autoRedefine/>
    <w:uiPriority w:val="39"/>
    <w:unhideWhenUsed/>
    <w:rsid w:val="00771755"/>
    <w:pPr>
      <w:tabs>
        <w:tab w:val="left" w:pos="1800"/>
        <w:tab w:val="right" w:leader="dot" w:pos="10070"/>
      </w:tabs>
      <w:spacing w:before="120"/>
      <w:ind w:left="1800" w:hanging="1800"/>
      <w:jc w:val="left"/>
    </w:pPr>
    <w:rPr>
      <w:smallCaps/>
      <w:color w:val="003863"/>
    </w:rPr>
  </w:style>
  <w:style w:type="table" w:styleId="MediumList1">
    <w:name w:val="Medium List 1"/>
    <w:basedOn w:val="TableNormal"/>
    <w:uiPriority w:val="65"/>
    <w:rsid w:val="009004CA"/>
    <w:rPr>
      <w:color w:val="FFFFFF"/>
    </w:rPr>
    <w:tblPr>
      <w:tblStyleRowBandSize w:val="1"/>
      <w:tblStyleColBandSize w:val="1"/>
      <w:tblBorders>
        <w:top w:val="single" w:sz="8" w:space="0" w:color="FFFFFF"/>
        <w:bottom w:val="single" w:sz="8" w:space="0" w:color="FFFFFF"/>
      </w:tblBorders>
    </w:tblPr>
    <w:tblStylePr w:type="firstRow">
      <w:rPr>
        <w:rFonts w:ascii="Verdana" w:eastAsia="SimHei" w:hAnsi="Verdana" w:cs="Times New Roman"/>
      </w:rPr>
      <w:tblPr/>
      <w:tcPr>
        <w:tcBorders>
          <w:top w:val="nil"/>
          <w:bottom w:val="single" w:sz="8" w:space="0" w:color="FFFFFF"/>
        </w:tcBorders>
      </w:tcPr>
    </w:tblStylePr>
    <w:tblStylePr w:type="lastRow">
      <w:rPr>
        <w:b/>
        <w:bCs/>
        <w:color w:val="D2D2D2"/>
      </w:rPr>
      <w:tblPr/>
      <w:tcPr>
        <w:tcBorders>
          <w:top w:val="single" w:sz="8" w:space="0" w:color="FFFFFF"/>
          <w:bottom w:val="single" w:sz="8" w:space="0" w:color="FFFFF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/>
          <w:bottom w:val="single" w:sz="8" w:space="0" w:color="FFFFFF"/>
        </w:tcBorders>
      </w:tcPr>
    </w:tblStylePr>
    <w:tblStylePr w:type="band1Vert">
      <w:tblPr/>
      <w:tcPr>
        <w:shd w:val="clear" w:color="auto" w:fill="FFFFFF"/>
      </w:tcPr>
    </w:tblStylePr>
    <w:tblStylePr w:type="band1Horz">
      <w:tblPr/>
      <w:tcPr>
        <w:shd w:val="clear" w:color="auto" w:fill="FFFFFF"/>
      </w:tcPr>
    </w:tblStylePr>
  </w:style>
  <w:style w:type="paragraph" w:customStyle="1" w:styleId="PSListParagraph">
    <w:name w:val="PS List Paragraph"/>
    <w:basedOn w:val="ListParagraph"/>
    <w:link w:val="PSListParagraphChar"/>
    <w:autoRedefine/>
    <w:rsid w:val="001251A1"/>
    <w:pPr>
      <w:numPr>
        <w:numId w:val="4"/>
      </w:numPr>
    </w:pPr>
  </w:style>
  <w:style w:type="numbering" w:customStyle="1" w:styleId="Style1">
    <w:name w:val="Style1"/>
    <w:uiPriority w:val="99"/>
    <w:rsid w:val="00874145"/>
    <w:pPr>
      <w:numPr>
        <w:numId w:val="2"/>
      </w:numPr>
    </w:pPr>
  </w:style>
  <w:style w:type="character" w:customStyle="1" w:styleId="PSListParagraphChar">
    <w:name w:val="PS List Paragraph Char"/>
    <w:link w:val="PSListParagraph"/>
    <w:rsid w:val="001251A1"/>
    <w:rPr>
      <w:rFonts w:eastAsia="Times New Roman" w:cs="Arial"/>
      <w:i/>
    </w:rPr>
  </w:style>
  <w:style w:type="paragraph" w:customStyle="1" w:styleId="PSNum1">
    <w:name w:val="PS Num 1"/>
    <w:basedOn w:val="ListParagraph"/>
    <w:link w:val="PSNum1Char"/>
    <w:rsid w:val="00D32336"/>
  </w:style>
  <w:style w:type="paragraph" w:customStyle="1" w:styleId="PSNum2">
    <w:name w:val="PS Num 2"/>
    <w:basedOn w:val="ListParagraph"/>
    <w:link w:val="PSNum2Char"/>
    <w:autoRedefine/>
    <w:rsid w:val="001251A1"/>
    <w:pPr>
      <w:numPr>
        <w:numId w:val="3"/>
      </w:numPr>
    </w:pPr>
  </w:style>
  <w:style w:type="character" w:customStyle="1" w:styleId="ListParagraphChar">
    <w:name w:val="List Paragraph Char"/>
    <w:aliases w:val="PS Numbering Char"/>
    <w:link w:val="ListParagraph"/>
    <w:uiPriority w:val="34"/>
    <w:rsid w:val="00D32D41"/>
    <w:rPr>
      <w:rFonts w:eastAsia="Times New Roman" w:cs="Arial"/>
    </w:rPr>
  </w:style>
  <w:style w:type="character" w:customStyle="1" w:styleId="PSNum1Char">
    <w:name w:val="PS Num 1 Char"/>
    <w:link w:val="PSNum1"/>
    <w:rsid w:val="00D32336"/>
    <w:rPr>
      <w:rFonts w:eastAsia="Times New Roman" w:cs="Arial"/>
      <w:i/>
    </w:rPr>
  </w:style>
  <w:style w:type="paragraph" w:customStyle="1" w:styleId="PSNum3">
    <w:name w:val="PS Num 3"/>
    <w:basedOn w:val="PSNum2"/>
    <w:link w:val="PSNum3Char"/>
    <w:rsid w:val="00D32336"/>
    <w:pPr>
      <w:numPr>
        <w:ilvl w:val="2"/>
      </w:numPr>
    </w:pPr>
  </w:style>
  <w:style w:type="character" w:customStyle="1" w:styleId="PSNum2Char">
    <w:name w:val="PS Num 2 Char"/>
    <w:link w:val="PSNum2"/>
    <w:rsid w:val="001251A1"/>
    <w:rPr>
      <w:rFonts w:eastAsia="Times New Roman" w:cs="Arial"/>
      <w:i/>
    </w:rPr>
  </w:style>
  <w:style w:type="paragraph" w:customStyle="1" w:styleId="PSNum4">
    <w:name w:val="PS Num 4"/>
    <w:basedOn w:val="PSNum3"/>
    <w:link w:val="PSNum4Char"/>
    <w:rsid w:val="00D32336"/>
    <w:pPr>
      <w:numPr>
        <w:ilvl w:val="3"/>
      </w:numPr>
    </w:pPr>
  </w:style>
  <w:style w:type="character" w:customStyle="1" w:styleId="PSNum3Char">
    <w:name w:val="PS Num 3 Char"/>
    <w:link w:val="PSNum3"/>
    <w:rsid w:val="00D32336"/>
    <w:rPr>
      <w:rFonts w:eastAsia="Times New Roman" w:cs="Arial"/>
      <w:i/>
    </w:rPr>
  </w:style>
  <w:style w:type="paragraph" w:customStyle="1" w:styleId="PSNum5">
    <w:name w:val="PS Num 5"/>
    <w:basedOn w:val="ListParagraph"/>
    <w:link w:val="PSNum5Char"/>
    <w:rsid w:val="00D32336"/>
    <w:pPr>
      <w:numPr>
        <w:ilvl w:val="4"/>
        <w:numId w:val="3"/>
      </w:numPr>
    </w:pPr>
  </w:style>
  <w:style w:type="character" w:customStyle="1" w:styleId="PSNum4Char">
    <w:name w:val="PS Num 4 Char"/>
    <w:link w:val="PSNum4"/>
    <w:rsid w:val="00D32336"/>
    <w:rPr>
      <w:rFonts w:eastAsia="Times New Roman" w:cs="Arial"/>
      <w:i/>
    </w:rPr>
  </w:style>
  <w:style w:type="paragraph" w:customStyle="1" w:styleId="PSNum6">
    <w:name w:val="PS Num 6"/>
    <w:basedOn w:val="ListParagraph"/>
    <w:link w:val="PSNum6Char"/>
    <w:rsid w:val="00D32336"/>
    <w:pPr>
      <w:numPr>
        <w:ilvl w:val="5"/>
        <w:numId w:val="3"/>
      </w:numPr>
    </w:pPr>
  </w:style>
  <w:style w:type="character" w:customStyle="1" w:styleId="PSNum5Char">
    <w:name w:val="PS Num 5 Char"/>
    <w:link w:val="PSNum5"/>
    <w:rsid w:val="00D32336"/>
    <w:rPr>
      <w:rFonts w:eastAsia="Times New Roman" w:cs="Arial"/>
      <w:i/>
    </w:rPr>
  </w:style>
  <w:style w:type="paragraph" w:customStyle="1" w:styleId="PSNum7">
    <w:name w:val="PS Num 7"/>
    <w:basedOn w:val="ListParagraph"/>
    <w:link w:val="PSNum7Char"/>
    <w:rsid w:val="00D32336"/>
    <w:pPr>
      <w:numPr>
        <w:ilvl w:val="6"/>
        <w:numId w:val="3"/>
      </w:numPr>
    </w:pPr>
  </w:style>
  <w:style w:type="character" w:customStyle="1" w:styleId="PSNum6Char">
    <w:name w:val="PS Num 6 Char"/>
    <w:link w:val="PSNum6"/>
    <w:rsid w:val="00D32336"/>
    <w:rPr>
      <w:rFonts w:eastAsia="Times New Roman" w:cs="Arial"/>
      <w:i/>
    </w:rPr>
  </w:style>
  <w:style w:type="paragraph" w:customStyle="1" w:styleId="PSNum8">
    <w:name w:val="PS Num 8"/>
    <w:basedOn w:val="ListParagraph"/>
    <w:link w:val="PSNum8Char"/>
    <w:rsid w:val="00D32336"/>
    <w:pPr>
      <w:numPr>
        <w:ilvl w:val="7"/>
        <w:numId w:val="3"/>
      </w:numPr>
    </w:pPr>
  </w:style>
  <w:style w:type="character" w:customStyle="1" w:styleId="PSNum7Char">
    <w:name w:val="PS Num 7 Char"/>
    <w:link w:val="PSNum7"/>
    <w:rsid w:val="00D32336"/>
    <w:rPr>
      <w:rFonts w:eastAsia="Times New Roman" w:cs="Arial"/>
      <w:i/>
    </w:rPr>
  </w:style>
  <w:style w:type="paragraph" w:customStyle="1" w:styleId="PSNum9">
    <w:name w:val="PS Num 9"/>
    <w:basedOn w:val="ListParagraph"/>
    <w:link w:val="PSNum9Char"/>
    <w:rsid w:val="00D32336"/>
    <w:pPr>
      <w:numPr>
        <w:ilvl w:val="8"/>
        <w:numId w:val="3"/>
      </w:numPr>
    </w:pPr>
  </w:style>
  <w:style w:type="character" w:customStyle="1" w:styleId="PSNum8Char">
    <w:name w:val="PS Num 8 Char"/>
    <w:link w:val="PSNum8"/>
    <w:rsid w:val="00D32336"/>
    <w:rPr>
      <w:rFonts w:eastAsia="Times New Roman" w:cs="Arial"/>
      <w:i/>
    </w:rPr>
  </w:style>
  <w:style w:type="character" w:customStyle="1" w:styleId="PSNum9Char">
    <w:name w:val="PS Num 9 Char"/>
    <w:link w:val="PSNum9"/>
    <w:rsid w:val="00D32336"/>
    <w:rPr>
      <w:rFonts w:eastAsia="Times New Roman" w:cs="Arial"/>
      <w:i/>
    </w:rPr>
  </w:style>
  <w:style w:type="paragraph" w:customStyle="1" w:styleId="Default">
    <w:name w:val="Default"/>
    <w:rsid w:val="00F94DE2"/>
    <w:pPr>
      <w:autoSpaceDE w:val="0"/>
      <w:autoSpaceDN w:val="0"/>
      <w:adjustRightInd w:val="0"/>
    </w:pPr>
    <w:rPr>
      <w:rFonts w:cs="Segoe UI"/>
      <w:color w:val="000000"/>
      <w:sz w:val="24"/>
      <w:szCs w:val="24"/>
    </w:rPr>
  </w:style>
  <w:style w:type="paragraph" w:customStyle="1" w:styleId="FunctionalDesign">
    <w:name w:val="Functional Design"/>
    <w:basedOn w:val="Normal"/>
    <w:link w:val="FunctionalDesignChar"/>
    <w:qFormat/>
    <w:rsid w:val="0059378E"/>
    <w:rPr>
      <w:color w:val="0070C0"/>
      <w:sz w:val="28"/>
    </w:rPr>
  </w:style>
  <w:style w:type="character" w:customStyle="1" w:styleId="FunctionalDesignChar">
    <w:name w:val="Functional Design Char"/>
    <w:basedOn w:val="DefaultParagraphFont"/>
    <w:link w:val="FunctionalDesign"/>
    <w:rsid w:val="0059378E"/>
    <w:rPr>
      <w:rFonts w:eastAsia="Times New Roman" w:cs="Arial"/>
      <w:color w:val="0070C0"/>
      <w:sz w:val="28"/>
    </w:rPr>
  </w:style>
  <w:style w:type="table" w:styleId="GridTable1Light-Accent4">
    <w:name w:val="Grid Table 1 Light Accent 4"/>
    <w:basedOn w:val="TableNormal"/>
    <w:uiPriority w:val="46"/>
    <w:rsid w:val="00AF3F93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5D8F"/>
    <w:rPr>
      <w:color w:val="808080"/>
      <w:shd w:val="clear" w:color="auto" w:fill="E6E6E6"/>
    </w:rPr>
  </w:style>
  <w:style w:type="character" w:customStyle="1" w:styleId="hljs-attr">
    <w:name w:val="hljs-attr"/>
    <w:basedOn w:val="DefaultParagraphFont"/>
    <w:rsid w:val="00ED5D8F"/>
  </w:style>
  <w:style w:type="character" w:customStyle="1" w:styleId="hljs-string">
    <w:name w:val="hljs-string"/>
    <w:basedOn w:val="DefaultParagraphFont"/>
    <w:rsid w:val="00ED5D8F"/>
  </w:style>
  <w:style w:type="character" w:customStyle="1" w:styleId="hljs-builtin">
    <w:name w:val="hljs-built_in"/>
    <w:basedOn w:val="DefaultParagraphFont"/>
    <w:rsid w:val="00ED5D8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488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851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82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2519">
          <w:marLeft w:val="907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9881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320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2333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34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296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23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368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02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4135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042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009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99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36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435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hyperlink" Target="https://ej2.syncfusion.com/javascript/demos/#/material/color-picker/default.html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operations.cloud.papersave.com/PaperSave.WebModule/DocumentDisplay.aspx?DocIDs=260608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ej2.syncfusion.com/javascript/demos/#/material/dropdownlist/default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jpeg"/><Relationship Id="rId4" Type="http://schemas.openxmlformats.org/officeDocument/2006/relationships/hyperlink" Target="http://www.papersav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white\Documents\2.%20Templates\PaperSave%20Design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435568DA644B999B497BADD7F016" ma:contentTypeVersion="2" ma:contentTypeDescription="Create a new document." ma:contentTypeScope="" ma:versionID="ca00199f9a64fd1cb31e2a586e935998">
  <xsd:schema xmlns:xsd="http://www.w3.org/2001/XMLSchema" xmlns:xs="http://www.w3.org/2001/XMLSchema" xmlns:p="http://schemas.microsoft.com/office/2006/metadata/properties" xmlns:ns2="7f5f399c-5a00-451d-b01e-d0205fa58e25" targetNamespace="http://schemas.microsoft.com/office/2006/metadata/properties" ma:root="true" ma:fieldsID="d41dd7134375b08ca9eb58775f286151" ns2:_="">
    <xsd:import namespace="7f5f399c-5a00-451d-b01e-d0205fa58e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f399c-5a00-451d-b01e-d0205fa58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50AE26-AEAB-4855-8DF4-D1E5BECCD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f399c-5a00-451d-b01e-d0205fa58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349261-4CFE-46A5-BA51-AFE499F2B2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FF7BCD-9954-4B8C-AFC5-DF0B85749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0679C4-B704-465A-9BEA-C20CDF2E9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PaperSave Design Document Template.dot</Template>
  <TotalTime>8566</TotalTime>
  <Pages>7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PaperSave Documentation Template</vt:lpstr>
    </vt:vector>
  </TitlesOfParts>
  <Company>MBAF</Company>
  <LinksUpToDate>false</LinksUpToDate>
  <CharactersWithSpaces>8821</CharactersWithSpaces>
  <SharedDoc>false</SharedDoc>
  <HLinks>
    <vt:vector size="138" baseType="variant"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_Toc427178003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_Toc427178002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_Toc427178001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_Toc427178000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_Toc427177999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_Toc427177998</vt:lpwstr>
      </vt:variant>
      <vt:variant>
        <vt:i4>1703997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_Toc427177997</vt:lpwstr>
      </vt:variant>
      <vt:variant>
        <vt:i4>1703997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_Toc427177996</vt:lpwstr>
      </vt:variant>
      <vt:variant>
        <vt:i4>1703997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_Toc427177995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_Toc427177994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_Toc427177993</vt:lpwstr>
      </vt:variant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_Toc427177992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_Toc427177991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_Toc427177990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_Toc427177989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_Toc427177988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_Toc427177987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_Toc427177986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_Toc427177985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_Toc427177984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_Toc427177983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_Toc427177982</vt:lpwstr>
      </vt:variant>
      <vt:variant>
        <vt:i4>5439504</vt:i4>
      </vt:variant>
      <vt:variant>
        <vt:i4>3</vt:i4>
      </vt:variant>
      <vt:variant>
        <vt:i4>0</vt:i4>
      </vt:variant>
      <vt:variant>
        <vt:i4>5</vt:i4>
      </vt:variant>
      <vt:variant>
        <vt:lpwstr>http://www.papersave.com/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PaperSave Documentation Template</dc:title>
  <dc:subject/>
  <dc:creator>White, Jessica</dc:creator>
  <cp:keywords/>
  <dc:description/>
  <cp:lastModifiedBy>Shah, Jigar</cp:lastModifiedBy>
  <cp:revision>44</cp:revision>
  <cp:lastPrinted>2018-01-12T18:50:00Z</cp:lastPrinted>
  <dcterms:created xsi:type="dcterms:W3CDTF">2018-08-20T13:55:00Z</dcterms:created>
  <dcterms:modified xsi:type="dcterms:W3CDTF">2018-09-04T15:53:00Z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0x0101009900435568DA644B999B497BADD7F016</vt:lpwstr>
  </property>
  <property fmtid="{D5CDD505-2E9C-101B-9397-08002B2CF9AE}" pid="3" name="ftp">
    <vt:lpwstr>, </vt:lpwstr>
  </property>
  <property fmtid="{D5CDD505-2E9C-101B-9397-08002B2CF9AE}" pid="4" name="EDOID">
    <vt:i4>1581168</vt:i4>
  </property>
</Properties>
</file>