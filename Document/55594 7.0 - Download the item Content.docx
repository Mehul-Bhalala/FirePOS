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7FD864" w14:textId="77777777" w:rsidR="00A218EB" w:rsidRPr="00D60408" w:rsidRDefault="00A218EB" w:rsidP="00136711">
      <w:pPr>
        <w:rPr>
          <w:b/>
        </w:rPr>
      </w:pPr>
      <w:bookmarkStart w:id="0" w:name="_GoBack"/>
      <w:bookmarkEnd w:id="0"/>
    </w:p>
    <w:p w14:paraId="1D9D2868" w14:textId="77777777" w:rsidR="00A218EB" w:rsidRDefault="0017780B" w:rsidP="00A21EDF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E9C3F9" wp14:editId="0F100CFD">
                <wp:simplePos x="0" y="0"/>
                <wp:positionH relativeFrom="page">
                  <wp:posOffset>657225</wp:posOffset>
                </wp:positionH>
                <wp:positionV relativeFrom="page">
                  <wp:posOffset>2800350</wp:posOffset>
                </wp:positionV>
                <wp:extent cx="6515100" cy="4143375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15100" cy="414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EE0DABB" w14:textId="77777777" w:rsidR="00A32C3F" w:rsidRDefault="00A32C3F" w:rsidP="006550AC"/>
                          <w:p w14:paraId="53341405" w14:textId="77777777" w:rsidR="00A32C3F" w:rsidRDefault="00A32C3F" w:rsidP="006550AC"/>
                          <w:p w14:paraId="0FF0E6BA" w14:textId="3989120F" w:rsidR="00A32C3F" w:rsidRDefault="00A32C3F" w:rsidP="00680E57">
                            <w:pPr>
                              <w:pStyle w:val="Title"/>
                              <w:jc w:val="center"/>
                            </w:pPr>
                            <w:r>
                              <w:t>Functional Design Document</w:t>
                            </w:r>
                          </w:p>
                          <w:p w14:paraId="27D0180E" w14:textId="77777777" w:rsidR="00A32C3F" w:rsidRDefault="00A32C3F" w:rsidP="006B1A2E"/>
                          <w:p w14:paraId="49D83863" w14:textId="487EFE8D" w:rsidR="001A0AF7" w:rsidRPr="004F2047" w:rsidRDefault="001A0AF7" w:rsidP="005D25E3">
                            <w:pPr>
                              <w:jc w:val="center"/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</w:pPr>
                            <w:r w:rsidRPr="001A0AF7"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>Download Selected Workflow Item</w:t>
                            </w:r>
                            <w:r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>(</w:t>
                            </w:r>
                            <w:r w:rsidRPr="001A0AF7"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>)</w:t>
                            </w:r>
                            <w:r w:rsidRPr="001A0AF7"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 xml:space="preserve"> from Workflow App List</w:t>
                            </w:r>
                          </w:p>
                          <w:p w14:paraId="782DA893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0AA9092A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11D14A2E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251789D9" w14:textId="77777777" w:rsidR="00A32C3F" w:rsidRPr="003F261A" w:rsidRDefault="00A32C3F" w:rsidP="001A2416">
                            <w:pPr>
                              <w:shd w:val="clear" w:color="auto" w:fill="FFFFFF"/>
                              <w:ind w:left="4320"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     </w:t>
                            </w:r>
                          </w:p>
                          <w:p w14:paraId="13101A15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6BC55FB5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0DF598EB" w14:textId="77777777" w:rsidR="00A32C3F" w:rsidRPr="00312C78" w:rsidRDefault="00A32C3F" w:rsidP="00312C78">
                            <w:pPr>
                              <w:ind w:left="5040" w:firstLine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CE9C3F9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51.75pt;margin-top:220.5pt;width:513pt;height:326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" filled="f" stroked="f" strokeweight=".5pt">
                <v:path arrowok="t"/>
                <v:textbox>
                  <w:txbxContent>
                    <w:p w14:paraId="3EE0DABB" w14:textId="77777777" w:rsidR="00A32C3F" w:rsidRDefault="00A32C3F" w:rsidP="006550AC"/>
                    <w:p w14:paraId="53341405" w14:textId="77777777" w:rsidR="00A32C3F" w:rsidRDefault="00A32C3F" w:rsidP="006550AC"/>
                    <w:p w14:paraId="0FF0E6BA" w14:textId="3989120F" w:rsidR="00A32C3F" w:rsidRDefault="00A32C3F" w:rsidP="00680E57">
                      <w:pPr>
                        <w:pStyle w:val="Title"/>
                        <w:jc w:val="center"/>
                      </w:pPr>
                      <w:r>
                        <w:t>Functional Design Document</w:t>
                      </w:r>
                    </w:p>
                    <w:p w14:paraId="27D0180E" w14:textId="77777777" w:rsidR="00A32C3F" w:rsidRDefault="00A32C3F" w:rsidP="006B1A2E"/>
                    <w:p w14:paraId="49D83863" w14:textId="487EFE8D" w:rsidR="001A0AF7" w:rsidRPr="004F2047" w:rsidRDefault="001A0AF7" w:rsidP="005D25E3">
                      <w:pPr>
                        <w:jc w:val="center"/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</w:pPr>
                      <w:r w:rsidRPr="001A0AF7"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>Download Selected Workflow Item</w:t>
                      </w:r>
                      <w:r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>(</w:t>
                      </w:r>
                      <w:r w:rsidRPr="001A0AF7"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>s</w:t>
                      </w:r>
                      <w:r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>)</w:t>
                      </w:r>
                      <w:r w:rsidRPr="001A0AF7"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 xml:space="preserve"> from Workflow App List</w:t>
                      </w:r>
                    </w:p>
                    <w:p w14:paraId="782DA893" w14:textId="77777777" w:rsidR="00A32C3F" w:rsidRDefault="00A32C3F" w:rsidP="00312C78">
                      <w:pPr>
                        <w:ind w:left="4320" w:firstLine="720"/>
                      </w:pPr>
                    </w:p>
                    <w:p w14:paraId="0AA9092A" w14:textId="77777777" w:rsidR="00A32C3F" w:rsidRDefault="00A32C3F" w:rsidP="00312C78">
                      <w:pPr>
                        <w:ind w:left="4320" w:firstLine="720"/>
                      </w:pPr>
                    </w:p>
                    <w:p w14:paraId="11D14A2E" w14:textId="77777777" w:rsidR="00A32C3F" w:rsidRDefault="00A32C3F" w:rsidP="00312C78">
                      <w:pPr>
                        <w:ind w:left="4320" w:firstLine="720"/>
                      </w:pPr>
                    </w:p>
                    <w:p w14:paraId="251789D9" w14:textId="77777777" w:rsidR="00A32C3F" w:rsidRPr="003F261A" w:rsidRDefault="00A32C3F" w:rsidP="001A2416">
                      <w:pPr>
                        <w:shd w:val="clear" w:color="auto" w:fill="FFFFFF"/>
                        <w:ind w:left="4320"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     </w:t>
                      </w:r>
                    </w:p>
                    <w:p w14:paraId="13101A15" w14:textId="77777777" w:rsidR="00A32C3F" w:rsidRDefault="00A32C3F" w:rsidP="00312C78">
                      <w:pPr>
                        <w:ind w:left="4320" w:firstLine="720"/>
                      </w:pPr>
                    </w:p>
                    <w:p w14:paraId="6BC55FB5" w14:textId="77777777" w:rsidR="00A32C3F" w:rsidRDefault="00A32C3F" w:rsidP="00312C78">
                      <w:pPr>
                        <w:ind w:left="4320" w:firstLine="720"/>
                      </w:pPr>
                    </w:p>
                    <w:p w14:paraId="0DF598EB" w14:textId="77777777" w:rsidR="00A32C3F" w:rsidRPr="00312C78" w:rsidRDefault="00A32C3F" w:rsidP="00312C78">
                      <w:pPr>
                        <w:ind w:left="5040" w:firstLine="7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123DA79" w14:textId="77777777" w:rsidR="00792000" w:rsidRPr="00A218EB" w:rsidRDefault="00792000" w:rsidP="00A21EDF">
      <w:pPr>
        <w:sectPr w:rsidR="00792000" w:rsidRPr="00A218EB" w:rsidSect="00545FE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2880" w:right="1080" w:bottom="1440" w:left="1080" w:header="432" w:footer="1103" w:gutter="0"/>
          <w:cols w:space="720"/>
          <w:titlePg/>
          <w:docGrid w:linePitch="360"/>
        </w:sectPr>
      </w:pPr>
    </w:p>
    <w:bookmarkStart w:id="1" w:name="_Heading_1_(20)" w:displacedByCustomXml="next"/>
    <w:bookmarkEnd w:id="1" w:displacedByCustomXml="next"/>
    <w:bookmarkStart w:id="2" w:name="_Toc430599597" w:displacedByCustomXml="next"/>
    <w:bookmarkStart w:id="3" w:name="_Toc423025017" w:displacedByCustomXml="next"/>
    <w:sdt>
      <w:sdtPr>
        <w:rPr>
          <w:rFonts w:eastAsiaTheme="minorEastAsia" w:cstheme="minorBidi"/>
          <w:caps/>
          <w:smallCaps w:val="0"/>
          <w:color w:val="auto"/>
          <w:sz w:val="20"/>
          <w:szCs w:val="20"/>
        </w:rPr>
        <w:id w:val="-612589382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</w:rPr>
      </w:sdtEndPr>
      <w:sdtContent>
        <w:p w14:paraId="4B637739" w14:textId="3E5F6BFF" w:rsidR="00E07395" w:rsidRDefault="00E07395">
          <w:pPr>
            <w:pStyle w:val="TOCHeading"/>
          </w:pPr>
          <w:r>
            <w:t xml:space="preserve">Table of </w:t>
          </w:r>
          <w:commentRangeStart w:id="4"/>
          <w:commentRangeStart w:id="5"/>
          <w:r>
            <w:t>Contents</w:t>
          </w:r>
          <w:commentRangeEnd w:id="4"/>
          <w:r w:rsidR="00AD0A35">
            <w:rPr>
              <w:rStyle w:val="CommentReference"/>
              <w:rFonts w:eastAsiaTheme="minorEastAsia" w:cstheme="minorBidi"/>
              <w:smallCaps w:val="0"/>
              <w:color w:val="auto"/>
            </w:rPr>
            <w:commentReference w:id="4"/>
          </w:r>
          <w:commentRangeEnd w:id="5"/>
          <w:r w:rsidR="0062780B">
            <w:rPr>
              <w:rStyle w:val="CommentReference"/>
              <w:rFonts w:eastAsiaTheme="minorEastAsia" w:cstheme="minorBidi"/>
              <w:smallCaps w:val="0"/>
              <w:color w:val="auto"/>
            </w:rPr>
            <w:commentReference w:id="5"/>
          </w:r>
        </w:p>
        <w:p w14:paraId="7401B9F0" w14:textId="1BEBAD52" w:rsidR="00AD0A35" w:rsidRDefault="00E07395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090390" w:history="1">
            <w:r w:rsidR="00AD0A35" w:rsidRPr="00540A00">
              <w:rPr>
                <w:rStyle w:val="Hyperlink"/>
                <w:noProof/>
              </w:rPr>
              <w:t>Download Selected Workflow Items from Workflow App List</w:t>
            </w:r>
            <w:r w:rsidR="00AD0A35">
              <w:rPr>
                <w:noProof/>
                <w:webHidden/>
              </w:rPr>
              <w:tab/>
            </w:r>
            <w:r w:rsidR="00AD0A35">
              <w:rPr>
                <w:noProof/>
                <w:webHidden/>
              </w:rPr>
              <w:fldChar w:fldCharType="begin"/>
            </w:r>
            <w:r w:rsidR="00AD0A35">
              <w:rPr>
                <w:noProof/>
                <w:webHidden/>
              </w:rPr>
              <w:instrText xml:space="preserve"> PAGEREF _Toc523090390 \h </w:instrText>
            </w:r>
            <w:r w:rsidR="00AD0A35">
              <w:rPr>
                <w:noProof/>
                <w:webHidden/>
              </w:rPr>
            </w:r>
            <w:r w:rsidR="00AD0A35">
              <w:rPr>
                <w:noProof/>
                <w:webHidden/>
              </w:rPr>
              <w:fldChar w:fldCharType="separate"/>
            </w:r>
            <w:r w:rsidR="00AD0A35">
              <w:rPr>
                <w:noProof/>
                <w:webHidden/>
              </w:rPr>
              <w:t>2</w:t>
            </w:r>
            <w:r w:rsidR="00AD0A35">
              <w:rPr>
                <w:noProof/>
                <w:webHidden/>
              </w:rPr>
              <w:fldChar w:fldCharType="end"/>
            </w:r>
          </w:hyperlink>
        </w:p>
        <w:p w14:paraId="01472D11" w14:textId="1900F0FE" w:rsidR="00AD0A35" w:rsidRDefault="00900631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23090391" w:history="1">
            <w:r w:rsidR="00AD0A35" w:rsidRPr="00540A00">
              <w:rPr>
                <w:rStyle w:val="Hyperlink"/>
                <w:noProof/>
              </w:rPr>
              <w:t>Current Challenge:</w:t>
            </w:r>
            <w:r w:rsidR="00AD0A35">
              <w:rPr>
                <w:noProof/>
                <w:webHidden/>
              </w:rPr>
              <w:tab/>
            </w:r>
            <w:r w:rsidR="00AD0A35">
              <w:rPr>
                <w:noProof/>
                <w:webHidden/>
              </w:rPr>
              <w:fldChar w:fldCharType="begin"/>
            </w:r>
            <w:r w:rsidR="00AD0A35">
              <w:rPr>
                <w:noProof/>
                <w:webHidden/>
              </w:rPr>
              <w:instrText xml:space="preserve"> PAGEREF _Toc523090391 \h </w:instrText>
            </w:r>
            <w:r w:rsidR="00AD0A35">
              <w:rPr>
                <w:noProof/>
                <w:webHidden/>
              </w:rPr>
            </w:r>
            <w:r w:rsidR="00AD0A35">
              <w:rPr>
                <w:noProof/>
                <w:webHidden/>
              </w:rPr>
              <w:fldChar w:fldCharType="separate"/>
            </w:r>
            <w:r w:rsidR="00AD0A35">
              <w:rPr>
                <w:noProof/>
                <w:webHidden/>
              </w:rPr>
              <w:t>2</w:t>
            </w:r>
            <w:r w:rsidR="00AD0A35">
              <w:rPr>
                <w:noProof/>
                <w:webHidden/>
              </w:rPr>
              <w:fldChar w:fldCharType="end"/>
            </w:r>
          </w:hyperlink>
        </w:p>
        <w:p w14:paraId="2298A8D7" w14:textId="7E44D7BB" w:rsidR="00AD0A35" w:rsidRDefault="00900631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23090392" w:history="1">
            <w:r w:rsidR="00AD0A35" w:rsidRPr="00540A00">
              <w:rPr>
                <w:rStyle w:val="Hyperlink"/>
                <w:noProof/>
              </w:rPr>
              <w:t>User Story 1: Download option in Workflow App List’s toolbar</w:t>
            </w:r>
            <w:r w:rsidR="00AD0A35">
              <w:rPr>
                <w:noProof/>
                <w:webHidden/>
              </w:rPr>
              <w:tab/>
            </w:r>
            <w:r w:rsidR="00AD0A35">
              <w:rPr>
                <w:noProof/>
                <w:webHidden/>
              </w:rPr>
              <w:fldChar w:fldCharType="begin"/>
            </w:r>
            <w:r w:rsidR="00AD0A35">
              <w:rPr>
                <w:noProof/>
                <w:webHidden/>
              </w:rPr>
              <w:instrText xml:space="preserve"> PAGEREF _Toc523090392 \h </w:instrText>
            </w:r>
            <w:r w:rsidR="00AD0A35">
              <w:rPr>
                <w:noProof/>
                <w:webHidden/>
              </w:rPr>
            </w:r>
            <w:r w:rsidR="00AD0A35">
              <w:rPr>
                <w:noProof/>
                <w:webHidden/>
              </w:rPr>
              <w:fldChar w:fldCharType="separate"/>
            </w:r>
            <w:r w:rsidR="00AD0A35">
              <w:rPr>
                <w:noProof/>
                <w:webHidden/>
              </w:rPr>
              <w:t>3</w:t>
            </w:r>
            <w:r w:rsidR="00AD0A35">
              <w:rPr>
                <w:noProof/>
                <w:webHidden/>
              </w:rPr>
              <w:fldChar w:fldCharType="end"/>
            </w:r>
          </w:hyperlink>
        </w:p>
        <w:p w14:paraId="5591F468" w14:textId="39ABB107" w:rsidR="00AD0A35" w:rsidRDefault="00900631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23090393" w:history="1">
            <w:r w:rsidR="00AD0A35" w:rsidRPr="00540A00">
              <w:rPr>
                <w:rStyle w:val="Hyperlink"/>
                <w:noProof/>
              </w:rPr>
              <w:t>Mock Up:</w:t>
            </w:r>
            <w:r w:rsidR="00AD0A35">
              <w:rPr>
                <w:noProof/>
                <w:webHidden/>
              </w:rPr>
              <w:tab/>
            </w:r>
            <w:r w:rsidR="00AD0A35">
              <w:rPr>
                <w:noProof/>
                <w:webHidden/>
              </w:rPr>
              <w:fldChar w:fldCharType="begin"/>
            </w:r>
            <w:r w:rsidR="00AD0A35">
              <w:rPr>
                <w:noProof/>
                <w:webHidden/>
              </w:rPr>
              <w:instrText xml:space="preserve"> PAGEREF _Toc523090393 \h </w:instrText>
            </w:r>
            <w:r w:rsidR="00AD0A35">
              <w:rPr>
                <w:noProof/>
                <w:webHidden/>
              </w:rPr>
            </w:r>
            <w:r w:rsidR="00AD0A35">
              <w:rPr>
                <w:noProof/>
                <w:webHidden/>
              </w:rPr>
              <w:fldChar w:fldCharType="separate"/>
            </w:r>
            <w:r w:rsidR="00AD0A35">
              <w:rPr>
                <w:noProof/>
                <w:webHidden/>
              </w:rPr>
              <w:t>3</w:t>
            </w:r>
            <w:r w:rsidR="00AD0A35">
              <w:rPr>
                <w:noProof/>
                <w:webHidden/>
              </w:rPr>
              <w:fldChar w:fldCharType="end"/>
            </w:r>
          </w:hyperlink>
        </w:p>
        <w:p w14:paraId="5B5A16E1" w14:textId="574C40F1" w:rsidR="00AD0A35" w:rsidRDefault="00900631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23090394" w:history="1">
            <w:r w:rsidR="00AD0A35" w:rsidRPr="00540A00">
              <w:rPr>
                <w:rStyle w:val="Hyperlink"/>
                <w:noProof/>
              </w:rPr>
              <w:t>Conditions:</w:t>
            </w:r>
            <w:r w:rsidR="00AD0A35">
              <w:rPr>
                <w:noProof/>
                <w:webHidden/>
              </w:rPr>
              <w:tab/>
            </w:r>
            <w:r w:rsidR="00AD0A35">
              <w:rPr>
                <w:noProof/>
                <w:webHidden/>
              </w:rPr>
              <w:fldChar w:fldCharType="begin"/>
            </w:r>
            <w:r w:rsidR="00AD0A35">
              <w:rPr>
                <w:noProof/>
                <w:webHidden/>
              </w:rPr>
              <w:instrText xml:space="preserve"> PAGEREF _Toc523090394 \h </w:instrText>
            </w:r>
            <w:r w:rsidR="00AD0A35">
              <w:rPr>
                <w:noProof/>
                <w:webHidden/>
              </w:rPr>
            </w:r>
            <w:r w:rsidR="00AD0A35">
              <w:rPr>
                <w:noProof/>
                <w:webHidden/>
              </w:rPr>
              <w:fldChar w:fldCharType="separate"/>
            </w:r>
            <w:r w:rsidR="00AD0A35">
              <w:rPr>
                <w:noProof/>
                <w:webHidden/>
              </w:rPr>
              <w:t>3</w:t>
            </w:r>
            <w:r w:rsidR="00AD0A35">
              <w:rPr>
                <w:noProof/>
                <w:webHidden/>
              </w:rPr>
              <w:fldChar w:fldCharType="end"/>
            </w:r>
          </w:hyperlink>
        </w:p>
        <w:p w14:paraId="41E1A83D" w14:textId="3FE77923" w:rsidR="00E07395" w:rsidRDefault="00E07395">
          <w:r>
            <w:rPr>
              <w:b/>
              <w:bCs/>
              <w:noProof/>
            </w:rPr>
            <w:fldChar w:fldCharType="end"/>
          </w:r>
        </w:p>
      </w:sdtContent>
    </w:sdt>
    <w:p w14:paraId="6C3539D8" w14:textId="77777777" w:rsidR="00371200" w:rsidRDefault="00371200">
      <w:pPr>
        <w:rPr>
          <w:smallCaps/>
          <w:color w:val="0072C6"/>
          <w:spacing w:val="5"/>
          <w:sz w:val="44"/>
          <w:szCs w:val="44"/>
        </w:rPr>
      </w:pPr>
      <w:r>
        <w:br w:type="page"/>
      </w:r>
    </w:p>
    <w:p w14:paraId="4E01E229" w14:textId="4A37DF81" w:rsidR="004F2047" w:rsidRDefault="003B6ABD" w:rsidP="004F2047">
      <w:pPr>
        <w:pStyle w:val="Heading1"/>
      </w:pPr>
      <w:bookmarkStart w:id="6" w:name="_Toc523090390"/>
      <w:r>
        <w:lastRenderedPageBreak/>
        <w:t>Download</w:t>
      </w:r>
      <w:r w:rsidR="004F2047" w:rsidRPr="004F2047">
        <w:t xml:space="preserve"> Selected Workflow Items from Workflow App List</w:t>
      </w:r>
      <w:bookmarkEnd w:id="6"/>
    </w:p>
    <w:bookmarkEnd w:id="3"/>
    <w:bookmarkEnd w:id="2"/>
    <w:p w14:paraId="1940754A" w14:textId="12785087" w:rsidR="007A220F" w:rsidRDefault="00D651E6" w:rsidP="009D6B51">
      <w:pPr>
        <w:rPr>
          <w:rFonts w:eastAsia="SimSun"/>
          <w:i/>
        </w:rPr>
      </w:pPr>
      <w:r>
        <w:rPr>
          <w:rFonts w:eastAsia="SimSun"/>
          <w:i/>
        </w:rPr>
        <w:br/>
      </w:r>
      <w:r w:rsidR="00494C00">
        <w:rPr>
          <w:rFonts w:eastAsia="SimSun"/>
        </w:rPr>
        <w:t xml:space="preserve">As a workflow user, I may need the ability to </w:t>
      </w:r>
      <w:r w:rsidR="002B1198">
        <w:rPr>
          <w:rFonts w:eastAsia="SimSun"/>
        </w:rPr>
        <w:t>download</w:t>
      </w:r>
      <w:r w:rsidR="00494C00">
        <w:rPr>
          <w:rFonts w:eastAsia="SimSun"/>
        </w:rPr>
        <w:t xml:space="preserve"> certain Workflow Item</w:t>
      </w:r>
      <w:r w:rsidR="002B1198">
        <w:rPr>
          <w:rFonts w:eastAsia="SimSun"/>
        </w:rPr>
        <w:t>s</w:t>
      </w:r>
      <w:r w:rsidR="00494C00">
        <w:rPr>
          <w:rFonts w:eastAsia="SimSun"/>
        </w:rPr>
        <w:t xml:space="preserve"> from the Workflow App List.</w:t>
      </w:r>
    </w:p>
    <w:p w14:paraId="67BF57F2" w14:textId="3207FBAF" w:rsidR="003E56B7" w:rsidRDefault="00EC542E" w:rsidP="00E07395">
      <w:pPr>
        <w:pStyle w:val="Heading3"/>
      </w:pPr>
      <w:bookmarkStart w:id="7" w:name="_Toc523090391"/>
      <w:r>
        <w:t>Current Challenge:</w:t>
      </w:r>
      <w:bookmarkEnd w:id="7"/>
    </w:p>
    <w:p w14:paraId="774F4050" w14:textId="02DF5326" w:rsidR="00E76B48" w:rsidRPr="00E76B48" w:rsidRDefault="00494C00" w:rsidP="00E76B48">
      <w:r>
        <w:t xml:space="preserve">The user has no way </w:t>
      </w:r>
      <w:r w:rsidR="002B1198">
        <w:t xml:space="preserve">download </w:t>
      </w:r>
      <w:r>
        <w:t>the Workflow Items from the Workflow App List</w:t>
      </w:r>
      <w:r w:rsidR="002B1198">
        <w:t>.</w:t>
      </w:r>
      <w:r>
        <w:t xml:space="preserve"> </w:t>
      </w:r>
    </w:p>
    <w:p w14:paraId="52614B5D" w14:textId="77777777" w:rsidR="00E07395" w:rsidRDefault="00E07395">
      <w:pPr>
        <w:rPr>
          <w:rFonts w:eastAsiaTheme="majorEastAsia" w:cstheme="majorBidi"/>
          <w:caps/>
          <w:color w:val="2E74B5" w:themeColor="accent1" w:themeShade="BF"/>
          <w:sz w:val="36"/>
          <w:szCs w:val="36"/>
        </w:rPr>
      </w:pPr>
      <w:r>
        <w:br w:type="page"/>
      </w:r>
    </w:p>
    <w:p w14:paraId="3B2B5A07" w14:textId="4B647B57" w:rsidR="00B26484" w:rsidRDefault="00DC4B3E" w:rsidP="003E56B7">
      <w:pPr>
        <w:pStyle w:val="Heading1"/>
      </w:pPr>
      <w:bookmarkStart w:id="8" w:name="_Toc523090392"/>
      <w:r>
        <w:lastRenderedPageBreak/>
        <w:t>User Story 1</w:t>
      </w:r>
      <w:r w:rsidR="00F73879">
        <w:t xml:space="preserve">: </w:t>
      </w:r>
      <w:r w:rsidR="00A31679">
        <w:t>Download</w:t>
      </w:r>
      <w:r w:rsidR="00A45733">
        <w:t xml:space="preserve"> option in Workflow App List’s toolbar</w:t>
      </w:r>
      <w:bookmarkEnd w:id="8"/>
    </w:p>
    <w:p w14:paraId="09299E74" w14:textId="140332A7" w:rsidR="00B26484" w:rsidRPr="00D33116" w:rsidRDefault="003E56B7" w:rsidP="00BE6150">
      <w:pPr>
        <w:rPr>
          <w:i/>
          <w:iCs/>
        </w:rPr>
      </w:pPr>
      <w:r>
        <w:rPr>
          <w:rFonts w:eastAsia="SimSun"/>
        </w:rPr>
        <w:br/>
      </w:r>
      <w:r w:rsidR="00A31679">
        <w:rPr>
          <w:rFonts w:eastAsia="SimSun"/>
        </w:rPr>
        <w:t xml:space="preserve">Download </w:t>
      </w:r>
      <w:r w:rsidR="00A45733">
        <w:rPr>
          <w:rFonts w:eastAsia="SimSun"/>
        </w:rPr>
        <w:t>option will be available within the Workflow App List’s toolbar, refer to below mock up.</w:t>
      </w:r>
    </w:p>
    <w:p w14:paraId="220F9A6C" w14:textId="6890A1C9" w:rsidR="00F2697D" w:rsidRDefault="00F2697D" w:rsidP="00E07395">
      <w:pPr>
        <w:pStyle w:val="Heading3"/>
      </w:pPr>
      <w:bookmarkStart w:id="9" w:name="_Toc523090393"/>
      <w:r>
        <w:t>Mock Up:</w:t>
      </w:r>
      <w:bookmarkEnd w:id="9"/>
      <w:r>
        <w:t xml:space="preserve"> </w:t>
      </w:r>
    </w:p>
    <w:p w14:paraId="0FA37859" w14:textId="57E90F72" w:rsidR="00DC4B3E" w:rsidRDefault="001C4CFD" w:rsidP="00DC4B3E">
      <w:r>
        <w:rPr>
          <w:noProof/>
          <w:lang w:val="en-IN" w:eastAsia="en-IN"/>
        </w:rPr>
        <w:drawing>
          <wp:inline distT="0" distB="0" distL="0" distR="0" wp14:anchorId="23025A50" wp14:editId="5AF48126">
            <wp:extent cx="6400800" cy="3416935"/>
            <wp:effectExtent l="76200" t="76200" r="133350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08ECD" w14:textId="0AE85F7A" w:rsidR="005F3523" w:rsidRDefault="005F3523" w:rsidP="00DC4B3E">
      <w:pPr>
        <w:pStyle w:val="Heading3"/>
      </w:pPr>
      <w:bookmarkStart w:id="10" w:name="_Toc523090394"/>
      <w:r>
        <w:t>Conditions:</w:t>
      </w:r>
      <w:bookmarkEnd w:id="10"/>
    </w:p>
    <w:p w14:paraId="0715F8EB" w14:textId="0D7B3BCF" w:rsidR="003F4C43" w:rsidRDefault="003F4C43" w:rsidP="003F4C43">
      <w:pPr>
        <w:pStyle w:val="Heading4"/>
      </w:pPr>
      <w:r>
        <w:t xml:space="preserve">Condition 1: </w:t>
      </w:r>
      <w:r w:rsidR="00926A17">
        <w:t xml:space="preserve">Enabling </w:t>
      </w:r>
      <w:r w:rsidR="001C4CFD">
        <w:t>Download</w:t>
      </w:r>
      <w:r w:rsidR="00926A17">
        <w:t xml:space="preserve"> </w:t>
      </w:r>
      <w:r w:rsidR="004772A3">
        <w:t>button</w:t>
      </w:r>
    </w:p>
    <w:p w14:paraId="4AF0FB17" w14:textId="367112AC" w:rsidR="00926A17" w:rsidRDefault="001C4CFD" w:rsidP="00926A17">
      <w:pPr>
        <w:pStyle w:val="ListParagraph"/>
        <w:numPr>
          <w:ilvl w:val="0"/>
          <w:numId w:val="39"/>
        </w:numPr>
      </w:pPr>
      <w:r>
        <w:t xml:space="preserve">Download </w:t>
      </w:r>
      <w:r w:rsidR="004772A3">
        <w:t>button</w:t>
      </w:r>
      <w:r w:rsidR="00CB0D92">
        <w:t xml:space="preserve"> will get enable if the below condition</w:t>
      </w:r>
      <w:r w:rsidR="00E06EE9">
        <w:t xml:space="preserve"> is met:</w:t>
      </w:r>
    </w:p>
    <w:p w14:paraId="6FE70A27" w14:textId="1752D070" w:rsidR="00CB0D92" w:rsidRDefault="00CB0D92" w:rsidP="00CB0D92">
      <w:pPr>
        <w:pStyle w:val="ListParagraph"/>
        <w:numPr>
          <w:ilvl w:val="1"/>
          <w:numId w:val="39"/>
        </w:numPr>
      </w:pPr>
      <w:r>
        <w:t>If at least one or more workflow items are selected.</w:t>
      </w:r>
    </w:p>
    <w:p w14:paraId="63981341" w14:textId="77777777" w:rsidR="004772A3" w:rsidRDefault="004772A3">
      <w:pPr>
        <w:rPr>
          <w:rFonts w:eastAsiaTheme="majorEastAsia" w:cstheme="majorBidi"/>
          <w:color w:val="70AD47" w:themeColor="accent6"/>
          <w:sz w:val="24"/>
          <w:szCs w:val="24"/>
        </w:rPr>
      </w:pPr>
      <w:r>
        <w:br w:type="page"/>
      </w:r>
    </w:p>
    <w:p w14:paraId="131ED455" w14:textId="5F4134EB" w:rsidR="00926A17" w:rsidRDefault="00926A17" w:rsidP="00926A17">
      <w:pPr>
        <w:pStyle w:val="Heading4"/>
      </w:pPr>
      <w:r>
        <w:lastRenderedPageBreak/>
        <w:t>Condition 2: Delete mechanism</w:t>
      </w:r>
    </w:p>
    <w:p w14:paraId="6D626FE7" w14:textId="781E77C9" w:rsidR="00E90125" w:rsidRPr="00CE20DC" w:rsidRDefault="004772A3" w:rsidP="00752ACE">
      <w:pPr>
        <w:pStyle w:val="ListParagraph"/>
        <w:numPr>
          <w:ilvl w:val="0"/>
          <w:numId w:val="39"/>
        </w:numPr>
        <w:rPr>
          <w:strike/>
        </w:rPr>
      </w:pPr>
      <w:commentRangeStart w:id="11"/>
      <w:commentRangeStart w:id="12"/>
      <w:r w:rsidRPr="00CE20DC">
        <w:rPr>
          <w:strike/>
        </w:rPr>
        <w:t>Once the user has selected one or more workflow item</w:t>
      </w:r>
      <w:r w:rsidR="00C4196A" w:rsidRPr="00CE20DC">
        <w:rPr>
          <w:strike/>
        </w:rPr>
        <w:t>(s)</w:t>
      </w:r>
      <w:r w:rsidRPr="00CE20DC">
        <w:rPr>
          <w:strike/>
        </w:rPr>
        <w:t xml:space="preserve"> in the list, and upon clicking on “</w:t>
      </w:r>
      <w:r w:rsidR="00CD5DF8" w:rsidRPr="00CE20DC">
        <w:rPr>
          <w:strike/>
        </w:rPr>
        <w:t>Download</w:t>
      </w:r>
      <w:r w:rsidRPr="00CE20DC">
        <w:rPr>
          <w:strike/>
        </w:rPr>
        <w:t xml:space="preserve">” button, </w:t>
      </w:r>
      <w:r w:rsidR="00CD5DF8" w:rsidRPr="00CE20DC">
        <w:rPr>
          <w:strike/>
        </w:rPr>
        <w:t>it will then start downloading the selected items to the default download directory set for the current browser.</w:t>
      </w:r>
      <w:commentRangeEnd w:id="11"/>
      <w:r w:rsidR="00AD0A35" w:rsidRPr="00CE20DC">
        <w:rPr>
          <w:rStyle w:val="CommentReference"/>
          <w:strike/>
        </w:rPr>
        <w:commentReference w:id="11"/>
      </w:r>
      <w:commentRangeEnd w:id="12"/>
      <w:r w:rsidR="00784DF4">
        <w:rPr>
          <w:rStyle w:val="CommentReference"/>
        </w:rPr>
        <w:commentReference w:id="12"/>
      </w:r>
    </w:p>
    <w:p w14:paraId="6E202C52" w14:textId="45074E14" w:rsidR="00383E77" w:rsidRDefault="00780407" w:rsidP="00780407">
      <w:pPr>
        <w:pStyle w:val="ListParagraph"/>
        <w:numPr>
          <w:ilvl w:val="0"/>
          <w:numId w:val="39"/>
        </w:numPr>
      </w:pPr>
      <w:r>
        <w:t xml:space="preserve">Once the user has selected </w:t>
      </w:r>
      <w:r w:rsidR="00383E77">
        <w:t>only a single workflow item, then upon clicking on the “Download” button, it should then initiate a browser download operation as mentioned below:</w:t>
      </w:r>
    </w:p>
    <w:p w14:paraId="51EEED9C" w14:textId="523616D9" w:rsidR="00383E77" w:rsidRDefault="00383E77" w:rsidP="00383E77">
      <w:pPr>
        <w:pStyle w:val="ListParagraph"/>
        <w:numPr>
          <w:ilvl w:val="1"/>
          <w:numId w:val="39"/>
        </w:numPr>
      </w:pPr>
      <w:r>
        <w:t xml:space="preserve">The downloaded file </w:t>
      </w:r>
      <w:r w:rsidR="00380323">
        <w:t xml:space="preserve">should </w:t>
      </w:r>
      <w:r>
        <w:t>have the below naming convention:</w:t>
      </w:r>
    </w:p>
    <w:p w14:paraId="561E63C5" w14:textId="77777777" w:rsidR="00383E77" w:rsidRPr="00CD5DF8" w:rsidRDefault="00383E77" w:rsidP="00383E77">
      <w:pPr>
        <w:pStyle w:val="ListParagraph"/>
        <w:numPr>
          <w:ilvl w:val="2"/>
          <w:numId w:val="39"/>
        </w:numPr>
        <w:rPr>
          <w:i/>
        </w:rPr>
      </w:pPr>
      <w:r w:rsidRPr="00CD5DF8">
        <w:rPr>
          <w:i/>
        </w:rPr>
        <w:t>WORKFLOWITEMID + CURRENT DATE AND TIME</w:t>
      </w:r>
    </w:p>
    <w:p w14:paraId="205F4A62" w14:textId="40C8CAF8" w:rsidR="00383E77" w:rsidRDefault="00383E77" w:rsidP="00383E77">
      <w:pPr>
        <w:pStyle w:val="ListParagraph"/>
        <w:numPr>
          <w:ilvl w:val="0"/>
          <w:numId w:val="39"/>
        </w:numPr>
      </w:pPr>
      <w:r>
        <w:t>Once the user has selected multiple workflow items, then upon clicking on the “Download” button, it should then initiate a browser download operation as mentioned below:</w:t>
      </w:r>
    </w:p>
    <w:p w14:paraId="721F5ED0" w14:textId="3FF0F52F" w:rsidR="00383E77" w:rsidRDefault="00383E77" w:rsidP="00383E77">
      <w:pPr>
        <w:pStyle w:val="ListParagraph"/>
        <w:numPr>
          <w:ilvl w:val="1"/>
          <w:numId w:val="39"/>
        </w:numPr>
      </w:pPr>
      <w:r>
        <w:t xml:space="preserve">It should generate </w:t>
      </w:r>
      <w:r w:rsidR="00380323">
        <w:t xml:space="preserve">a </w:t>
      </w:r>
      <w:r>
        <w:t>zip file</w:t>
      </w:r>
      <w:r w:rsidR="00380323">
        <w:t xml:space="preserve"> containing </w:t>
      </w:r>
      <w:r>
        <w:t>all the selected workflow items with the name of the zip file as:</w:t>
      </w:r>
    </w:p>
    <w:p w14:paraId="73DA35B6" w14:textId="58626A60" w:rsidR="00383E77" w:rsidRPr="00380323" w:rsidRDefault="00380323" w:rsidP="00383E77">
      <w:pPr>
        <w:pStyle w:val="ListParagraph"/>
        <w:numPr>
          <w:ilvl w:val="2"/>
          <w:numId w:val="39"/>
        </w:numPr>
        <w:rPr>
          <w:i/>
        </w:rPr>
      </w:pPr>
      <w:r>
        <w:rPr>
          <w:i/>
        </w:rPr>
        <w:t>“</w:t>
      </w:r>
      <w:r w:rsidRPr="00380323">
        <w:rPr>
          <w:i/>
        </w:rPr>
        <w:t>W</w:t>
      </w:r>
      <w:r>
        <w:rPr>
          <w:i/>
        </w:rPr>
        <w:t xml:space="preserve">orkflow items of </w:t>
      </w:r>
      <w:proofErr w:type="gramStart"/>
      <w:r>
        <w:rPr>
          <w:i/>
        </w:rPr>
        <w:t>“</w:t>
      </w:r>
      <w:r w:rsidRPr="00380323">
        <w:rPr>
          <w:i/>
        </w:rPr>
        <w:t xml:space="preserve"> +</w:t>
      </w:r>
      <w:proofErr w:type="gramEnd"/>
      <w:r w:rsidRPr="00380323">
        <w:rPr>
          <w:i/>
        </w:rPr>
        <w:t xml:space="preserve"> </w:t>
      </w:r>
      <w:r w:rsidR="00146F1A">
        <w:rPr>
          <w:i/>
        </w:rPr>
        <w:t xml:space="preserve">WORKFLOWNAME </w:t>
      </w:r>
      <w:r w:rsidR="00146F1A" w:rsidRPr="00383E77">
        <w:rPr>
          <w:i/>
        </w:rPr>
        <w:t>+</w:t>
      </w:r>
      <w:r w:rsidR="00146F1A">
        <w:rPr>
          <w:i/>
        </w:rPr>
        <w:t xml:space="preserve"> “ </w:t>
      </w:r>
      <w:r w:rsidR="00DE32FC">
        <w:rPr>
          <w:i/>
        </w:rPr>
        <w:t>workflow -</w:t>
      </w:r>
      <w:r w:rsidR="00146F1A">
        <w:rPr>
          <w:i/>
        </w:rPr>
        <w:t xml:space="preserve"> “ +</w:t>
      </w:r>
      <w:r w:rsidR="00383E77" w:rsidRPr="00380323">
        <w:rPr>
          <w:i/>
        </w:rPr>
        <w:t xml:space="preserve"> CURRENT DATE AND TIME</w:t>
      </w:r>
    </w:p>
    <w:p w14:paraId="02B56201" w14:textId="1DEFB2D0" w:rsidR="00383E77" w:rsidRDefault="00383E77" w:rsidP="00383E77">
      <w:pPr>
        <w:pStyle w:val="ListParagraph"/>
        <w:numPr>
          <w:ilvl w:val="1"/>
          <w:numId w:val="39"/>
        </w:numPr>
      </w:pPr>
      <w:r>
        <w:t>Each workflow item’s name within the zip file should have the below naming convention:</w:t>
      </w:r>
    </w:p>
    <w:p w14:paraId="170040A7" w14:textId="1023B36A" w:rsidR="00383E77" w:rsidRDefault="00383E77" w:rsidP="00831784">
      <w:pPr>
        <w:pStyle w:val="ListParagraph"/>
        <w:numPr>
          <w:ilvl w:val="2"/>
          <w:numId w:val="39"/>
        </w:numPr>
      </w:pPr>
      <w:r w:rsidRPr="00383E77">
        <w:rPr>
          <w:i/>
        </w:rPr>
        <w:t>WORKFLOWITEMID +</w:t>
      </w:r>
      <w:r w:rsidR="00146F1A">
        <w:rPr>
          <w:i/>
        </w:rPr>
        <w:t xml:space="preserve"> </w:t>
      </w:r>
      <w:proofErr w:type="gramStart"/>
      <w:r w:rsidR="00146F1A">
        <w:rPr>
          <w:i/>
        </w:rPr>
        <w:t xml:space="preserve">“ </w:t>
      </w:r>
      <w:r w:rsidR="00DE32FC">
        <w:rPr>
          <w:i/>
        </w:rPr>
        <w:t>-</w:t>
      </w:r>
      <w:proofErr w:type="gramEnd"/>
      <w:r w:rsidR="00146F1A">
        <w:rPr>
          <w:i/>
        </w:rPr>
        <w:t xml:space="preserve"> “ +</w:t>
      </w:r>
      <w:r w:rsidRPr="00383E77">
        <w:rPr>
          <w:i/>
        </w:rPr>
        <w:t xml:space="preserve"> CURRENT DATE AND TIME</w:t>
      </w:r>
    </w:p>
    <w:p w14:paraId="53B48392" w14:textId="6039069B" w:rsidR="00E67676" w:rsidRDefault="00C4196A" w:rsidP="00E67676">
      <w:pPr>
        <w:pStyle w:val="ListParagraph"/>
        <w:numPr>
          <w:ilvl w:val="0"/>
          <w:numId w:val="39"/>
        </w:numPr>
      </w:pPr>
      <w:r>
        <w:t xml:space="preserve">Upon successful </w:t>
      </w:r>
      <w:r w:rsidR="00E67676">
        <w:t xml:space="preserve">or </w:t>
      </w:r>
      <w:r w:rsidR="00CD5DF8">
        <w:t>unsuccessful</w:t>
      </w:r>
      <w:r w:rsidR="009606DF">
        <w:t xml:space="preserve"> comp</w:t>
      </w:r>
      <w:r w:rsidR="00CD5DF8">
        <w:t>letion of the Delete operation</w:t>
      </w:r>
      <w:r w:rsidR="00E67676">
        <w:t>:</w:t>
      </w:r>
    </w:p>
    <w:p w14:paraId="3AACF98E" w14:textId="77777777" w:rsidR="00D360FF" w:rsidRDefault="00D360FF" w:rsidP="00D360FF">
      <w:pPr>
        <w:pStyle w:val="ListParagraph"/>
        <w:numPr>
          <w:ilvl w:val="1"/>
          <w:numId w:val="39"/>
        </w:numPr>
      </w:pPr>
      <w:r>
        <w:t>It should deselect the selected workflow items.</w:t>
      </w:r>
    </w:p>
    <w:p w14:paraId="30A7FCFA" w14:textId="77777777" w:rsidR="00D360FF" w:rsidRDefault="00D360FF" w:rsidP="00D360FF">
      <w:pPr>
        <w:pStyle w:val="ListParagraph"/>
        <w:ind w:left="1440"/>
      </w:pPr>
    </w:p>
    <w:p w14:paraId="746BCFED" w14:textId="0B58AF3C" w:rsidR="00E90125" w:rsidRPr="003E740C" w:rsidRDefault="00E90125" w:rsidP="00E90125">
      <w:pPr>
        <w:pStyle w:val="Heading4"/>
      </w:pPr>
      <w:r>
        <w:t>Acceptance Criteria 1: Verifying Conditions</w:t>
      </w:r>
    </w:p>
    <w:p w14:paraId="7E823642" w14:textId="4C697C06" w:rsidR="00E97916" w:rsidRDefault="00E90125" w:rsidP="00854F1F">
      <w:r>
        <w:t>Verify all the conditions mentioned above. (Condition 1</w:t>
      </w:r>
      <w:r w:rsidR="00926A17">
        <w:t xml:space="preserve"> to 2</w:t>
      </w:r>
      <w:r>
        <w:t>)</w:t>
      </w:r>
    </w:p>
    <w:sectPr w:rsidR="00E97916" w:rsidSect="00545FE6">
      <w:footerReference w:type="default" r:id="rId20"/>
      <w:pgSz w:w="12240" w:h="15840" w:code="1"/>
      <w:pgMar w:top="1526" w:right="1080" w:bottom="720" w:left="1080" w:header="432" w:footer="418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Wadih Pazos" w:date="2018-08-26T23:44:00Z" w:initials="WP">
    <w:p w14:paraId="58BBD155" w14:textId="19BD55A6" w:rsidR="00AD0A35" w:rsidRDefault="00AD0A35">
      <w:pPr>
        <w:pStyle w:val="CommentText"/>
      </w:pPr>
      <w:r>
        <w:rPr>
          <w:rStyle w:val="CommentReference"/>
        </w:rPr>
        <w:annotationRef/>
      </w:r>
      <w:r>
        <w:t>TOC was wrong. I updated it.</w:t>
      </w:r>
    </w:p>
  </w:comment>
  <w:comment w:id="5" w:author="Patel, Abhishek" w:date="2018-08-27T15:13:00Z" w:initials="PA">
    <w:p w14:paraId="1C3E9369" w14:textId="6B6A7014" w:rsidR="0062780B" w:rsidRDefault="0062780B">
      <w:pPr>
        <w:pStyle w:val="CommentText"/>
      </w:pPr>
      <w:r>
        <w:t xml:space="preserve">Yeah, I missed to update it. </w:t>
      </w:r>
      <w:r>
        <w:rPr>
          <w:rStyle w:val="CommentReference"/>
        </w:rPr>
        <w:annotationRef/>
      </w:r>
      <w:r>
        <w:t>Thank You!</w:t>
      </w:r>
    </w:p>
  </w:comment>
  <w:comment w:id="11" w:author="Wadih Pazos" w:date="2018-08-26T23:45:00Z" w:initials="WP">
    <w:p w14:paraId="6F851735" w14:textId="429A9B42" w:rsidR="00AD0A35" w:rsidRDefault="00AD0A35">
      <w:pPr>
        <w:pStyle w:val="CommentText"/>
      </w:pPr>
      <w:r>
        <w:rPr>
          <w:rStyle w:val="CommentReference"/>
        </w:rPr>
        <w:annotationRef/>
      </w:r>
      <w:r>
        <w:t xml:space="preserve">It should initiate a browser download operation. If more than one item is </w:t>
      </w:r>
      <w:proofErr w:type="gramStart"/>
      <w:r>
        <w:t>selected</w:t>
      </w:r>
      <w:proofErr w:type="gramEnd"/>
      <w:r>
        <w:t xml:space="preserve"> then it will download a zip file of all items selected.</w:t>
      </w:r>
    </w:p>
  </w:comment>
  <w:comment w:id="12" w:author="Patel, Abhishek" w:date="2018-08-27T15:35:00Z" w:initials="PA">
    <w:p w14:paraId="3A7E619B" w14:textId="1C6A1F38" w:rsidR="00784DF4" w:rsidRDefault="00784DF4">
      <w:pPr>
        <w:pStyle w:val="CommentText"/>
      </w:pPr>
      <w:r>
        <w:rPr>
          <w:rStyle w:val="CommentReference"/>
        </w:rPr>
        <w:annotationRef/>
      </w:r>
      <w:r>
        <w:t>Done, added two sections, first when only a single workflow item is selected and second when multiple workflow items are selected.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BBD155" w15:done="0"/>
  <w15:commentEx w15:paraId="1C3E9369" w15:paraIdParent="58BBD155" w15:done="0"/>
  <w15:commentEx w15:paraId="6F851735" w15:done="1"/>
  <w15:commentEx w15:paraId="3A7E619B" w15:paraIdParent="6F85173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8BBD155" w16cid:durableId="1F2DB9DB"/>
  <w16cid:commentId w16cid:paraId="6F851735" w16cid:durableId="1F2DBA12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F29A1C" w14:textId="77777777" w:rsidR="00C64375" w:rsidRDefault="00C64375" w:rsidP="00A21EDF">
      <w:r>
        <w:separator/>
      </w:r>
    </w:p>
    <w:p w14:paraId="020F31A4" w14:textId="77777777" w:rsidR="00C64375" w:rsidRDefault="00C64375" w:rsidP="00A21EDF"/>
    <w:p w14:paraId="1BF0200B" w14:textId="77777777" w:rsidR="00C64375" w:rsidRDefault="00C64375" w:rsidP="00A21EDF"/>
    <w:p w14:paraId="660A1A11" w14:textId="77777777" w:rsidR="00C64375" w:rsidRDefault="00C64375" w:rsidP="00A21EDF"/>
  </w:endnote>
  <w:endnote w:type="continuationSeparator" w:id="0">
    <w:p w14:paraId="3437289D" w14:textId="77777777" w:rsidR="00C64375" w:rsidRDefault="00C64375" w:rsidP="00A21EDF">
      <w:r>
        <w:continuationSeparator/>
      </w:r>
    </w:p>
    <w:p w14:paraId="431DE79A" w14:textId="77777777" w:rsidR="00C64375" w:rsidRDefault="00C64375" w:rsidP="00A21EDF"/>
    <w:p w14:paraId="6D4ACD3E" w14:textId="77777777" w:rsidR="00C64375" w:rsidRDefault="00C64375" w:rsidP="00A21EDF"/>
    <w:p w14:paraId="69B0BC9B" w14:textId="77777777" w:rsidR="00C64375" w:rsidRDefault="00C64375" w:rsidP="00A21E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41A41E" w14:textId="77777777" w:rsidR="00A32C3F" w:rsidRDefault="00A32C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33575" w14:textId="77777777" w:rsidR="00A32C3F" w:rsidRDefault="00A32C3F" w:rsidP="00A21EDF">
    <w:pPr>
      <w:rPr>
        <w:rFonts w:ascii="Verdana" w:hAnsi="Verdana"/>
      </w:rPr>
    </w:pPr>
    <w:r>
      <w:rPr>
        <w:noProof/>
        <w:lang w:val="en-IN" w:eastAsia="en-IN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48B79F9A" wp14:editId="4772B0EF">
              <wp:simplePos x="0" y="0"/>
              <wp:positionH relativeFrom="column">
                <wp:posOffset>0</wp:posOffset>
              </wp:positionH>
              <wp:positionV relativeFrom="paragraph">
                <wp:posOffset>119379</wp:posOffset>
              </wp:positionV>
              <wp:extent cx="6400800" cy="0"/>
              <wp:effectExtent l="38100" t="19050" r="57150" b="95250"/>
              <wp:wrapNone/>
              <wp:docPr id="36" name="Straight Connector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178384C" id="Straight Connector 36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9.4pt" to="7in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</w:p>
  <w:p w14:paraId="0C76A18C" w14:textId="77777777" w:rsidR="00A32C3F" w:rsidRPr="002F642B" w:rsidRDefault="00A32C3F" w:rsidP="00A21EDF">
    <w:r>
      <w:rPr>
        <w:sz w:val="18"/>
        <w:szCs w:val="18"/>
      </w:rPr>
      <w:tab/>
    </w:r>
    <w:r w:rsidRPr="00943610">
      <w:t>Information in this document is subject to change without notice. Contact your PaperSave Representative for the latest information.</w:t>
    </w:r>
  </w:p>
  <w:p w14:paraId="3E203BBF" w14:textId="77777777" w:rsidR="00A32C3F" w:rsidRDefault="00A32C3F" w:rsidP="00A21EDF">
    <w:r w:rsidRPr="006411CF">
      <w:tab/>
    </w:r>
    <w:r w:rsidRPr="00756C8A">
      <w:t xml:space="preserve">Page </w:t>
    </w: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  <w:p w14:paraId="75A0D797" w14:textId="77777777" w:rsidR="00A32C3F" w:rsidRDefault="00A32C3F" w:rsidP="00A21EDF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352B3B" w14:textId="77777777" w:rsidR="00A32C3F" w:rsidRDefault="00A32C3F" w:rsidP="00AB2D69">
    <w:pPr>
      <w:jc w:val="center"/>
    </w:pPr>
    <w:r>
      <w:rPr>
        <w:noProof/>
        <w:lang w:val="en-IN" w:eastAsia="en-IN"/>
      </w:rPr>
      <w:drawing>
        <wp:anchor distT="0" distB="0" distL="114300" distR="114300" simplePos="0" relativeHeight="251654144" behindDoc="1" locked="0" layoutInCell="1" allowOverlap="1" wp14:anchorId="7DCB57EE" wp14:editId="7CF93088">
          <wp:simplePos x="0" y="0"/>
          <wp:positionH relativeFrom="column">
            <wp:posOffset>-697865</wp:posOffset>
          </wp:positionH>
          <wp:positionV relativeFrom="paragraph">
            <wp:posOffset>-2141855</wp:posOffset>
          </wp:positionV>
          <wp:extent cx="7800975" cy="3562350"/>
          <wp:effectExtent l="0" t="0" r="9525" b="0"/>
          <wp:wrapNone/>
          <wp:docPr id="47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0975" cy="3562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DC879C8" w14:textId="77777777" w:rsidR="00A32C3F" w:rsidRDefault="00A32C3F" w:rsidP="00AB2D69">
    <w:pPr>
      <w:jc w:val="center"/>
      <w:rPr>
        <w:rFonts w:ascii="MS Reference Sans Serif" w:hAnsi="MS Reference Sans Serif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EC7C0F9" wp14:editId="5042FC21">
              <wp:simplePos x="0" y="0"/>
              <wp:positionH relativeFrom="column">
                <wp:posOffset>-684530</wp:posOffset>
              </wp:positionH>
              <wp:positionV relativeFrom="paragraph">
                <wp:posOffset>488315</wp:posOffset>
              </wp:positionV>
              <wp:extent cx="7781925" cy="258445"/>
              <wp:effectExtent l="0" t="0" r="9525" b="825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81925" cy="258445"/>
                      </a:xfrm>
                      <a:prstGeom prst="rect">
                        <a:avLst/>
                      </a:prstGeom>
                      <a:solidFill>
                        <a:srgbClr val="A5D377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AE484FD" w14:textId="77777777" w:rsidR="00A32C3F" w:rsidRPr="001A2416" w:rsidRDefault="00A32C3F" w:rsidP="00AB2D69"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 w:rsidRPr="001A2416">
                            <w:rPr>
                              <w:color w:val="FFFFFF"/>
                            </w:rPr>
                            <w:t xml:space="preserve">PaperSave is a product of </w:t>
                          </w:r>
                          <w:proofErr w:type="spellStart"/>
                          <w:r w:rsidRPr="001A2416">
                            <w:rPr>
                              <w:color w:val="FFFFFF"/>
                            </w:rPr>
                            <w:t>WhiteOwl</w:t>
                          </w:r>
                          <w:proofErr w:type="spellEnd"/>
                          <w:r w:rsidRPr="001A2416">
                            <w:rPr>
                              <w:color w:val="FFFFFF"/>
                            </w:rPr>
                            <w:t xml:space="preserve"> - www.whiteowlsolutions.com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EC7C0F9" id="Rectangle 1" o:spid="_x0000_s1027" style="position:absolute;left:0;text-align:left;margin-left:-53.9pt;margin-top:38.45pt;width:612.75pt;height:2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" fillcolor="#a5d377" stroked="f" strokeweight="2pt">
              <v:path arrowok="t"/>
              <v:textbox inset="0,0,0,0">
                <w:txbxContent>
                  <w:p w14:paraId="4AE484FD" w14:textId="77777777" w:rsidR="00A32C3F" w:rsidRPr="001A2416" w:rsidRDefault="00A32C3F" w:rsidP="00AB2D69">
                    <w:pPr>
                      <w:jc w:val="center"/>
                      <w:rPr>
                        <w:color w:val="FFFFFF"/>
                      </w:rPr>
                    </w:pPr>
                    <w:r w:rsidRPr="001A2416">
                      <w:rPr>
                        <w:color w:val="FFFFFF"/>
                      </w:rPr>
                      <w:t xml:space="preserve">PaperSave is a product of </w:t>
                    </w:r>
                    <w:proofErr w:type="spellStart"/>
                    <w:r w:rsidRPr="001A2416">
                      <w:rPr>
                        <w:color w:val="FFFFFF"/>
                      </w:rPr>
                      <w:t>WhiteOwl</w:t>
                    </w:r>
                    <w:proofErr w:type="spellEnd"/>
                    <w:r w:rsidRPr="001A2416">
                      <w:rPr>
                        <w:color w:val="FFFFFF"/>
                      </w:rPr>
                      <w:t xml:space="preserve"> - www.whiteowlsolutions.com</w:t>
                    </w:r>
                  </w:p>
                </w:txbxContent>
              </v:textbox>
            </v:rect>
          </w:pict>
        </mc:Fallback>
      </mc:AlternateContent>
    </w:r>
    <w:r>
      <w:t>3</w:t>
    </w:r>
    <w:r w:rsidRPr="00EF648E">
      <w:t>150 Miami Green Way, 11th Floor, Miami, Florida – 33146. USA</w:t>
    </w:r>
    <w:r w:rsidRPr="00EF648E">
      <w:br/>
    </w:r>
    <w:r w:rsidRPr="001A2416">
      <w:rPr>
        <w:rFonts w:ascii="MS Reference Sans Serif" w:hAnsi="MS Reference Sans Serif" w:cs="Times New Roman"/>
        <w:noProof/>
        <w:lang w:val="en-IN" w:eastAsia="en-IN"/>
      </w:rPr>
      <w:drawing>
        <wp:inline distT="0" distB="0" distL="0" distR="0" wp14:anchorId="34CF5894" wp14:editId="1185F066">
          <wp:extent cx="142875" cy="142875"/>
          <wp:effectExtent l="0" t="0" r="9525" b="9525"/>
          <wp:docPr id="4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F648E">
      <w:t xml:space="preserve"> 877 727 3799     </w:t>
    </w:r>
    <w:r w:rsidRPr="001A2416">
      <w:rPr>
        <w:rFonts w:ascii="MS Reference Sans Serif" w:hAnsi="MS Reference Sans Serif" w:cs="Times New Roman"/>
        <w:noProof/>
        <w:lang w:val="en-IN" w:eastAsia="en-IN"/>
      </w:rPr>
      <w:drawing>
        <wp:inline distT="0" distB="0" distL="0" distR="0" wp14:anchorId="5A64293B" wp14:editId="4F8EB4C5">
          <wp:extent cx="142875" cy="123825"/>
          <wp:effectExtent l="0" t="0" r="9525" b="9525"/>
          <wp:docPr id="4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23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F648E">
      <w:t xml:space="preserve"> 305 373 0056   </w:t>
    </w:r>
    <w:hyperlink r:id="rId4" w:history="1">
      <w:r w:rsidRPr="001A2416">
        <w:rPr>
          <w:noProof/>
          <w:color w:val="003863"/>
          <w:u w:val="single"/>
        </w:rPr>
        <w:t>www.papersave.com</w:t>
      </w:r>
    </w:hyperlink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0B9B878" wp14:editId="5FE69155">
              <wp:simplePos x="0" y="0"/>
              <wp:positionH relativeFrom="column">
                <wp:posOffset>-762000</wp:posOffset>
              </wp:positionH>
              <wp:positionV relativeFrom="paragraph">
                <wp:posOffset>7886065</wp:posOffset>
              </wp:positionV>
              <wp:extent cx="7772400" cy="283210"/>
              <wp:effectExtent l="0" t="0" r="0" b="2540"/>
              <wp:wrapNone/>
              <wp:docPr id="24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283210"/>
                      </a:xfrm>
                      <a:prstGeom prst="rect">
                        <a:avLst/>
                      </a:prstGeom>
                      <a:solidFill>
                        <a:srgbClr val="9FCB72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07AACD0D" w14:textId="77777777" w:rsidR="00A32C3F" w:rsidRPr="000B2349" w:rsidRDefault="00A32C3F" w:rsidP="00A21EDF">
                          <w:r w:rsidRPr="000B2349">
                            <w:t xml:space="preserve">PaperSave is a product of </w:t>
                          </w:r>
                          <w:proofErr w:type="spellStart"/>
                          <w:r w:rsidRPr="000B2349">
                            <w:t>WhiteOwl</w:t>
                          </w:r>
                          <w:proofErr w:type="spellEnd"/>
                          <w:r>
                            <w:t xml:space="preserve"> -</w:t>
                          </w:r>
                          <w:r w:rsidRPr="000B2349">
                            <w:t xml:space="preserve"> www.whiteowlsolutions.com</w:t>
                          </w:r>
                        </w:p>
                        <w:p w14:paraId="3E891D07" w14:textId="77777777" w:rsidR="00A32C3F" w:rsidRDefault="00A32C3F" w:rsidP="00A21ED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30B9B878" id="Rectangle 24" o:spid="_x0000_s1028" style="position:absolute;left:0;text-align:left;margin-left:-60pt;margin-top:620.95pt;width:612pt;height:22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" fillcolor="#9fcb72" stroked="f" strokeweight="2pt">
              <v:path arrowok="t"/>
              <v:textbox>
                <w:txbxContent>
                  <w:p w14:paraId="07AACD0D" w14:textId="77777777" w:rsidR="00A32C3F" w:rsidRPr="000B2349" w:rsidRDefault="00A32C3F" w:rsidP="00A21EDF">
                    <w:r w:rsidRPr="000B2349">
                      <w:t xml:space="preserve">PaperSave is a product of </w:t>
                    </w:r>
                    <w:proofErr w:type="spellStart"/>
                    <w:r w:rsidRPr="000B2349">
                      <w:t>WhiteOwl</w:t>
                    </w:r>
                    <w:proofErr w:type="spellEnd"/>
                    <w:r>
                      <w:t xml:space="preserve"> -</w:t>
                    </w:r>
                    <w:r w:rsidRPr="000B2349">
                      <w:t xml:space="preserve"> www.whiteowlsolutions.com</w:t>
                    </w:r>
                  </w:p>
                  <w:p w14:paraId="3E891D07" w14:textId="77777777" w:rsidR="00A32C3F" w:rsidRDefault="00A32C3F" w:rsidP="00A21EDF"/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D4922" w14:textId="77777777" w:rsidR="00A32C3F" w:rsidRPr="001A2416" w:rsidRDefault="00A32C3F" w:rsidP="00545FE6">
    <w:pPr>
      <w:rPr>
        <w:color w:val="5D5D5D"/>
        <w:sz w:val="16"/>
        <w:szCs w:val="16"/>
      </w:rPr>
    </w:pPr>
    <w:r>
      <w:rPr>
        <w:noProof/>
        <w:lang w:val="en-IN" w:eastAsia="en-IN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2B625D7F" wp14:editId="77A98F06">
              <wp:simplePos x="0" y="0"/>
              <wp:positionH relativeFrom="column">
                <wp:posOffset>0</wp:posOffset>
              </wp:positionH>
              <wp:positionV relativeFrom="paragraph">
                <wp:posOffset>36829</wp:posOffset>
              </wp:positionV>
              <wp:extent cx="6400800" cy="0"/>
              <wp:effectExtent l="38100" t="19050" r="57150" b="9525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D0F017E" id="Straight Connector 9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2.9pt" to="7in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</w:p>
  <w:p w14:paraId="5CEB7730" w14:textId="77777777" w:rsidR="00A32C3F" w:rsidRDefault="00A32C3F" w:rsidP="00A21EDF"/>
  <w:p w14:paraId="50486479" w14:textId="4CF82668" w:rsidR="00A32C3F" w:rsidRPr="00766427" w:rsidRDefault="00A32C3F" w:rsidP="00487B31">
    <w:pPr>
      <w:jc w:val="right"/>
    </w:pPr>
    <w:r w:rsidRPr="006411CF">
      <w:tab/>
    </w:r>
    <w:r w:rsidRPr="001A2416">
      <w:rPr>
        <w:color w:val="5D5D5D"/>
        <w:sz w:val="18"/>
        <w:szCs w:val="18"/>
      </w:rPr>
      <w:t xml:space="preserve">Page </w:t>
    </w:r>
    <w:r w:rsidRPr="001A2416">
      <w:rPr>
        <w:color w:val="5D5D5D"/>
        <w:sz w:val="18"/>
        <w:szCs w:val="18"/>
      </w:rPr>
      <w:fldChar w:fldCharType="begin"/>
    </w:r>
    <w:r w:rsidRPr="001A2416">
      <w:rPr>
        <w:color w:val="5D5D5D"/>
        <w:sz w:val="18"/>
        <w:szCs w:val="18"/>
      </w:rPr>
      <w:instrText xml:space="preserve"> PAGE   \* MERGEFORMAT </w:instrText>
    </w:r>
    <w:r w:rsidRPr="001A2416">
      <w:rPr>
        <w:color w:val="5D5D5D"/>
        <w:sz w:val="18"/>
        <w:szCs w:val="18"/>
      </w:rPr>
      <w:fldChar w:fldCharType="separate"/>
    </w:r>
    <w:r w:rsidR="00900631">
      <w:rPr>
        <w:noProof/>
        <w:color w:val="5D5D5D"/>
        <w:sz w:val="18"/>
        <w:szCs w:val="18"/>
      </w:rPr>
      <w:t>4</w:t>
    </w:r>
    <w:r w:rsidRPr="001A2416">
      <w:rPr>
        <w:color w:val="5D5D5D"/>
        <w:sz w:val="18"/>
        <w:szCs w:val="18"/>
      </w:rPr>
      <w:fldChar w:fldCharType="end"/>
    </w:r>
  </w:p>
  <w:p w14:paraId="04434F5A" w14:textId="77777777" w:rsidR="00A32C3F" w:rsidRDefault="00A32C3F" w:rsidP="00A21ED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C65AA4" w14:textId="77777777" w:rsidR="00C64375" w:rsidRDefault="00C64375" w:rsidP="00A21EDF">
      <w:r>
        <w:separator/>
      </w:r>
    </w:p>
    <w:p w14:paraId="0090086B" w14:textId="77777777" w:rsidR="00C64375" w:rsidRDefault="00C64375" w:rsidP="00A21EDF"/>
    <w:p w14:paraId="309FA53F" w14:textId="77777777" w:rsidR="00C64375" w:rsidRDefault="00C64375" w:rsidP="00A21EDF"/>
    <w:p w14:paraId="77933A73" w14:textId="77777777" w:rsidR="00C64375" w:rsidRDefault="00C64375" w:rsidP="00A21EDF"/>
  </w:footnote>
  <w:footnote w:type="continuationSeparator" w:id="0">
    <w:p w14:paraId="4C58F808" w14:textId="77777777" w:rsidR="00C64375" w:rsidRDefault="00C64375" w:rsidP="00A21EDF">
      <w:r>
        <w:continuationSeparator/>
      </w:r>
    </w:p>
    <w:p w14:paraId="0C3030D0" w14:textId="77777777" w:rsidR="00C64375" w:rsidRDefault="00C64375" w:rsidP="00A21EDF"/>
    <w:p w14:paraId="2FCD503D" w14:textId="77777777" w:rsidR="00C64375" w:rsidRDefault="00C64375" w:rsidP="00A21EDF"/>
    <w:p w14:paraId="728C023C" w14:textId="77777777" w:rsidR="00C64375" w:rsidRDefault="00C64375" w:rsidP="00A21ED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AD5602" w14:textId="77777777" w:rsidR="00A32C3F" w:rsidRDefault="00A32C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A6DED" w14:textId="77777777" w:rsidR="00A32C3F" w:rsidRDefault="00A32C3F" w:rsidP="00A21EDF"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allowOverlap="1" wp14:anchorId="432F495E" wp14:editId="081E7C09">
          <wp:simplePos x="0" y="0"/>
          <wp:positionH relativeFrom="page">
            <wp:posOffset>5429885</wp:posOffset>
          </wp:positionH>
          <wp:positionV relativeFrom="paragraph">
            <wp:posOffset>22225</wp:posOffset>
          </wp:positionV>
          <wp:extent cx="1654810" cy="474980"/>
          <wp:effectExtent l="0" t="0" r="2540" b="1270"/>
          <wp:wrapTopAndBottom/>
          <wp:docPr id="29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481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IN" w:eastAsia="en-IN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1489136E" wp14:editId="69BB123D">
              <wp:simplePos x="0" y="0"/>
              <wp:positionH relativeFrom="column">
                <wp:posOffset>0</wp:posOffset>
              </wp:positionH>
              <wp:positionV relativeFrom="paragraph">
                <wp:posOffset>581659</wp:posOffset>
              </wp:positionV>
              <wp:extent cx="6400800" cy="0"/>
              <wp:effectExtent l="38100" t="19050" r="57150" b="95250"/>
              <wp:wrapNone/>
              <wp:docPr id="35" name="Straight Connector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DEE42FF" id="Straight Connector 35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45.8pt" to="7in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3E0B0" w14:textId="77777777" w:rsidR="00A32C3F" w:rsidRDefault="00A32C3F" w:rsidP="00A21EDF">
    <w:r>
      <w:rPr>
        <w:noProof/>
        <w:lang w:val="en-IN" w:eastAsia="en-IN"/>
      </w:rPr>
      <w:drawing>
        <wp:anchor distT="0" distB="0" distL="114300" distR="114300" simplePos="0" relativeHeight="251655168" behindDoc="1" locked="0" layoutInCell="1" allowOverlap="1" wp14:anchorId="15FAA070" wp14:editId="72AF16A6">
          <wp:simplePos x="0" y="0"/>
          <wp:positionH relativeFrom="margin">
            <wp:posOffset>952500</wp:posOffset>
          </wp:positionH>
          <wp:positionV relativeFrom="margin">
            <wp:posOffset>-1409700</wp:posOffset>
          </wp:positionV>
          <wp:extent cx="4495800" cy="1285875"/>
          <wp:effectExtent l="0" t="0" r="0" b="9525"/>
          <wp:wrapSquare wrapText="bothSides"/>
          <wp:docPr id="46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5800" cy="128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1B5F87B9" w14:textId="77777777" w:rsidR="00A32C3F" w:rsidRDefault="00A32C3F" w:rsidP="00A21EDF"/>
  <w:p w14:paraId="3AE67822" w14:textId="77777777" w:rsidR="00A32C3F" w:rsidRDefault="00A32C3F" w:rsidP="00A21EDF"/>
  <w:p w14:paraId="369B8579" w14:textId="77777777" w:rsidR="00A32C3F" w:rsidRDefault="00A32C3F" w:rsidP="00A21ED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D0AB2"/>
    <w:multiLevelType w:val="hybridMultilevel"/>
    <w:tmpl w:val="EBD88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84D7E"/>
    <w:multiLevelType w:val="hybridMultilevel"/>
    <w:tmpl w:val="335A8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11569"/>
    <w:multiLevelType w:val="hybridMultilevel"/>
    <w:tmpl w:val="127A1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A2AD2"/>
    <w:multiLevelType w:val="hybridMultilevel"/>
    <w:tmpl w:val="983A9772"/>
    <w:lvl w:ilvl="0" w:tplc="C96835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19248B2">
      <w:start w:val="1"/>
      <w:numFmt w:val="lowerLetter"/>
      <w:lvlText w:val="%2."/>
      <w:lvlJc w:val="left"/>
      <w:pPr>
        <w:ind w:left="1440" w:hanging="360"/>
      </w:pPr>
    </w:lvl>
    <w:lvl w:ilvl="2" w:tplc="2C2E6462">
      <w:start w:val="1"/>
      <w:numFmt w:val="lowerRoman"/>
      <w:lvlText w:val="%3."/>
      <w:lvlJc w:val="right"/>
      <w:pPr>
        <w:ind w:left="2160" w:hanging="180"/>
      </w:pPr>
    </w:lvl>
    <w:lvl w:ilvl="3" w:tplc="EA8A4718">
      <w:start w:val="1"/>
      <w:numFmt w:val="decimal"/>
      <w:lvlText w:val="%4."/>
      <w:lvlJc w:val="left"/>
      <w:pPr>
        <w:ind w:left="2880" w:hanging="360"/>
      </w:pPr>
    </w:lvl>
    <w:lvl w:ilvl="4" w:tplc="41E2CBF8">
      <w:start w:val="1"/>
      <w:numFmt w:val="lowerLetter"/>
      <w:lvlText w:val="%5."/>
      <w:lvlJc w:val="left"/>
      <w:pPr>
        <w:ind w:left="3600" w:hanging="360"/>
      </w:pPr>
    </w:lvl>
    <w:lvl w:ilvl="5" w:tplc="F252B808">
      <w:start w:val="1"/>
      <w:numFmt w:val="lowerRoman"/>
      <w:lvlText w:val="%6."/>
      <w:lvlJc w:val="right"/>
      <w:pPr>
        <w:ind w:left="4320" w:hanging="180"/>
      </w:pPr>
    </w:lvl>
    <w:lvl w:ilvl="6" w:tplc="A6A6C518">
      <w:start w:val="1"/>
      <w:numFmt w:val="decimal"/>
      <w:lvlText w:val="%7."/>
      <w:lvlJc w:val="left"/>
      <w:pPr>
        <w:ind w:left="5040" w:hanging="360"/>
      </w:pPr>
    </w:lvl>
    <w:lvl w:ilvl="7" w:tplc="E3B88A72">
      <w:start w:val="1"/>
      <w:numFmt w:val="lowerLetter"/>
      <w:lvlText w:val="%8."/>
      <w:lvlJc w:val="left"/>
      <w:pPr>
        <w:ind w:left="5760" w:hanging="360"/>
      </w:pPr>
    </w:lvl>
    <w:lvl w:ilvl="8" w:tplc="5420A51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2248A"/>
    <w:multiLevelType w:val="multilevel"/>
    <w:tmpl w:val="E1A4DBD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C73836"/>
    <w:multiLevelType w:val="hybridMultilevel"/>
    <w:tmpl w:val="7B1A1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675224"/>
    <w:multiLevelType w:val="hybridMultilevel"/>
    <w:tmpl w:val="A1223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CB3E9A"/>
    <w:multiLevelType w:val="hybridMultilevel"/>
    <w:tmpl w:val="CA9EC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3E78CB"/>
    <w:multiLevelType w:val="hybridMultilevel"/>
    <w:tmpl w:val="CCF8F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F5C58"/>
    <w:multiLevelType w:val="hybridMultilevel"/>
    <w:tmpl w:val="C778C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1605C"/>
    <w:multiLevelType w:val="hybridMultilevel"/>
    <w:tmpl w:val="E1423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383319"/>
    <w:multiLevelType w:val="hybridMultilevel"/>
    <w:tmpl w:val="170A4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9A4ECE"/>
    <w:multiLevelType w:val="multilevel"/>
    <w:tmpl w:val="2FA660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smallCap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mallCaps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</w:abstractNum>
  <w:abstractNum w:abstractNumId="13" w15:restartNumberingAfterBreak="0">
    <w:nsid w:val="1D59044B"/>
    <w:multiLevelType w:val="hybridMultilevel"/>
    <w:tmpl w:val="A76C4E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D33E6B"/>
    <w:multiLevelType w:val="hybridMultilevel"/>
    <w:tmpl w:val="A17A3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1F6293"/>
    <w:multiLevelType w:val="hybridMultilevel"/>
    <w:tmpl w:val="D0863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E6594"/>
    <w:multiLevelType w:val="hybridMultilevel"/>
    <w:tmpl w:val="72048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F1309E"/>
    <w:multiLevelType w:val="hybridMultilevel"/>
    <w:tmpl w:val="D73E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5277BF"/>
    <w:multiLevelType w:val="hybridMultilevel"/>
    <w:tmpl w:val="71A0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833826"/>
    <w:multiLevelType w:val="hybridMultilevel"/>
    <w:tmpl w:val="9732EB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8400B"/>
    <w:multiLevelType w:val="hybridMultilevel"/>
    <w:tmpl w:val="E7FA0266"/>
    <w:lvl w:ilvl="0" w:tplc="DC2AEC5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8020C8C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40646E"/>
    <w:multiLevelType w:val="multilevel"/>
    <w:tmpl w:val="87F66E5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244E1"/>
    <w:multiLevelType w:val="hybridMultilevel"/>
    <w:tmpl w:val="86F61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FC467B"/>
    <w:multiLevelType w:val="hybridMultilevel"/>
    <w:tmpl w:val="5A607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1E7781"/>
    <w:multiLevelType w:val="hybridMultilevel"/>
    <w:tmpl w:val="A1223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5926B9"/>
    <w:multiLevelType w:val="hybridMultilevel"/>
    <w:tmpl w:val="825EA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415196"/>
    <w:multiLevelType w:val="hybridMultilevel"/>
    <w:tmpl w:val="5EFC6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A70474"/>
    <w:multiLevelType w:val="hybridMultilevel"/>
    <w:tmpl w:val="FE36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B819F1"/>
    <w:multiLevelType w:val="hybridMultilevel"/>
    <w:tmpl w:val="D3808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DE66B0"/>
    <w:multiLevelType w:val="hybridMultilevel"/>
    <w:tmpl w:val="62C6B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4D7C1F"/>
    <w:multiLevelType w:val="hybridMultilevel"/>
    <w:tmpl w:val="7A602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2F094C"/>
    <w:multiLevelType w:val="hybridMultilevel"/>
    <w:tmpl w:val="A1223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3BE6A12"/>
    <w:multiLevelType w:val="hybridMultilevel"/>
    <w:tmpl w:val="C74AF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DB7B21"/>
    <w:multiLevelType w:val="hybridMultilevel"/>
    <w:tmpl w:val="9EF0C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A522D6"/>
    <w:multiLevelType w:val="hybridMultilevel"/>
    <w:tmpl w:val="86F61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8312F"/>
    <w:multiLevelType w:val="hybridMultilevel"/>
    <w:tmpl w:val="36F48E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4B27E4"/>
    <w:multiLevelType w:val="hybridMultilevel"/>
    <w:tmpl w:val="06B83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47D94"/>
    <w:multiLevelType w:val="hybridMultilevel"/>
    <w:tmpl w:val="C106A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6B73BE"/>
    <w:multiLevelType w:val="hybridMultilevel"/>
    <w:tmpl w:val="00900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CF0D1A"/>
    <w:multiLevelType w:val="hybridMultilevel"/>
    <w:tmpl w:val="7E68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F853C8"/>
    <w:multiLevelType w:val="hybridMultilevel"/>
    <w:tmpl w:val="E87CA522"/>
    <w:lvl w:ilvl="0" w:tplc="A15825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8CC4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D50B84"/>
    <w:multiLevelType w:val="hybridMultilevel"/>
    <w:tmpl w:val="0158F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7E3A0E"/>
    <w:multiLevelType w:val="hybridMultilevel"/>
    <w:tmpl w:val="EB4C5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4713BF"/>
    <w:multiLevelType w:val="hybridMultilevel"/>
    <w:tmpl w:val="74D8F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123986"/>
    <w:multiLevelType w:val="hybridMultilevel"/>
    <w:tmpl w:val="1BEA2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717615"/>
    <w:multiLevelType w:val="hybridMultilevel"/>
    <w:tmpl w:val="94AC1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21"/>
  </w:num>
  <w:num w:numId="5">
    <w:abstractNumId w:val="40"/>
  </w:num>
  <w:num w:numId="6">
    <w:abstractNumId w:val="25"/>
  </w:num>
  <w:num w:numId="7">
    <w:abstractNumId w:val="8"/>
  </w:num>
  <w:num w:numId="8">
    <w:abstractNumId w:val="11"/>
  </w:num>
  <w:num w:numId="9">
    <w:abstractNumId w:val="5"/>
  </w:num>
  <w:num w:numId="10">
    <w:abstractNumId w:val="41"/>
  </w:num>
  <w:num w:numId="11">
    <w:abstractNumId w:val="45"/>
  </w:num>
  <w:num w:numId="12">
    <w:abstractNumId w:val="29"/>
  </w:num>
  <w:num w:numId="13">
    <w:abstractNumId w:val="27"/>
  </w:num>
  <w:num w:numId="14">
    <w:abstractNumId w:val="30"/>
  </w:num>
  <w:num w:numId="15">
    <w:abstractNumId w:val="9"/>
  </w:num>
  <w:num w:numId="16">
    <w:abstractNumId w:val="16"/>
  </w:num>
  <w:num w:numId="17">
    <w:abstractNumId w:val="33"/>
  </w:num>
  <w:num w:numId="18">
    <w:abstractNumId w:val="37"/>
  </w:num>
  <w:num w:numId="19">
    <w:abstractNumId w:val="18"/>
  </w:num>
  <w:num w:numId="20">
    <w:abstractNumId w:val="10"/>
  </w:num>
  <w:num w:numId="21">
    <w:abstractNumId w:val="32"/>
  </w:num>
  <w:num w:numId="22">
    <w:abstractNumId w:val="38"/>
  </w:num>
  <w:num w:numId="23">
    <w:abstractNumId w:val="2"/>
  </w:num>
  <w:num w:numId="24">
    <w:abstractNumId w:val="14"/>
  </w:num>
  <w:num w:numId="25">
    <w:abstractNumId w:val="39"/>
  </w:num>
  <w:num w:numId="26">
    <w:abstractNumId w:val="28"/>
  </w:num>
  <w:num w:numId="27">
    <w:abstractNumId w:val="0"/>
  </w:num>
  <w:num w:numId="28">
    <w:abstractNumId w:val="40"/>
  </w:num>
  <w:num w:numId="29">
    <w:abstractNumId w:val="20"/>
  </w:num>
  <w:num w:numId="30">
    <w:abstractNumId w:val="36"/>
  </w:num>
  <w:num w:numId="31">
    <w:abstractNumId w:val="7"/>
  </w:num>
  <w:num w:numId="32">
    <w:abstractNumId w:val="17"/>
  </w:num>
  <w:num w:numId="33">
    <w:abstractNumId w:val="35"/>
  </w:num>
  <w:num w:numId="34">
    <w:abstractNumId w:val="23"/>
  </w:num>
  <w:num w:numId="35">
    <w:abstractNumId w:val="44"/>
  </w:num>
  <w:num w:numId="36">
    <w:abstractNumId w:val="31"/>
  </w:num>
  <w:num w:numId="37">
    <w:abstractNumId w:val="6"/>
  </w:num>
  <w:num w:numId="38">
    <w:abstractNumId w:val="24"/>
  </w:num>
  <w:num w:numId="39">
    <w:abstractNumId w:val="42"/>
  </w:num>
  <w:num w:numId="40">
    <w:abstractNumId w:val="26"/>
  </w:num>
  <w:num w:numId="41">
    <w:abstractNumId w:val="22"/>
  </w:num>
  <w:num w:numId="42">
    <w:abstractNumId w:val="34"/>
  </w:num>
  <w:num w:numId="43">
    <w:abstractNumId w:val="43"/>
  </w:num>
  <w:num w:numId="44">
    <w:abstractNumId w:val="19"/>
  </w:num>
  <w:num w:numId="45">
    <w:abstractNumId w:val="13"/>
  </w:num>
  <w:num w:numId="46">
    <w:abstractNumId w:val="15"/>
  </w:num>
  <w:num w:numId="47">
    <w:abstractNumId w:val="1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adih Pazos">
    <w15:presenceInfo w15:providerId="Windows Live" w15:userId="d71833ef3e7a2a6d"/>
  </w15:person>
  <w15:person w15:author="Patel, Abhishek">
    <w15:presenceInfo w15:providerId="AD" w15:userId="S-1-5-21-1331515347-2018991914-196506527-84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bQwNTYyMTQ0MDeyNLVQ0lEKTi0uzszPAykwMqgFACg3sqUtAAAA"/>
  </w:docVars>
  <w:rsids>
    <w:rsidRoot w:val="0017780B"/>
    <w:rsid w:val="0000196F"/>
    <w:rsid w:val="00002C38"/>
    <w:rsid w:val="00002C75"/>
    <w:rsid w:val="00002C81"/>
    <w:rsid w:val="00006B7D"/>
    <w:rsid w:val="00006E1E"/>
    <w:rsid w:val="000074C0"/>
    <w:rsid w:val="00010696"/>
    <w:rsid w:val="00011BC8"/>
    <w:rsid w:val="000126F2"/>
    <w:rsid w:val="00014291"/>
    <w:rsid w:val="00015166"/>
    <w:rsid w:val="000162DB"/>
    <w:rsid w:val="00017DA7"/>
    <w:rsid w:val="0002146D"/>
    <w:rsid w:val="000214B5"/>
    <w:rsid w:val="000237C1"/>
    <w:rsid w:val="00023B06"/>
    <w:rsid w:val="0002474F"/>
    <w:rsid w:val="00031188"/>
    <w:rsid w:val="000319F5"/>
    <w:rsid w:val="00032196"/>
    <w:rsid w:val="00035F38"/>
    <w:rsid w:val="00040B96"/>
    <w:rsid w:val="00040C33"/>
    <w:rsid w:val="00044E23"/>
    <w:rsid w:val="000458BD"/>
    <w:rsid w:val="000463A8"/>
    <w:rsid w:val="00046FB5"/>
    <w:rsid w:val="00051504"/>
    <w:rsid w:val="00051ACD"/>
    <w:rsid w:val="00051C17"/>
    <w:rsid w:val="00052D76"/>
    <w:rsid w:val="00052E7D"/>
    <w:rsid w:val="00054029"/>
    <w:rsid w:val="000558AA"/>
    <w:rsid w:val="00055EFE"/>
    <w:rsid w:val="00055F2D"/>
    <w:rsid w:val="00062251"/>
    <w:rsid w:val="00066E72"/>
    <w:rsid w:val="00067972"/>
    <w:rsid w:val="00072A60"/>
    <w:rsid w:val="00074219"/>
    <w:rsid w:val="000749AD"/>
    <w:rsid w:val="00076564"/>
    <w:rsid w:val="00076B21"/>
    <w:rsid w:val="00080D9A"/>
    <w:rsid w:val="0008123B"/>
    <w:rsid w:val="00082485"/>
    <w:rsid w:val="000833C2"/>
    <w:rsid w:val="000849B7"/>
    <w:rsid w:val="0008568A"/>
    <w:rsid w:val="00091225"/>
    <w:rsid w:val="00091264"/>
    <w:rsid w:val="000931F4"/>
    <w:rsid w:val="0009382F"/>
    <w:rsid w:val="00093965"/>
    <w:rsid w:val="0009499D"/>
    <w:rsid w:val="00094DE3"/>
    <w:rsid w:val="000953C3"/>
    <w:rsid w:val="00097AB0"/>
    <w:rsid w:val="000A0F51"/>
    <w:rsid w:val="000A1BF3"/>
    <w:rsid w:val="000A249D"/>
    <w:rsid w:val="000A41E2"/>
    <w:rsid w:val="000A4DB1"/>
    <w:rsid w:val="000A6181"/>
    <w:rsid w:val="000A73CA"/>
    <w:rsid w:val="000B065E"/>
    <w:rsid w:val="000B0FEB"/>
    <w:rsid w:val="000B2349"/>
    <w:rsid w:val="000B2849"/>
    <w:rsid w:val="000C029D"/>
    <w:rsid w:val="000C1AC7"/>
    <w:rsid w:val="000C2724"/>
    <w:rsid w:val="000C46F7"/>
    <w:rsid w:val="000C79E9"/>
    <w:rsid w:val="000D170A"/>
    <w:rsid w:val="000D1DA4"/>
    <w:rsid w:val="000D249F"/>
    <w:rsid w:val="000D2CB3"/>
    <w:rsid w:val="000D3C7B"/>
    <w:rsid w:val="000D3E9B"/>
    <w:rsid w:val="000D5E24"/>
    <w:rsid w:val="000D6770"/>
    <w:rsid w:val="000E000D"/>
    <w:rsid w:val="000E241F"/>
    <w:rsid w:val="000E303B"/>
    <w:rsid w:val="000E32A2"/>
    <w:rsid w:val="000E3C0E"/>
    <w:rsid w:val="000E403F"/>
    <w:rsid w:val="000E4729"/>
    <w:rsid w:val="001001B1"/>
    <w:rsid w:val="00101F14"/>
    <w:rsid w:val="00103383"/>
    <w:rsid w:val="0010362F"/>
    <w:rsid w:val="0010470D"/>
    <w:rsid w:val="00104EBC"/>
    <w:rsid w:val="00106FA8"/>
    <w:rsid w:val="00107F26"/>
    <w:rsid w:val="00111AA0"/>
    <w:rsid w:val="00112979"/>
    <w:rsid w:val="00114A82"/>
    <w:rsid w:val="00114BC9"/>
    <w:rsid w:val="00116204"/>
    <w:rsid w:val="001203B7"/>
    <w:rsid w:val="001211B3"/>
    <w:rsid w:val="001218E4"/>
    <w:rsid w:val="00121EE1"/>
    <w:rsid w:val="00123176"/>
    <w:rsid w:val="00124244"/>
    <w:rsid w:val="0012513B"/>
    <w:rsid w:val="001251A1"/>
    <w:rsid w:val="00125FD6"/>
    <w:rsid w:val="00126D70"/>
    <w:rsid w:val="00126F52"/>
    <w:rsid w:val="00130C8D"/>
    <w:rsid w:val="00132FD6"/>
    <w:rsid w:val="00136711"/>
    <w:rsid w:val="0013756C"/>
    <w:rsid w:val="00137A82"/>
    <w:rsid w:val="00137E27"/>
    <w:rsid w:val="00140A7A"/>
    <w:rsid w:val="00143F9A"/>
    <w:rsid w:val="001451B2"/>
    <w:rsid w:val="001468D0"/>
    <w:rsid w:val="00146F1A"/>
    <w:rsid w:val="001474BF"/>
    <w:rsid w:val="001476F9"/>
    <w:rsid w:val="0015063E"/>
    <w:rsid w:val="00150D0F"/>
    <w:rsid w:val="00150E9C"/>
    <w:rsid w:val="00151442"/>
    <w:rsid w:val="00152A7D"/>
    <w:rsid w:val="001533E4"/>
    <w:rsid w:val="00154AF2"/>
    <w:rsid w:val="00155CB5"/>
    <w:rsid w:val="00157AAD"/>
    <w:rsid w:val="00160786"/>
    <w:rsid w:val="0016380C"/>
    <w:rsid w:val="00164457"/>
    <w:rsid w:val="001663D0"/>
    <w:rsid w:val="0016675B"/>
    <w:rsid w:val="001673F9"/>
    <w:rsid w:val="00172089"/>
    <w:rsid w:val="00173F9F"/>
    <w:rsid w:val="00174431"/>
    <w:rsid w:val="0017447C"/>
    <w:rsid w:val="0017580F"/>
    <w:rsid w:val="00176D25"/>
    <w:rsid w:val="0017780B"/>
    <w:rsid w:val="00180D7C"/>
    <w:rsid w:val="0018176F"/>
    <w:rsid w:val="00181A72"/>
    <w:rsid w:val="001822E7"/>
    <w:rsid w:val="0018233B"/>
    <w:rsid w:val="00184CD6"/>
    <w:rsid w:val="00185103"/>
    <w:rsid w:val="0018553B"/>
    <w:rsid w:val="001864DF"/>
    <w:rsid w:val="00187082"/>
    <w:rsid w:val="0019064F"/>
    <w:rsid w:val="0019068C"/>
    <w:rsid w:val="00191781"/>
    <w:rsid w:val="00191C0D"/>
    <w:rsid w:val="00191D50"/>
    <w:rsid w:val="001929C5"/>
    <w:rsid w:val="001938CB"/>
    <w:rsid w:val="00193D4F"/>
    <w:rsid w:val="00194B72"/>
    <w:rsid w:val="001951D6"/>
    <w:rsid w:val="00197EF4"/>
    <w:rsid w:val="001A0AF7"/>
    <w:rsid w:val="001A1D9C"/>
    <w:rsid w:val="001A2416"/>
    <w:rsid w:val="001A2B62"/>
    <w:rsid w:val="001A3F0B"/>
    <w:rsid w:val="001A7C3C"/>
    <w:rsid w:val="001B1D76"/>
    <w:rsid w:val="001B276C"/>
    <w:rsid w:val="001B2B4B"/>
    <w:rsid w:val="001B61E3"/>
    <w:rsid w:val="001B6D3A"/>
    <w:rsid w:val="001C0E0C"/>
    <w:rsid w:val="001C1BD7"/>
    <w:rsid w:val="001C4CFD"/>
    <w:rsid w:val="001C4E7A"/>
    <w:rsid w:val="001C79A4"/>
    <w:rsid w:val="001D0951"/>
    <w:rsid w:val="001D0CB5"/>
    <w:rsid w:val="001D0D6F"/>
    <w:rsid w:val="001D1A30"/>
    <w:rsid w:val="001D20ED"/>
    <w:rsid w:val="001D2E7C"/>
    <w:rsid w:val="001D4172"/>
    <w:rsid w:val="001D5D37"/>
    <w:rsid w:val="001D6D88"/>
    <w:rsid w:val="001D72CA"/>
    <w:rsid w:val="001D74C5"/>
    <w:rsid w:val="001E0F41"/>
    <w:rsid w:val="001E3156"/>
    <w:rsid w:val="001E3D9A"/>
    <w:rsid w:val="001E4BBA"/>
    <w:rsid w:val="001E4EF4"/>
    <w:rsid w:val="001E50BC"/>
    <w:rsid w:val="001E6A93"/>
    <w:rsid w:val="001F16E0"/>
    <w:rsid w:val="001F16EA"/>
    <w:rsid w:val="001F2E6F"/>
    <w:rsid w:val="001F3106"/>
    <w:rsid w:val="001F401A"/>
    <w:rsid w:val="001F50DC"/>
    <w:rsid w:val="002002E6"/>
    <w:rsid w:val="00201EDF"/>
    <w:rsid w:val="00205552"/>
    <w:rsid w:val="0020597A"/>
    <w:rsid w:val="00206A0E"/>
    <w:rsid w:val="002106A7"/>
    <w:rsid w:val="002108FA"/>
    <w:rsid w:val="00211162"/>
    <w:rsid w:val="002327E2"/>
    <w:rsid w:val="00233734"/>
    <w:rsid w:val="002340E3"/>
    <w:rsid w:val="00234F58"/>
    <w:rsid w:val="0023577B"/>
    <w:rsid w:val="00235A47"/>
    <w:rsid w:val="002361FC"/>
    <w:rsid w:val="002365A6"/>
    <w:rsid w:val="00236B35"/>
    <w:rsid w:val="002377D4"/>
    <w:rsid w:val="00237DFD"/>
    <w:rsid w:val="0024093E"/>
    <w:rsid w:val="00241DBD"/>
    <w:rsid w:val="00243EAC"/>
    <w:rsid w:val="002457AB"/>
    <w:rsid w:val="00247C1E"/>
    <w:rsid w:val="00247D1B"/>
    <w:rsid w:val="00247F38"/>
    <w:rsid w:val="00252B23"/>
    <w:rsid w:val="0025692A"/>
    <w:rsid w:val="002575E4"/>
    <w:rsid w:val="00260692"/>
    <w:rsid w:val="00260D08"/>
    <w:rsid w:val="002629CE"/>
    <w:rsid w:val="002630D0"/>
    <w:rsid w:val="0026534D"/>
    <w:rsid w:val="002663B6"/>
    <w:rsid w:val="00266D3F"/>
    <w:rsid w:val="002704BC"/>
    <w:rsid w:val="00271450"/>
    <w:rsid w:val="002737AB"/>
    <w:rsid w:val="0027427B"/>
    <w:rsid w:val="00274B89"/>
    <w:rsid w:val="00275373"/>
    <w:rsid w:val="00275ED9"/>
    <w:rsid w:val="00275F73"/>
    <w:rsid w:val="002764D6"/>
    <w:rsid w:val="002770A6"/>
    <w:rsid w:val="002846B7"/>
    <w:rsid w:val="00284A9E"/>
    <w:rsid w:val="00285E12"/>
    <w:rsid w:val="002861E3"/>
    <w:rsid w:val="0029250C"/>
    <w:rsid w:val="00293BDE"/>
    <w:rsid w:val="002943E4"/>
    <w:rsid w:val="00296BCC"/>
    <w:rsid w:val="002A03DC"/>
    <w:rsid w:val="002A0405"/>
    <w:rsid w:val="002A27BA"/>
    <w:rsid w:val="002A3C93"/>
    <w:rsid w:val="002A4E87"/>
    <w:rsid w:val="002A6A7D"/>
    <w:rsid w:val="002B0363"/>
    <w:rsid w:val="002B1198"/>
    <w:rsid w:val="002B1884"/>
    <w:rsid w:val="002B24D1"/>
    <w:rsid w:val="002B27E0"/>
    <w:rsid w:val="002B53DB"/>
    <w:rsid w:val="002B57C3"/>
    <w:rsid w:val="002C0801"/>
    <w:rsid w:val="002C55AB"/>
    <w:rsid w:val="002D1109"/>
    <w:rsid w:val="002D197A"/>
    <w:rsid w:val="002D1D46"/>
    <w:rsid w:val="002D1E92"/>
    <w:rsid w:val="002D511C"/>
    <w:rsid w:val="002D63FA"/>
    <w:rsid w:val="002E0720"/>
    <w:rsid w:val="002E315C"/>
    <w:rsid w:val="002E6B43"/>
    <w:rsid w:val="002E7025"/>
    <w:rsid w:val="002F04F0"/>
    <w:rsid w:val="002F15B5"/>
    <w:rsid w:val="002F490D"/>
    <w:rsid w:val="002F4DDA"/>
    <w:rsid w:val="002F642B"/>
    <w:rsid w:val="00301D67"/>
    <w:rsid w:val="003033BA"/>
    <w:rsid w:val="003053EC"/>
    <w:rsid w:val="003068AB"/>
    <w:rsid w:val="00307345"/>
    <w:rsid w:val="003106C8"/>
    <w:rsid w:val="00312C78"/>
    <w:rsid w:val="003141C6"/>
    <w:rsid w:val="0031478C"/>
    <w:rsid w:val="00314EF0"/>
    <w:rsid w:val="00316CDA"/>
    <w:rsid w:val="00316EDF"/>
    <w:rsid w:val="00320CD5"/>
    <w:rsid w:val="00321CBC"/>
    <w:rsid w:val="00326832"/>
    <w:rsid w:val="00331541"/>
    <w:rsid w:val="00332AE9"/>
    <w:rsid w:val="00336BAC"/>
    <w:rsid w:val="00336BE6"/>
    <w:rsid w:val="00340846"/>
    <w:rsid w:val="0034150D"/>
    <w:rsid w:val="00342337"/>
    <w:rsid w:val="00342D42"/>
    <w:rsid w:val="003430D1"/>
    <w:rsid w:val="00344A54"/>
    <w:rsid w:val="0034693F"/>
    <w:rsid w:val="00350573"/>
    <w:rsid w:val="00351014"/>
    <w:rsid w:val="00352FF6"/>
    <w:rsid w:val="00354A70"/>
    <w:rsid w:val="0035548A"/>
    <w:rsid w:val="00357594"/>
    <w:rsid w:val="0036052D"/>
    <w:rsid w:val="00361267"/>
    <w:rsid w:val="00362CC3"/>
    <w:rsid w:val="00363869"/>
    <w:rsid w:val="00363D87"/>
    <w:rsid w:val="00365119"/>
    <w:rsid w:val="00366061"/>
    <w:rsid w:val="003674E8"/>
    <w:rsid w:val="003705C3"/>
    <w:rsid w:val="00371200"/>
    <w:rsid w:val="0037324B"/>
    <w:rsid w:val="00380323"/>
    <w:rsid w:val="003807AE"/>
    <w:rsid w:val="003811A0"/>
    <w:rsid w:val="00381498"/>
    <w:rsid w:val="0038163A"/>
    <w:rsid w:val="00382B52"/>
    <w:rsid w:val="00382B57"/>
    <w:rsid w:val="00383E77"/>
    <w:rsid w:val="003851FD"/>
    <w:rsid w:val="0038560A"/>
    <w:rsid w:val="00386B64"/>
    <w:rsid w:val="00390432"/>
    <w:rsid w:val="0039168F"/>
    <w:rsid w:val="003917E3"/>
    <w:rsid w:val="003923B3"/>
    <w:rsid w:val="003930FB"/>
    <w:rsid w:val="003972A9"/>
    <w:rsid w:val="003A16AF"/>
    <w:rsid w:val="003A1905"/>
    <w:rsid w:val="003A1C08"/>
    <w:rsid w:val="003A62A8"/>
    <w:rsid w:val="003A6CCD"/>
    <w:rsid w:val="003A7133"/>
    <w:rsid w:val="003B030C"/>
    <w:rsid w:val="003B0487"/>
    <w:rsid w:val="003B0979"/>
    <w:rsid w:val="003B5A97"/>
    <w:rsid w:val="003B5E90"/>
    <w:rsid w:val="003B60C4"/>
    <w:rsid w:val="003B618F"/>
    <w:rsid w:val="003B6ABD"/>
    <w:rsid w:val="003B746B"/>
    <w:rsid w:val="003C1CE6"/>
    <w:rsid w:val="003C477A"/>
    <w:rsid w:val="003C48CB"/>
    <w:rsid w:val="003D1781"/>
    <w:rsid w:val="003D202A"/>
    <w:rsid w:val="003D215D"/>
    <w:rsid w:val="003D2BC8"/>
    <w:rsid w:val="003D2D7E"/>
    <w:rsid w:val="003D35CF"/>
    <w:rsid w:val="003D3787"/>
    <w:rsid w:val="003D525C"/>
    <w:rsid w:val="003D5609"/>
    <w:rsid w:val="003D7486"/>
    <w:rsid w:val="003D7BDF"/>
    <w:rsid w:val="003D7D77"/>
    <w:rsid w:val="003E0AA1"/>
    <w:rsid w:val="003E1A1E"/>
    <w:rsid w:val="003E47B0"/>
    <w:rsid w:val="003E56B7"/>
    <w:rsid w:val="003E5841"/>
    <w:rsid w:val="003E740C"/>
    <w:rsid w:val="003F261A"/>
    <w:rsid w:val="003F2E89"/>
    <w:rsid w:val="003F3222"/>
    <w:rsid w:val="003F4C43"/>
    <w:rsid w:val="003F79AA"/>
    <w:rsid w:val="00400328"/>
    <w:rsid w:val="00400837"/>
    <w:rsid w:val="00400C5B"/>
    <w:rsid w:val="00402058"/>
    <w:rsid w:val="00403D6B"/>
    <w:rsid w:val="00404493"/>
    <w:rsid w:val="00404BD0"/>
    <w:rsid w:val="0040581D"/>
    <w:rsid w:val="00406A85"/>
    <w:rsid w:val="004071BF"/>
    <w:rsid w:val="00407737"/>
    <w:rsid w:val="00410A1F"/>
    <w:rsid w:val="00412218"/>
    <w:rsid w:val="0041332F"/>
    <w:rsid w:val="0042156F"/>
    <w:rsid w:val="00426079"/>
    <w:rsid w:val="00430265"/>
    <w:rsid w:val="00433356"/>
    <w:rsid w:val="00435127"/>
    <w:rsid w:val="004371C9"/>
    <w:rsid w:val="00441603"/>
    <w:rsid w:val="004417DE"/>
    <w:rsid w:val="00441855"/>
    <w:rsid w:val="004424E5"/>
    <w:rsid w:val="00442954"/>
    <w:rsid w:val="00442A82"/>
    <w:rsid w:val="00444146"/>
    <w:rsid w:val="00444433"/>
    <w:rsid w:val="004444F3"/>
    <w:rsid w:val="004455D2"/>
    <w:rsid w:val="00445E9B"/>
    <w:rsid w:val="00450C77"/>
    <w:rsid w:val="00454FB6"/>
    <w:rsid w:val="004559FF"/>
    <w:rsid w:val="00456C69"/>
    <w:rsid w:val="00456F75"/>
    <w:rsid w:val="004636B0"/>
    <w:rsid w:val="00466E9D"/>
    <w:rsid w:val="00472AEC"/>
    <w:rsid w:val="00475DE2"/>
    <w:rsid w:val="004762AD"/>
    <w:rsid w:val="004772A3"/>
    <w:rsid w:val="004801AA"/>
    <w:rsid w:val="0048149F"/>
    <w:rsid w:val="004832DD"/>
    <w:rsid w:val="00483BD5"/>
    <w:rsid w:val="004849E8"/>
    <w:rsid w:val="00484AB0"/>
    <w:rsid w:val="004858F3"/>
    <w:rsid w:val="00487B31"/>
    <w:rsid w:val="00491E66"/>
    <w:rsid w:val="00493814"/>
    <w:rsid w:val="004938CC"/>
    <w:rsid w:val="0049396C"/>
    <w:rsid w:val="00494C00"/>
    <w:rsid w:val="00495612"/>
    <w:rsid w:val="004969AC"/>
    <w:rsid w:val="004A2113"/>
    <w:rsid w:val="004A2B87"/>
    <w:rsid w:val="004A3018"/>
    <w:rsid w:val="004A3FB1"/>
    <w:rsid w:val="004A5A32"/>
    <w:rsid w:val="004B024B"/>
    <w:rsid w:val="004B0A57"/>
    <w:rsid w:val="004B1C42"/>
    <w:rsid w:val="004B3030"/>
    <w:rsid w:val="004B4D1E"/>
    <w:rsid w:val="004B614C"/>
    <w:rsid w:val="004B6FED"/>
    <w:rsid w:val="004B7156"/>
    <w:rsid w:val="004B74CC"/>
    <w:rsid w:val="004C01D5"/>
    <w:rsid w:val="004C25C9"/>
    <w:rsid w:val="004C3344"/>
    <w:rsid w:val="004C4F0A"/>
    <w:rsid w:val="004C6B6D"/>
    <w:rsid w:val="004C6C17"/>
    <w:rsid w:val="004D36F7"/>
    <w:rsid w:val="004D38D4"/>
    <w:rsid w:val="004D515F"/>
    <w:rsid w:val="004D5C16"/>
    <w:rsid w:val="004D6E30"/>
    <w:rsid w:val="004D79AD"/>
    <w:rsid w:val="004E04BC"/>
    <w:rsid w:val="004E0871"/>
    <w:rsid w:val="004E1973"/>
    <w:rsid w:val="004E2118"/>
    <w:rsid w:val="004E7000"/>
    <w:rsid w:val="004E7DE6"/>
    <w:rsid w:val="004E7FD9"/>
    <w:rsid w:val="004F0E68"/>
    <w:rsid w:val="004F2047"/>
    <w:rsid w:val="004F2240"/>
    <w:rsid w:val="004F3A1C"/>
    <w:rsid w:val="004F505D"/>
    <w:rsid w:val="004F58FC"/>
    <w:rsid w:val="004F607F"/>
    <w:rsid w:val="004F753B"/>
    <w:rsid w:val="00504320"/>
    <w:rsid w:val="005077C7"/>
    <w:rsid w:val="00507E46"/>
    <w:rsid w:val="005144B5"/>
    <w:rsid w:val="005145D6"/>
    <w:rsid w:val="00515947"/>
    <w:rsid w:val="00515DB8"/>
    <w:rsid w:val="00517620"/>
    <w:rsid w:val="005208C0"/>
    <w:rsid w:val="005214B5"/>
    <w:rsid w:val="00523AD5"/>
    <w:rsid w:val="00524273"/>
    <w:rsid w:val="005243AD"/>
    <w:rsid w:val="005261AA"/>
    <w:rsid w:val="005272DF"/>
    <w:rsid w:val="00527A83"/>
    <w:rsid w:val="00527CCF"/>
    <w:rsid w:val="00527E10"/>
    <w:rsid w:val="00534AAE"/>
    <w:rsid w:val="00535259"/>
    <w:rsid w:val="00535F85"/>
    <w:rsid w:val="00537590"/>
    <w:rsid w:val="00541BC8"/>
    <w:rsid w:val="0054344F"/>
    <w:rsid w:val="00543D5F"/>
    <w:rsid w:val="00543E42"/>
    <w:rsid w:val="00544BB6"/>
    <w:rsid w:val="00544DA5"/>
    <w:rsid w:val="00545CFB"/>
    <w:rsid w:val="00545FE6"/>
    <w:rsid w:val="00547A50"/>
    <w:rsid w:val="00547DE9"/>
    <w:rsid w:val="00552CAA"/>
    <w:rsid w:val="005533F4"/>
    <w:rsid w:val="00553D3A"/>
    <w:rsid w:val="005545E2"/>
    <w:rsid w:val="00554BD4"/>
    <w:rsid w:val="00556840"/>
    <w:rsid w:val="00557EC7"/>
    <w:rsid w:val="00562148"/>
    <w:rsid w:val="00562992"/>
    <w:rsid w:val="00562C38"/>
    <w:rsid w:val="00563AF7"/>
    <w:rsid w:val="00570994"/>
    <w:rsid w:val="0057121D"/>
    <w:rsid w:val="005715C2"/>
    <w:rsid w:val="00573731"/>
    <w:rsid w:val="00576969"/>
    <w:rsid w:val="00577030"/>
    <w:rsid w:val="0058085B"/>
    <w:rsid w:val="00582166"/>
    <w:rsid w:val="005825BB"/>
    <w:rsid w:val="005830DA"/>
    <w:rsid w:val="0058382F"/>
    <w:rsid w:val="00584947"/>
    <w:rsid w:val="00585C53"/>
    <w:rsid w:val="00591477"/>
    <w:rsid w:val="0059259A"/>
    <w:rsid w:val="0059378E"/>
    <w:rsid w:val="00593E65"/>
    <w:rsid w:val="00596A94"/>
    <w:rsid w:val="0059796D"/>
    <w:rsid w:val="005A0814"/>
    <w:rsid w:val="005A4B40"/>
    <w:rsid w:val="005A6400"/>
    <w:rsid w:val="005A64D9"/>
    <w:rsid w:val="005A71D6"/>
    <w:rsid w:val="005B152F"/>
    <w:rsid w:val="005B1B37"/>
    <w:rsid w:val="005B1C9D"/>
    <w:rsid w:val="005B35AE"/>
    <w:rsid w:val="005B6141"/>
    <w:rsid w:val="005B69C7"/>
    <w:rsid w:val="005B70DB"/>
    <w:rsid w:val="005C3BB5"/>
    <w:rsid w:val="005C4915"/>
    <w:rsid w:val="005C5C3B"/>
    <w:rsid w:val="005C68CA"/>
    <w:rsid w:val="005D17E1"/>
    <w:rsid w:val="005D25E3"/>
    <w:rsid w:val="005D4067"/>
    <w:rsid w:val="005D6453"/>
    <w:rsid w:val="005D7E04"/>
    <w:rsid w:val="005E023F"/>
    <w:rsid w:val="005E0A74"/>
    <w:rsid w:val="005E1332"/>
    <w:rsid w:val="005E2823"/>
    <w:rsid w:val="005E4C66"/>
    <w:rsid w:val="005E5FE5"/>
    <w:rsid w:val="005E6866"/>
    <w:rsid w:val="005F0CA1"/>
    <w:rsid w:val="005F3523"/>
    <w:rsid w:val="005F6A48"/>
    <w:rsid w:val="00601F7C"/>
    <w:rsid w:val="0060774F"/>
    <w:rsid w:val="00607AA7"/>
    <w:rsid w:val="0061318C"/>
    <w:rsid w:val="00613927"/>
    <w:rsid w:val="006230AD"/>
    <w:rsid w:val="00623570"/>
    <w:rsid w:val="0062699E"/>
    <w:rsid w:val="0062780B"/>
    <w:rsid w:val="00630303"/>
    <w:rsid w:val="00632BC3"/>
    <w:rsid w:val="006351E7"/>
    <w:rsid w:val="0063616E"/>
    <w:rsid w:val="006411CF"/>
    <w:rsid w:val="00641B9A"/>
    <w:rsid w:val="006429DC"/>
    <w:rsid w:val="00643C29"/>
    <w:rsid w:val="00643DE5"/>
    <w:rsid w:val="0064495B"/>
    <w:rsid w:val="00652386"/>
    <w:rsid w:val="00653378"/>
    <w:rsid w:val="00653FAD"/>
    <w:rsid w:val="006549CB"/>
    <w:rsid w:val="006550AC"/>
    <w:rsid w:val="00655186"/>
    <w:rsid w:val="00657F80"/>
    <w:rsid w:val="00660F72"/>
    <w:rsid w:val="006619E2"/>
    <w:rsid w:val="00661A7D"/>
    <w:rsid w:val="00662D8D"/>
    <w:rsid w:val="006648CC"/>
    <w:rsid w:val="00666A52"/>
    <w:rsid w:val="00666A7A"/>
    <w:rsid w:val="00672A12"/>
    <w:rsid w:val="00672B9F"/>
    <w:rsid w:val="006738CA"/>
    <w:rsid w:val="00673C49"/>
    <w:rsid w:val="006740DB"/>
    <w:rsid w:val="00674583"/>
    <w:rsid w:val="00675912"/>
    <w:rsid w:val="00676041"/>
    <w:rsid w:val="0067722C"/>
    <w:rsid w:val="00680E57"/>
    <w:rsid w:val="00681735"/>
    <w:rsid w:val="00682D8C"/>
    <w:rsid w:val="00684091"/>
    <w:rsid w:val="0069200B"/>
    <w:rsid w:val="0069324C"/>
    <w:rsid w:val="00693435"/>
    <w:rsid w:val="00693574"/>
    <w:rsid w:val="006951EB"/>
    <w:rsid w:val="00696845"/>
    <w:rsid w:val="00696985"/>
    <w:rsid w:val="006A1472"/>
    <w:rsid w:val="006A16AA"/>
    <w:rsid w:val="006A1EB8"/>
    <w:rsid w:val="006A5B00"/>
    <w:rsid w:val="006A5C83"/>
    <w:rsid w:val="006A760A"/>
    <w:rsid w:val="006A7F16"/>
    <w:rsid w:val="006B065B"/>
    <w:rsid w:val="006B1327"/>
    <w:rsid w:val="006B1A2E"/>
    <w:rsid w:val="006B205B"/>
    <w:rsid w:val="006B7102"/>
    <w:rsid w:val="006C0A28"/>
    <w:rsid w:val="006C10DA"/>
    <w:rsid w:val="006C1F05"/>
    <w:rsid w:val="006C2E72"/>
    <w:rsid w:val="006C3F57"/>
    <w:rsid w:val="006C4967"/>
    <w:rsid w:val="006C7C9D"/>
    <w:rsid w:val="006D0329"/>
    <w:rsid w:val="006D34F9"/>
    <w:rsid w:val="006D3B54"/>
    <w:rsid w:val="006E1342"/>
    <w:rsid w:val="006E15D5"/>
    <w:rsid w:val="006E3137"/>
    <w:rsid w:val="006E4D3B"/>
    <w:rsid w:val="006E5B37"/>
    <w:rsid w:val="006E7264"/>
    <w:rsid w:val="006E736F"/>
    <w:rsid w:val="006F0D9B"/>
    <w:rsid w:val="006F1DAA"/>
    <w:rsid w:val="006F22F9"/>
    <w:rsid w:val="006F2CCC"/>
    <w:rsid w:val="006F33C0"/>
    <w:rsid w:val="006F41E2"/>
    <w:rsid w:val="006F483C"/>
    <w:rsid w:val="006F6316"/>
    <w:rsid w:val="006F6D15"/>
    <w:rsid w:val="0070045D"/>
    <w:rsid w:val="00702600"/>
    <w:rsid w:val="00703F70"/>
    <w:rsid w:val="00707C09"/>
    <w:rsid w:val="00711525"/>
    <w:rsid w:val="0071229A"/>
    <w:rsid w:val="00714267"/>
    <w:rsid w:val="00714288"/>
    <w:rsid w:val="00714E1C"/>
    <w:rsid w:val="00716A92"/>
    <w:rsid w:val="0072090D"/>
    <w:rsid w:val="00722749"/>
    <w:rsid w:val="00722FD9"/>
    <w:rsid w:val="00724777"/>
    <w:rsid w:val="00727CDE"/>
    <w:rsid w:val="00731239"/>
    <w:rsid w:val="00733A7E"/>
    <w:rsid w:val="00733E25"/>
    <w:rsid w:val="00734F55"/>
    <w:rsid w:val="00735CAB"/>
    <w:rsid w:val="00735F19"/>
    <w:rsid w:val="0074126B"/>
    <w:rsid w:val="00743F10"/>
    <w:rsid w:val="00745F8D"/>
    <w:rsid w:val="007472A3"/>
    <w:rsid w:val="007500BC"/>
    <w:rsid w:val="007525E2"/>
    <w:rsid w:val="007540B6"/>
    <w:rsid w:val="007547EF"/>
    <w:rsid w:val="00756976"/>
    <w:rsid w:val="00756C8A"/>
    <w:rsid w:val="00760AED"/>
    <w:rsid w:val="00761A84"/>
    <w:rsid w:val="007631D5"/>
    <w:rsid w:val="00764771"/>
    <w:rsid w:val="007647F3"/>
    <w:rsid w:val="00766427"/>
    <w:rsid w:val="00766E0B"/>
    <w:rsid w:val="007705C8"/>
    <w:rsid w:val="00770727"/>
    <w:rsid w:val="00771755"/>
    <w:rsid w:val="00771FC4"/>
    <w:rsid w:val="007738DE"/>
    <w:rsid w:val="00780407"/>
    <w:rsid w:val="00780FE8"/>
    <w:rsid w:val="00783A26"/>
    <w:rsid w:val="00784517"/>
    <w:rsid w:val="00784DF4"/>
    <w:rsid w:val="007903CD"/>
    <w:rsid w:val="00792000"/>
    <w:rsid w:val="00793F02"/>
    <w:rsid w:val="007969F3"/>
    <w:rsid w:val="00796CEF"/>
    <w:rsid w:val="007A01D3"/>
    <w:rsid w:val="007A220F"/>
    <w:rsid w:val="007A29D7"/>
    <w:rsid w:val="007A37A9"/>
    <w:rsid w:val="007A3C96"/>
    <w:rsid w:val="007A452D"/>
    <w:rsid w:val="007A484E"/>
    <w:rsid w:val="007A71BA"/>
    <w:rsid w:val="007A7844"/>
    <w:rsid w:val="007B2294"/>
    <w:rsid w:val="007B317F"/>
    <w:rsid w:val="007B42AE"/>
    <w:rsid w:val="007B4368"/>
    <w:rsid w:val="007B47C8"/>
    <w:rsid w:val="007B7D27"/>
    <w:rsid w:val="007C00DA"/>
    <w:rsid w:val="007C10C9"/>
    <w:rsid w:val="007C35CE"/>
    <w:rsid w:val="007C3812"/>
    <w:rsid w:val="007C52AC"/>
    <w:rsid w:val="007C7032"/>
    <w:rsid w:val="007C7A8E"/>
    <w:rsid w:val="007D2BD8"/>
    <w:rsid w:val="007D60AF"/>
    <w:rsid w:val="007D7625"/>
    <w:rsid w:val="007D7987"/>
    <w:rsid w:val="007E2310"/>
    <w:rsid w:val="007E419A"/>
    <w:rsid w:val="007E49A1"/>
    <w:rsid w:val="007E58CE"/>
    <w:rsid w:val="007F077A"/>
    <w:rsid w:val="007F3C2C"/>
    <w:rsid w:val="007F3C65"/>
    <w:rsid w:val="007F48D7"/>
    <w:rsid w:val="007F63F4"/>
    <w:rsid w:val="007F6F1D"/>
    <w:rsid w:val="00807735"/>
    <w:rsid w:val="00810206"/>
    <w:rsid w:val="0081064C"/>
    <w:rsid w:val="008136AC"/>
    <w:rsid w:val="00813743"/>
    <w:rsid w:val="00813CA9"/>
    <w:rsid w:val="00813CAF"/>
    <w:rsid w:val="00815DC2"/>
    <w:rsid w:val="008164B7"/>
    <w:rsid w:val="00816518"/>
    <w:rsid w:val="008212C2"/>
    <w:rsid w:val="008248C5"/>
    <w:rsid w:val="00826346"/>
    <w:rsid w:val="0082656E"/>
    <w:rsid w:val="00826AE7"/>
    <w:rsid w:val="00826B38"/>
    <w:rsid w:val="00831C6E"/>
    <w:rsid w:val="00836919"/>
    <w:rsid w:val="00841F51"/>
    <w:rsid w:val="008433B0"/>
    <w:rsid w:val="00847C2F"/>
    <w:rsid w:val="00850049"/>
    <w:rsid w:val="008501CA"/>
    <w:rsid w:val="00851603"/>
    <w:rsid w:val="008517CC"/>
    <w:rsid w:val="008528E6"/>
    <w:rsid w:val="00853068"/>
    <w:rsid w:val="00853219"/>
    <w:rsid w:val="008533EF"/>
    <w:rsid w:val="00853FF0"/>
    <w:rsid w:val="0085433C"/>
    <w:rsid w:val="0085498F"/>
    <w:rsid w:val="00854BF9"/>
    <w:rsid w:val="00854F1F"/>
    <w:rsid w:val="00855AF5"/>
    <w:rsid w:val="00855D7C"/>
    <w:rsid w:val="00856409"/>
    <w:rsid w:val="00857F15"/>
    <w:rsid w:val="008601ED"/>
    <w:rsid w:val="008622E1"/>
    <w:rsid w:val="00863938"/>
    <w:rsid w:val="00863A65"/>
    <w:rsid w:val="008647B6"/>
    <w:rsid w:val="00864A92"/>
    <w:rsid w:val="0086666E"/>
    <w:rsid w:val="008668A8"/>
    <w:rsid w:val="00873500"/>
    <w:rsid w:val="00873BAE"/>
    <w:rsid w:val="00874145"/>
    <w:rsid w:val="0087522B"/>
    <w:rsid w:val="00875499"/>
    <w:rsid w:val="00875F69"/>
    <w:rsid w:val="00876560"/>
    <w:rsid w:val="00876A17"/>
    <w:rsid w:val="008776C3"/>
    <w:rsid w:val="008829D1"/>
    <w:rsid w:val="00882CD3"/>
    <w:rsid w:val="00883633"/>
    <w:rsid w:val="00883CFA"/>
    <w:rsid w:val="00883F61"/>
    <w:rsid w:val="008847ED"/>
    <w:rsid w:val="008873F4"/>
    <w:rsid w:val="00890643"/>
    <w:rsid w:val="0089132F"/>
    <w:rsid w:val="00894894"/>
    <w:rsid w:val="008948BD"/>
    <w:rsid w:val="00895296"/>
    <w:rsid w:val="00895FDB"/>
    <w:rsid w:val="00896E40"/>
    <w:rsid w:val="008A1C25"/>
    <w:rsid w:val="008A2203"/>
    <w:rsid w:val="008A35B4"/>
    <w:rsid w:val="008A5291"/>
    <w:rsid w:val="008A59BF"/>
    <w:rsid w:val="008A65CA"/>
    <w:rsid w:val="008B3768"/>
    <w:rsid w:val="008B4084"/>
    <w:rsid w:val="008B5694"/>
    <w:rsid w:val="008B6DC0"/>
    <w:rsid w:val="008B7433"/>
    <w:rsid w:val="008B761A"/>
    <w:rsid w:val="008C3E84"/>
    <w:rsid w:val="008C6571"/>
    <w:rsid w:val="008C7F59"/>
    <w:rsid w:val="008D20FC"/>
    <w:rsid w:val="008D2C45"/>
    <w:rsid w:val="008D30E4"/>
    <w:rsid w:val="008D3452"/>
    <w:rsid w:val="008E00A6"/>
    <w:rsid w:val="008E30CF"/>
    <w:rsid w:val="008E6557"/>
    <w:rsid w:val="008E69EB"/>
    <w:rsid w:val="008E7001"/>
    <w:rsid w:val="008E722F"/>
    <w:rsid w:val="008F0AD8"/>
    <w:rsid w:val="008F1696"/>
    <w:rsid w:val="008F18E5"/>
    <w:rsid w:val="008F26CB"/>
    <w:rsid w:val="008F2B57"/>
    <w:rsid w:val="008F3444"/>
    <w:rsid w:val="008F6EF8"/>
    <w:rsid w:val="008F7057"/>
    <w:rsid w:val="008F7269"/>
    <w:rsid w:val="009004CA"/>
    <w:rsid w:val="00900631"/>
    <w:rsid w:val="00902582"/>
    <w:rsid w:val="00905C81"/>
    <w:rsid w:val="00910A0F"/>
    <w:rsid w:val="00910B58"/>
    <w:rsid w:val="009115EC"/>
    <w:rsid w:val="00912EF0"/>
    <w:rsid w:val="0091358C"/>
    <w:rsid w:val="009143E3"/>
    <w:rsid w:val="00917ACD"/>
    <w:rsid w:val="00920F31"/>
    <w:rsid w:val="009210BC"/>
    <w:rsid w:val="0092151E"/>
    <w:rsid w:val="00923853"/>
    <w:rsid w:val="00925499"/>
    <w:rsid w:val="0092647E"/>
    <w:rsid w:val="00926A17"/>
    <w:rsid w:val="009277D9"/>
    <w:rsid w:val="00930D94"/>
    <w:rsid w:val="00931F57"/>
    <w:rsid w:val="0093484B"/>
    <w:rsid w:val="00934D70"/>
    <w:rsid w:val="00936726"/>
    <w:rsid w:val="0094153C"/>
    <w:rsid w:val="00941AD2"/>
    <w:rsid w:val="00942F43"/>
    <w:rsid w:val="00943610"/>
    <w:rsid w:val="0094423B"/>
    <w:rsid w:val="0094447D"/>
    <w:rsid w:val="009449C7"/>
    <w:rsid w:val="009449FC"/>
    <w:rsid w:val="0094731B"/>
    <w:rsid w:val="00950E9B"/>
    <w:rsid w:val="009526D3"/>
    <w:rsid w:val="00952F1F"/>
    <w:rsid w:val="00954164"/>
    <w:rsid w:val="009572D8"/>
    <w:rsid w:val="009577CD"/>
    <w:rsid w:val="00957855"/>
    <w:rsid w:val="009606DF"/>
    <w:rsid w:val="0096304E"/>
    <w:rsid w:val="009679E6"/>
    <w:rsid w:val="0097010A"/>
    <w:rsid w:val="009721A4"/>
    <w:rsid w:val="009735A1"/>
    <w:rsid w:val="0097473B"/>
    <w:rsid w:val="009752A4"/>
    <w:rsid w:val="0097703F"/>
    <w:rsid w:val="00977554"/>
    <w:rsid w:val="009817CA"/>
    <w:rsid w:val="00984398"/>
    <w:rsid w:val="009866F5"/>
    <w:rsid w:val="00993314"/>
    <w:rsid w:val="00994AB1"/>
    <w:rsid w:val="00994D7D"/>
    <w:rsid w:val="009957E9"/>
    <w:rsid w:val="009959AA"/>
    <w:rsid w:val="00995ADE"/>
    <w:rsid w:val="00996345"/>
    <w:rsid w:val="009A04E0"/>
    <w:rsid w:val="009A211D"/>
    <w:rsid w:val="009A3349"/>
    <w:rsid w:val="009A3652"/>
    <w:rsid w:val="009A6717"/>
    <w:rsid w:val="009A6AAD"/>
    <w:rsid w:val="009B0993"/>
    <w:rsid w:val="009B3545"/>
    <w:rsid w:val="009B3DE9"/>
    <w:rsid w:val="009B40F1"/>
    <w:rsid w:val="009B4929"/>
    <w:rsid w:val="009B5A02"/>
    <w:rsid w:val="009B7120"/>
    <w:rsid w:val="009C1B57"/>
    <w:rsid w:val="009C2ECC"/>
    <w:rsid w:val="009C3E6A"/>
    <w:rsid w:val="009C4476"/>
    <w:rsid w:val="009C5423"/>
    <w:rsid w:val="009C77B4"/>
    <w:rsid w:val="009D03A5"/>
    <w:rsid w:val="009D3476"/>
    <w:rsid w:val="009D3481"/>
    <w:rsid w:val="009D368A"/>
    <w:rsid w:val="009D390D"/>
    <w:rsid w:val="009D56F5"/>
    <w:rsid w:val="009D5ACC"/>
    <w:rsid w:val="009D6B51"/>
    <w:rsid w:val="009D7C01"/>
    <w:rsid w:val="009E6F1D"/>
    <w:rsid w:val="009F0070"/>
    <w:rsid w:val="009F223F"/>
    <w:rsid w:val="009F3199"/>
    <w:rsid w:val="009F47E0"/>
    <w:rsid w:val="009F4E05"/>
    <w:rsid w:val="009F4F62"/>
    <w:rsid w:val="009F51F8"/>
    <w:rsid w:val="009F59C8"/>
    <w:rsid w:val="009F6F8D"/>
    <w:rsid w:val="00A00941"/>
    <w:rsid w:val="00A02006"/>
    <w:rsid w:val="00A02951"/>
    <w:rsid w:val="00A042F5"/>
    <w:rsid w:val="00A05708"/>
    <w:rsid w:val="00A0573F"/>
    <w:rsid w:val="00A07648"/>
    <w:rsid w:val="00A10011"/>
    <w:rsid w:val="00A13B34"/>
    <w:rsid w:val="00A140F4"/>
    <w:rsid w:val="00A17957"/>
    <w:rsid w:val="00A204E5"/>
    <w:rsid w:val="00A20698"/>
    <w:rsid w:val="00A218EB"/>
    <w:rsid w:val="00A21EDF"/>
    <w:rsid w:val="00A26AF8"/>
    <w:rsid w:val="00A30045"/>
    <w:rsid w:val="00A30089"/>
    <w:rsid w:val="00A3023F"/>
    <w:rsid w:val="00A305D7"/>
    <w:rsid w:val="00A31679"/>
    <w:rsid w:val="00A32C3F"/>
    <w:rsid w:val="00A33202"/>
    <w:rsid w:val="00A348FE"/>
    <w:rsid w:val="00A34F67"/>
    <w:rsid w:val="00A350D4"/>
    <w:rsid w:val="00A36370"/>
    <w:rsid w:val="00A363D4"/>
    <w:rsid w:val="00A36FF2"/>
    <w:rsid w:val="00A37996"/>
    <w:rsid w:val="00A40495"/>
    <w:rsid w:val="00A41F33"/>
    <w:rsid w:val="00A4387D"/>
    <w:rsid w:val="00A441CD"/>
    <w:rsid w:val="00A44A7A"/>
    <w:rsid w:val="00A45733"/>
    <w:rsid w:val="00A4626A"/>
    <w:rsid w:val="00A51991"/>
    <w:rsid w:val="00A5258E"/>
    <w:rsid w:val="00A57F6A"/>
    <w:rsid w:val="00A60EE8"/>
    <w:rsid w:val="00A62F88"/>
    <w:rsid w:val="00A64A60"/>
    <w:rsid w:val="00A64B70"/>
    <w:rsid w:val="00A64C03"/>
    <w:rsid w:val="00A66A1F"/>
    <w:rsid w:val="00A70A96"/>
    <w:rsid w:val="00A70F66"/>
    <w:rsid w:val="00A71265"/>
    <w:rsid w:val="00A7144F"/>
    <w:rsid w:val="00A714B3"/>
    <w:rsid w:val="00A71D7D"/>
    <w:rsid w:val="00A73DE8"/>
    <w:rsid w:val="00A741E3"/>
    <w:rsid w:val="00A74C18"/>
    <w:rsid w:val="00A760CC"/>
    <w:rsid w:val="00A76B8D"/>
    <w:rsid w:val="00A76BB8"/>
    <w:rsid w:val="00A823AC"/>
    <w:rsid w:val="00A82407"/>
    <w:rsid w:val="00A8413B"/>
    <w:rsid w:val="00A84A8A"/>
    <w:rsid w:val="00A856CD"/>
    <w:rsid w:val="00A86103"/>
    <w:rsid w:val="00A8796D"/>
    <w:rsid w:val="00A913CB"/>
    <w:rsid w:val="00A92FD9"/>
    <w:rsid w:val="00A94803"/>
    <w:rsid w:val="00A95C2D"/>
    <w:rsid w:val="00A97926"/>
    <w:rsid w:val="00AA126A"/>
    <w:rsid w:val="00AA1EF7"/>
    <w:rsid w:val="00AA1FDF"/>
    <w:rsid w:val="00AA2C2E"/>
    <w:rsid w:val="00AA3B92"/>
    <w:rsid w:val="00AA4773"/>
    <w:rsid w:val="00AA502C"/>
    <w:rsid w:val="00AA5088"/>
    <w:rsid w:val="00AA5D07"/>
    <w:rsid w:val="00AA76EA"/>
    <w:rsid w:val="00AB167C"/>
    <w:rsid w:val="00AB2D69"/>
    <w:rsid w:val="00AB2E54"/>
    <w:rsid w:val="00AB3D2A"/>
    <w:rsid w:val="00AB44EF"/>
    <w:rsid w:val="00AC16D7"/>
    <w:rsid w:val="00AC30CA"/>
    <w:rsid w:val="00AC58C1"/>
    <w:rsid w:val="00AC6100"/>
    <w:rsid w:val="00AC6B95"/>
    <w:rsid w:val="00AD0A35"/>
    <w:rsid w:val="00AD0B72"/>
    <w:rsid w:val="00AD15BB"/>
    <w:rsid w:val="00AD326F"/>
    <w:rsid w:val="00AD5F44"/>
    <w:rsid w:val="00AE0251"/>
    <w:rsid w:val="00AE0471"/>
    <w:rsid w:val="00AE125D"/>
    <w:rsid w:val="00AE389B"/>
    <w:rsid w:val="00AE78B2"/>
    <w:rsid w:val="00AF0807"/>
    <w:rsid w:val="00AF0A4E"/>
    <w:rsid w:val="00AF2254"/>
    <w:rsid w:val="00AF3349"/>
    <w:rsid w:val="00AF3881"/>
    <w:rsid w:val="00AF3F93"/>
    <w:rsid w:val="00AF7525"/>
    <w:rsid w:val="00B07493"/>
    <w:rsid w:val="00B10A78"/>
    <w:rsid w:val="00B10B7B"/>
    <w:rsid w:val="00B14E62"/>
    <w:rsid w:val="00B1585A"/>
    <w:rsid w:val="00B1704A"/>
    <w:rsid w:val="00B17B53"/>
    <w:rsid w:val="00B21E32"/>
    <w:rsid w:val="00B232FA"/>
    <w:rsid w:val="00B24580"/>
    <w:rsid w:val="00B2481D"/>
    <w:rsid w:val="00B25D50"/>
    <w:rsid w:val="00B26484"/>
    <w:rsid w:val="00B32247"/>
    <w:rsid w:val="00B3225E"/>
    <w:rsid w:val="00B32C2B"/>
    <w:rsid w:val="00B341C6"/>
    <w:rsid w:val="00B34B86"/>
    <w:rsid w:val="00B35859"/>
    <w:rsid w:val="00B36249"/>
    <w:rsid w:val="00B377D7"/>
    <w:rsid w:val="00B37D89"/>
    <w:rsid w:val="00B40687"/>
    <w:rsid w:val="00B427B0"/>
    <w:rsid w:val="00B456AA"/>
    <w:rsid w:val="00B5101A"/>
    <w:rsid w:val="00B51541"/>
    <w:rsid w:val="00B5276D"/>
    <w:rsid w:val="00B5283A"/>
    <w:rsid w:val="00B52BA4"/>
    <w:rsid w:val="00B53091"/>
    <w:rsid w:val="00B55F21"/>
    <w:rsid w:val="00B616A8"/>
    <w:rsid w:val="00B64D6B"/>
    <w:rsid w:val="00B66457"/>
    <w:rsid w:val="00B66A67"/>
    <w:rsid w:val="00B6738A"/>
    <w:rsid w:val="00B711F6"/>
    <w:rsid w:val="00B713B7"/>
    <w:rsid w:val="00B72D99"/>
    <w:rsid w:val="00B7640F"/>
    <w:rsid w:val="00B77422"/>
    <w:rsid w:val="00B80E42"/>
    <w:rsid w:val="00B81154"/>
    <w:rsid w:val="00B81523"/>
    <w:rsid w:val="00B852BB"/>
    <w:rsid w:val="00B854B1"/>
    <w:rsid w:val="00B857B6"/>
    <w:rsid w:val="00B85B10"/>
    <w:rsid w:val="00B85CB4"/>
    <w:rsid w:val="00B86C96"/>
    <w:rsid w:val="00B87323"/>
    <w:rsid w:val="00B87A7B"/>
    <w:rsid w:val="00B917BB"/>
    <w:rsid w:val="00B92153"/>
    <w:rsid w:val="00B94F27"/>
    <w:rsid w:val="00B95251"/>
    <w:rsid w:val="00B960ED"/>
    <w:rsid w:val="00B96A3A"/>
    <w:rsid w:val="00B96AB6"/>
    <w:rsid w:val="00B97ABC"/>
    <w:rsid w:val="00BA2BB9"/>
    <w:rsid w:val="00BA2D67"/>
    <w:rsid w:val="00BA3DC6"/>
    <w:rsid w:val="00BA513F"/>
    <w:rsid w:val="00BA6DAA"/>
    <w:rsid w:val="00BA7FA6"/>
    <w:rsid w:val="00BB03BD"/>
    <w:rsid w:val="00BB07E8"/>
    <w:rsid w:val="00BB0852"/>
    <w:rsid w:val="00BB2CEE"/>
    <w:rsid w:val="00BB3106"/>
    <w:rsid w:val="00BB34E7"/>
    <w:rsid w:val="00BB3608"/>
    <w:rsid w:val="00BB3EB7"/>
    <w:rsid w:val="00BB432B"/>
    <w:rsid w:val="00BB4B23"/>
    <w:rsid w:val="00BC19C5"/>
    <w:rsid w:val="00BC1C4A"/>
    <w:rsid w:val="00BC1DCB"/>
    <w:rsid w:val="00BC3030"/>
    <w:rsid w:val="00BC340A"/>
    <w:rsid w:val="00BC3C2A"/>
    <w:rsid w:val="00BC3D82"/>
    <w:rsid w:val="00BC400B"/>
    <w:rsid w:val="00BC44CB"/>
    <w:rsid w:val="00BD2316"/>
    <w:rsid w:val="00BD4823"/>
    <w:rsid w:val="00BD55DA"/>
    <w:rsid w:val="00BD57EF"/>
    <w:rsid w:val="00BD6C7F"/>
    <w:rsid w:val="00BD6DA7"/>
    <w:rsid w:val="00BE0470"/>
    <w:rsid w:val="00BE2161"/>
    <w:rsid w:val="00BE571E"/>
    <w:rsid w:val="00BE6150"/>
    <w:rsid w:val="00BE6296"/>
    <w:rsid w:val="00BE7336"/>
    <w:rsid w:val="00BE7CFF"/>
    <w:rsid w:val="00BF2AC0"/>
    <w:rsid w:val="00BF387E"/>
    <w:rsid w:val="00BF3FF4"/>
    <w:rsid w:val="00BF4EBC"/>
    <w:rsid w:val="00BF51D9"/>
    <w:rsid w:val="00BF6C22"/>
    <w:rsid w:val="00C0020D"/>
    <w:rsid w:val="00C0144D"/>
    <w:rsid w:val="00C03707"/>
    <w:rsid w:val="00C03DBE"/>
    <w:rsid w:val="00C11424"/>
    <w:rsid w:val="00C116AD"/>
    <w:rsid w:val="00C1497D"/>
    <w:rsid w:val="00C17A92"/>
    <w:rsid w:val="00C233FF"/>
    <w:rsid w:val="00C24EB3"/>
    <w:rsid w:val="00C26088"/>
    <w:rsid w:val="00C2701E"/>
    <w:rsid w:val="00C2785A"/>
    <w:rsid w:val="00C3076D"/>
    <w:rsid w:val="00C32436"/>
    <w:rsid w:val="00C3417B"/>
    <w:rsid w:val="00C341DF"/>
    <w:rsid w:val="00C34220"/>
    <w:rsid w:val="00C34C4A"/>
    <w:rsid w:val="00C35825"/>
    <w:rsid w:val="00C36239"/>
    <w:rsid w:val="00C4196A"/>
    <w:rsid w:val="00C41F8B"/>
    <w:rsid w:val="00C43266"/>
    <w:rsid w:val="00C43C33"/>
    <w:rsid w:val="00C44B37"/>
    <w:rsid w:val="00C470C1"/>
    <w:rsid w:val="00C525D6"/>
    <w:rsid w:val="00C5330C"/>
    <w:rsid w:val="00C53639"/>
    <w:rsid w:val="00C54EF8"/>
    <w:rsid w:val="00C55D11"/>
    <w:rsid w:val="00C56111"/>
    <w:rsid w:val="00C60F41"/>
    <w:rsid w:val="00C62DFC"/>
    <w:rsid w:val="00C63FE0"/>
    <w:rsid w:val="00C640D9"/>
    <w:rsid w:val="00C64375"/>
    <w:rsid w:val="00C65D0A"/>
    <w:rsid w:val="00C66D27"/>
    <w:rsid w:val="00C66E18"/>
    <w:rsid w:val="00C67592"/>
    <w:rsid w:val="00C719C5"/>
    <w:rsid w:val="00C72218"/>
    <w:rsid w:val="00C72F4E"/>
    <w:rsid w:val="00C758BE"/>
    <w:rsid w:val="00C76ED2"/>
    <w:rsid w:val="00C77715"/>
    <w:rsid w:val="00C777C3"/>
    <w:rsid w:val="00C8053A"/>
    <w:rsid w:val="00C81104"/>
    <w:rsid w:val="00C81DA7"/>
    <w:rsid w:val="00C81F30"/>
    <w:rsid w:val="00C828DC"/>
    <w:rsid w:val="00C831F1"/>
    <w:rsid w:val="00C84BE6"/>
    <w:rsid w:val="00C85316"/>
    <w:rsid w:val="00C873FE"/>
    <w:rsid w:val="00C874A6"/>
    <w:rsid w:val="00C91767"/>
    <w:rsid w:val="00C925E7"/>
    <w:rsid w:val="00C94E01"/>
    <w:rsid w:val="00C96CC3"/>
    <w:rsid w:val="00CA0D40"/>
    <w:rsid w:val="00CA1406"/>
    <w:rsid w:val="00CA1488"/>
    <w:rsid w:val="00CA1A03"/>
    <w:rsid w:val="00CA2046"/>
    <w:rsid w:val="00CA2DFA"/>
    <w:rsid w:val="00CA43EB"/>
    <w:rsid w:val="00CA5A01"/>
    <w:rsid w:val="00CA62CB"/>
    <w:rsid w:val="00CB0B9B"/>
    <w:rsid w:val="00CB0D92"/>
    <w:rsid w:val="00CB1D9E"/>
    <w:rsid w:val="00CB2112"/>
    <w:rsid w:val="00CB2668"/>
    <w:rsid w:val="00CB33C8"/>
    <w:rsid w:val="00CB43FA"/>
    <w:rsid w:val="00CB546F"/>
    <w:rsid w:val="00CB5A17"/>
    <w:rsid w:val="00CB7096"/>
    <w:rsid w:val="00CB7E90"/>
    <w:rsid w:val="00CC0630"/>
    <w:rsid w:val="00CC3A54"/>
    <w:rsid w:val="00CC6A56"/>
    <w:rsid w:val="00CC7124"/>
    <w:rsid w:val="00CD06C3"/>
    <w:rsid w:val="00CD2400"/>
    <w:rsid w:val="00CD347C"/>
    <w:rsid w:val="00CD5DF8"/>
    <w:rsid w:val="00CD7089"/>
    <w:rsid w:val="00CE167F"/>
    <w:rsid w:val="00CE18DE"/>
    <w:rsid w:val="00CE1B28"/>
    <w:rsid w:val="00CE20DC"/>
    <w:rsid w:val="00CE21AA"/>
    <w:rsid w:val="00CE324E"/>
    <w:rsid w:val="00CF030B"/>
    <w:rsid w:val="00CF0724"/>
    <w:rsid w:val="00CF1859"/>
    <w:rsid w:val="00CF27FC"/>
    <w:rsid w:val="00CF2B44"/>
    <w:rsid w:val="00CF4324"/>
    <w:rsid w:val="00CF479F"/>
    <w:rsid w:val="00CF49BF"/>
    <w:rsid w:val="00CF532F"/>
    <w:rsid w:val="00CF58E6"/>
    <w:rsid w:val="00D01954"/>
    <w:rsid w:val="00D021B2"/>
    <w:rsid w:val="00D0277A"/>
    <w:rsid w:val="00D037C7"/>
    <w:rsid w:val="00D039BB"/>
    <w:rsid w:val="00D06253"/>
    <w:rsid w:val="00D07153"/>
    <w:rsid w:val="00D0725D"/>
    <w:rsid w:val="00D07FB8"/>
    <w:rsid w:val="00D106CC"/>
    <w:rsid w:val="00D11DF3"/>
    <w:rsid w:val="00D123F2"/>
    <w:rsid w:val="00D12BCF"/>
    <w:rsid w:val="00D149FD"/>
    <w:rsid w:val="00D15091"/>
    <w:rsid w:val="00D152DB"/>
    <w:rsid w:val="00D156AF"/>
    <w:rsid w:val="00D1674C"/>
    <w:rsid w:val="00D20502"/>
    <w:rsid w:val="00D20687"/>
    <w:rsid w:val="00D206B1"/>
    <w:rsid w:val="00D21422"/>
    <w:rsid w:val="00D23578"/>
    <w:rsid w:val="00D23E33"/>
    <w:rsid w:val="00D31DBA"/>
    <w:rsid w:val="00D32336"/>
    <w:rsid w:val="00D33116"/>
    <w:rsid w:val="00D360FF"/>
    <w:rsid w:val="00D36AA8"/>
    <w:rsid w:val="00D428D4"/>
    <w:rsid w:val="00D437F2"/>
    <w:rsid w:val="00D43FAE"/>
    <w:rsid w:val="00D45D74"/>
    <w:rsid w:val="00D47492"/>
    <w:rsid w:val="00D51BAF"/>
    <w:rsid w:val="00D53719"/>
    <w:rsid w:val="00D5410E"/>
    <w:rsid w:val="00D549D3"/>
    <w:rsid w:val="00D60408"/>
    <w:rsid w:val="00D61644"/>
    <w:rsid w:val="00D62029"/>
    <w:rsid w:val="00D623AB"/>
    <w:rsid w:val="00D64896"/>
    <w:rsid w:val="00D651B3"/>
    <w:rsid w:val="00D651E6"/>
    <w:rsid w:val="00D656D1"/>
    <w:rsid w:val="00D66540"/>
    <w:rsid w:val="00D66800"/>
    <w:rsid w:val="00D7068D"/>
    <w:rsid w:val="00D712E0"/>
    <w:rsid w:val="00D8009D"/>
    <w:rsid w:val="00D8151D"/>
    <w:rsid w:val="00D8240B"/>
    <w:rsid w:val="00D82900"/>
    <w:rsid w:val="00D82E7F"/>
    <w:rsid w:val="00D83582"/>
    <w:rsid w:val="00D83862"/>
    <w:rsid w:val="00D84C0F"/>
    <w:rsid w:val="00D84DD4"/>
    <w:rsid w:val="00D91A05"/>
    <w:rsid w:val="00D92186"/>
    <w:rsid w:val="00D93523"/>
    <w:rsid w:val="00D943D2"/>
    <w:rsid w:val="00D9496F"/>
    <w:rsid w:val="00D952E2"/>
    <w:rsid w:val="00D979DA"/>
    <w:rsid w:val="00DA2984"/>
    <w:rsid w:val="00DA300B"/>
    <w:rsid w:val="00DA6047"/>
    <w:rsid w:val="00DA6082"/>
    <w:rsid w:val="00DA690A"/>
    <w:rsid w:val="00DB24AA"/>
    <w:rsid w:val="00DB4016"/>
    <w:rsid w:val="00DB66F1"/>
    <w:rsid w:val="00DB6B90"/>
    <w:rsid w:val="00DB6D29"/>
    <w:rsid w:val="00DB702E"/>
    <w:rsid w:val="00DC02ED"/>
    <w:rsid w:val="00DC3558"/>
    <w:rsid w:val="00DC4B3E"/>
    <w:rsid w:val="00DD008C"/>
    <w:rsid w:val="00DD32FD"/>
    <w:rsid w:val="00DD3A15"/>
    <w:rsid w:val="00DD4B98"/>
    <w:rsid w:val="00DD5B42"/>
    <w:rsid w:val="00DD64DC"/>
    <w:rsid w:val="00DD76F3"/>
    <w:rsid w:val="00DE2BC2"/>
    <w:rsid w:val="00DE32FC"/>
    <w:rsid w:val="00DE56A2"/>
    <w:rsid w:val="00DE6D07"/>
    <w:rsid w:val="00DF3CDB"/>
    <w:rsid w:val="00DF5294"/>
    <w:rsid w:val="00DF608E"/>
    <w:rsid w:val="00DF7A35"/>
    <w:rsid w:val="00E009A0"/>
    <w:rsid w:val="00E02520"/>
    <w:rsid w:val="00E0256D"/>
    <w:rsid w:val="00E05796"/>
    <w:rsid w:val="00E06EE9"/>
    <w:rsid w:val="00E06F24"/>
    <w:rsid w:val="00E07395"/>
    <w:rsid w:val="00E07C5D"/>
    <w:rsid w:val="00E10821"/>
    <w:rsid w:val="00E10DCE"/>
    <w:rsid w:val="00E11175"/>
    <w:rsid w:val="00E120E9"/>
    <w:rsid w:val="00E132C4"/>
    <w:rsid w:val="00E136C2"/>
    <w:rsid w:val="00E138FB"/>
    <w:rsid w:val="00E13A1E"/>
    <w:rsid w:val="00E14118"/>
    <w:rsid w:val="00E14909"/>
    <w:rsid w:val="00E20056"/>
    <w:rsid w:val="00E216C0"/>
    <w:rsid w:val="00E21EC7"/>
    <w:rsid w:val="00E22659"/>
    <w:rsid w:val="00E23490"/>
    <w:rsid w:val="00E235C4"/>
    <w:rsid w:val="00E2574D"/>
    <w:rsid w:val="00E26D1C"/>
    <w:rsid w:val="00E30BC1"/>
    <w:rsid w:val="00E31069"/>
    <w:rsid w:val="00E32749"/>
    <w:rsid w:val="00E33E83"/>
    <w:rsid w:val="00E353CD"/>
    <w:rsid w:val="00E3650B"/>
    <w:rsid w:val="00E40FDC"/>
    <w:rsid w:val="00E4171F"/>
    <w:rsid w:val="00E42B99"/>
    <w:rsid w:val="00E43116"/>
    <w:rsid w:val="00E43198"/>
    <w:rsid w:val="00E43965"/>
    <w:rsid w:val="00E442D6"/>
    <w:rsid w:val="00E44F0B"/>
    <w:rsid w:val="00E46438"/>
    <w:rsid w:val="00E4698C"/>
    <w:rsid w:val="00E46EA3"/>
    <w:rsid w:val="00E47DD9"/>
    <w:rsid w:val="00E5036F"/>
    <w:rsid w:val="00E57269"/>
    <w:rsid w:val="00E579CD"/>
    <w:rsid w:val="00E579FC"/>
    <w:rsid w:val="00E643F2"/>
    <w:rsid w:val="00E67676"/>
    <w:rsid w:val="00E67832"/>
    <w:rsid w:val="00E67CFD"/>
    <w:rsid w:val="00E67E1A"/>
    <w:rsid w:val="00E76B48"/>
    <w:rsid w:val="00E77787"/>
    <w:rsid w:val="00E806C9"/>
    <w:rsid w:val="00E8427C"/>
    <w:rsid w:val="00E86F08"/>
    <w:rsid w:val="00E90125"/>
    <w:rsid w:val="00E91A54"/>
    <w:rsid w:val="00E92531"/>
    <w:rsid w:val="00E92564"/>
    <w:rsid w:val="00E94F4D"/>
    <w:rsid w:val="00E95580"/>
    <w:rsid w:val="00E96114"/>
    <w:rsid w:val="00E969C7"/>
    <w:rsid w:val="00E97146"/>
    <w:rsid w:val="00E97916"/>
    <w:rsid w:val="00EA08F0"/>
    <w:rsid w:val="00EA2755"/>
    <w:rsid w:val="00EA497B"/>
    <w:rsid w:val="00EA59F6"/>
    <w:rsid w:val="00EA60D9"/>
    <w:rsid w:val="00EB022B"/>
    <w:rsid w:val="00EB02E2"/>
    <w:rsid w:val="00EB1072"/>
    <w:rsid w:val="00EB1CFD"/>
    <w:rsid w:val="00EB37E1"/>
    <w:rsid w:val="00EB3E7E"/>
    <w:rsid w:val="00EB67C2"/>
    <w:rsid w:val="00EB790B"/>
    <w:rsid w:val="00EB7F93"/>
    <w:rsid w:val="00EC0021"/>
    <w:rsid w:val="00EC024A"/>
    <w:rsid w:val="00EC092A"/>
    <w:rsid w:val="00EC24BB"/>
    <w:rsid w:val="00EC48C2"/>
    <w:rsid w:val="00EC542E"/>
    <w:rsid w:val="00EC7A97"/>
    <w:rsid w:val="00ED3375"/>
    <w:rsid w:val="00ED3B27"/>
    <w:rsid w:val="00ED4770"/>
    <w:rsid w:val="00ED58C4"/>
    <w:rsid w:val="00EE1BCA"/>
    <w:rsid w:val="00EE35E9"/>
    <w:rsid w:val="00EF00EA"/>
    <w:rsid w:val="00EF059F"/>
    <w:rsid w:val="00EF08DF"/>
    <w:rsid w:val="00EF648E"/>
    <w:rsid w:val="00EF71FF"/>
    <w:rsid w:val="00F00478"/>
    <w:rsid w:val="00F018EA"/>
    <w:rsid w:val="00F04DA4"/>
    <w:rsid w:val="00F05645"/>
    <w:rsid w:val="00F05B2B"/>
    <w:rsid w:val="00F07A58"/>
    <w:rsid w:val="00F1089B"/>
    <w:rsid w:val="00F10CDF"/>
    <w:rsid w:val="00F11629"/>
    <w:rsid w:val="00F12BB6"/>
    <w:rsid w:val="00F137EC"/>
    <w:rsid w:val="00F13947"/>
    <w:rsid w:val="00F139C3"/>
    <w:rsid w:val="00F17039"/>
    <w:rsid w:val="00F207DF"/>
    <w:rsid w:val="00F2260F"/>
    <w:rsid w:val="00F24383"/>
    <w:rsid w:val="00F25656"/>
    <w:rsid w:val="00F25966"/>
    <w:rsid w:val="00F25DBE"/>
    <w:rsid w:val="00F2697D"/>
    <w:rsid w:val="00F27AFE"/>
    <w:rsid w:val="00F30102"/>
    <w:rsid w:val="00F32883"/>
    <w:rsid w:val="00F34CD6"/>
    <w:rsid w:val="00F408A4"/>
    <w:rsid w:val="00F41A7D"/>
    <w:rsid w:val="00F41E92"/>
    <w:rsid w:val="00F424AE"/>
    <w:rsid w:val="00F4267A"/>
    <w:rsid w:val="00F43098"/>
    <w:rsid w:val="00F44221"/>
    <w:rsid w:val="00F44A03"/>
    <w:rsid w:val="00F45368"/>
    <w:rsid w:val="00F45B7F"/>
    <w:rsid w:val="00F45DE6"/>
    <w:rsid w:val="00F45EB2"/>
    <w:rsid w:val="00F52ABF"/>
    <w:rsid w:val="00F53785"/>
    <w:rsid w:val="00F5425E"/>
    <w:rsid w:val="00F55779"/>
    <w:rsid w:val="00F57ADF"/>
    <w:rsid w:val="00F57B0D"/>
    <w:rsid w:val="00F638EA"/>
    <w:rsid w:val="00F65095"/>
    <w:rsid w:val="00F66D01"/>
    <w:rsid w:val="00F73879"/>
    <w:rsid w:val="00F73B74"/>
    <w:rsid w:val="00F74B2C"/>
    <w:rsid w:val="00F74DD7"/>
    <w:rsid w:val="00F74ED2"/>
    <w:rsid w:val="00F75677"/>
    <w:rsid w:val="00F80145"/>
    <w:rsid w:val="00F80683"/>
    <w:rsid w:val="00F82272"/>
    <w:rsid w:val="00F82F20"/>
    <w:rsid w:val="00F833F5"/>
    <w:rsid w:val="00F8395E"/>
    <w:rsid w:val="00F83982"/>
    <w:rsid w:val="00F83D88"/>
    <w:rsid w:val="00F844E4"/>
    <w:rsid w:val="00F85037"/>
    <w:rsid w:val="00F922CB"/>
    <w:rsid w:val="00F934EE"/>
    <w:rsid w:val="00F94DE2"/>
    <w:rsid w:val="00F95F79"/>
    <w:rsid w:val="00FA2A1E"/>
    <w:rsid w:val="00FA59E1"/>
    <w:rsid w:val="00FA5D7F"/>
    <w:rsid w:val="00FA5F31"/>
    <w:rsid w:val="00FB043E"/>
    <w:rsid w:val="00FB2F6C"/>
    <w:rsid w:val="00FC0021"/>
    <w:rsid w:val="00FC1EF1"/>
    <w:rsid w:val="00FC2126"/>
    <w:rsid w:val="00FC3063"/>
    <w:rsid w:val="00FC4D8C"/>
    <w:rsid w:val="00FC59EC"/>
    <w:rsid w:val="00FC6211"/>
    <w:rsid w:val="00FC6F1A"/>
    <w:rsid w:val="00FC79E2"/>
    <w:rsid w:val="00FC7C13"/>
    <w:rsid w:val="00FD3652"/>
    <w:rsid w:val="00FD404C"/>
    <w:rsid w:val="00FD6B04"/>
    <w:rsid w:val="00FE167D"/>
    <w:rsid w:val="00FE32B8"/>
    <w:rsid w:val="00FE3821"/>
    <w:rsid w:val="00FE675E"/>
    <w:rsid w:val="00FE724B"/>
    <w:rsid w:val="00FE782A"/>
    <w:rsid w:val="00FF1821"/>
    <w:rsid w:val="00FF25DE"/>
    <w:rsid w:val="00FF460D"/>
    <w:rsid w:val="00FF6746"/>
    <w:rsid w:val="00FF6C47"/>
    <w:rsid w:val="00FF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17BE6B5"/>
  <w15:docId w15:val="{659B2296-F39D-4ECA-9589-5E54C81D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EastAsia" w:hAnsi="Segoe U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iPriority="0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091"/>
  </w:style>
  <w:style w:type="paragraph" w:styleId="Heading1">
    <w:name w:val="heading 1"/>
    <w:basedOn w:val="Normal"/>
    <w:next w:val="Normal"/>
    <w:link w:val="Heading1Char"/>
    <w:uiPriority w:val="9"/>
    <w:qFormat/>
    <w:rsid w:val="00C5330C"/>
    <w:pPr>
      <w:keepNext/>
      <w:keepLines/>
      <w:spacing w:before="400" w:after="120" w:line="240" w:lineRule="auto"/>
      <w:outlineLvl w:val="0"/>
    </w:pPr>
    <w:rPr>
      <w:rFonts w:eastAsiaTheme="majorEastAsia" w:cstheme="majorBidi"/>
      <w:smallCaps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30C"/>
    <w:pPr>
      <w:keepNext/>
      <w:keepLines/>
      <w:spacing w:before="40" w:after="120" w:line="240" w:lineRule="auto"/>
      <w:outlineLvl w:val="1"/>
    </w:pPr>
    <w:rPr>
      <w:rFonts w:eastAsiaTheme="majorEastAsia" w:cstheme="majorBidi"/>
      <w:smallCaps/>
      <w:color w:val="70AD47" w:themeColor="accent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30C"/>
    <w:pPr>
      <w:keepNext/>
      <w:keepLines/>
      <w:spacing w:before="40" w:after="120" w:line="240" w:lineRule="auto"/>
      <w:outlineLvl w:val="2"/>
    </w:pPr>
    <w:rPr>
      <w:rFonts w:eastAsiaTheme="majorEastAsia" w:cstheme="majorBidi"/>
      <w:smallCaps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3C2"/>
    <w:pPr>
      <w:keepNext/>
      <w:keepLines/>
      <w:spacing w:before="40" w:after="120"/>
      <w:outlineLvl w:val="3"/>
    </w:pPr>
    <w:rPr>
      <w:rFonts w:eastAsiaTheme="majorEastAsia" w:cstheme="majorBidi"/>
      <w:color w:val="70AD47" w:themeColor="accent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5091"/>
    <w:pPr>
      <w:keepNext/>
      <w:keepLines/>
      <w:spacing w:before="40" w:after="0"/>
      <w:outlineLvl w:val="4"/>
    </w:pPr>
    <w:rPr>
      <w:rFonts w:eastAsiaTheme="majorEastAsia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15091"/>
    <w:pPr>
      <w:keepNext/>
      <w:keepLines/>
      <w:spacing w:before="40" w:after="0"/>
      <w:outlineLvl w:val="5"/>
    </w:pPr>
    <w:rPr>
      <w:rFonts w:eastAsiaTheme="majorEastAsia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15091"/>
    <w:pPr>
      <w:keepNext/>
      <w:keepLines/>
      <w:spacing w:before="40" w:after="0"/>
      <w:outlineLvl w:val="6"/>
    </w:pPr>
    <w:rPr>
      <w:rFonts w:eastAsiaTheme="majorEastAsia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15091"/>
    <w:pPr>
      <w:keepNext/>
      <w:keepLines/>
      <w:spacing w:before="40" w:after="0"/>
      <w:outlineLvl w:val="7"/>
    </w:pPr>
    <w:rPr>
      <w:rFonts w:eastAsiaTheme="majorEastAsia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15091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08568A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08568A"/>
    <w:rPr>
      <w:rFonts w:eastAsia="Times New Roman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56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56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8568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56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5330C"/>
    <w:pPr>
      <w:spacing w:after="0" w:line="204" w:lineRule="auto"/>
      <w:contextualSpacing/>
    </w:pPr>
    <w:rPr>
      <w:rFonts w:eastAsiaTheme="majorEastAsia" w:cstheme="majorBidi"/>
      <w:b/>
      <w:smallCaps/>
      <w:color w:val="70AD47" w:themeColor="accent6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5330C"/>
    <w:rPr>
      <w:rFonts w:eastAsiaTheme="majorEastAsia" w:cstheme="majorBidi"/>
      <w:b/>
      <w:smallCaps/>
      <w:color w:val="70AD47" w:themeColor="accent6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1E6"/>
    <w:pPr>
      <w:numPr>
        <w:ilvl w:val="1"/>
      </w:numPr>
      <w:spacing w:after="240" w:line="240" w:lineRule="auto"/>
    </w:pPr>
    <w:rPr>
      <w:rFonts w:eastAsiaTheme="majorEastAsia" w:cstheme="majorBidi"/>
      <w:color w:val="2E74B5" w:themeColor="accent1" w:themeShade="BF"/>
      <w:sz w:val="44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5330C"/>
    <w:rPr>
      <w:rFonts w:eastAsiaTheme="majorEastAsia" w:cstheme="majorBidi"/>
      <w:smallCaps/>
      <w:color w:val="2E74B5" w:themeColor="accent1" w:themeShade="BF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D651E6"/>
    <w:rPr>
      <w:rFonts w:eastAsiaTheme="majorEastAsia" w:cstheme="majorBidi"/>
      <w:color w:val="2E74B5" w:themeColor="accent1" w:themeShade="BF"/>
      <w:sz w:val="44"/>
      <w:szCs w:val="28"/>
    </w:rPr>
  </w:style>
  <w:style w:type="character" w:styleId="Strong">
    <w:name w:val="Strong"/>
    <w:basedOn w:val="DefaultParagraphFont"/>
    <w:uiPriority w:val="22"/>
    <w:qFormat/>
    <w:rsid w:val="0008568A"/>
    <w:rPr>
      <w:b/>
      <w:bCs/>
    </w:rPr>
  </w:style>
  <w:style w:type="character" w:styleId="Emphasis">
    <w:name w:val="Emphasis"/>
    <w:basedOn w:val="DefaultParagraphFont"/>
    <w:uiPriority w:val="20"/>
    <w:qFormat/>
    <w:rsid w:val="0008568A"/>
    <w:rPr>
      <w:i/>
      <w:iCs/>
    </w:rPr>
  </w:style>
  <w:style w:type="paragraph" w:styleId="NoSpacing">
    <w:name w:val="No Spacing"/>
    <w:uiPriority w:val="1"/>
    <w:qFormat/>
    <w:rsid w:val="0008568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5330C"/>
    <w:rPr>
      <w:rFonts w:eastAsiaTheme="majorEastAsia" w:cstheme="majorBidi"/>
      <w:smallCaps/>
      <w:color w:val="70AD47" w:themeColor="accent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330C"/>
    <w:rPr>
      <w:rFonts w:eastAsiaTheme="majorEastAsia" w:cstheme="majorBidi"/>
      <w:smallCaps/>
      <w:color w:val="2E74B5" w:themeColor="accent1" w:themeShade="BF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6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56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6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6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856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856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856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856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856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08568A"/>
    <w:pPr>
      <w:outlineLvl w:val="9"/>
    </w:pPr>
  </w:style>
  <w:style w:type="paragraph" w:styleId="ListParagraph">
    <w:name w:val="List Paragraph"/>
    <w:aliases w:val="PS Numbering"/>
    <w:basedOn w:val="Normal"/>
    <w:link w:val="ListParagraphChar"/>
    <w:uiPriority w:val="34"/>
    <w:qFormat/>
    <w:rsid w:val="00D15091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E07395"/>
    <w:pPr>
      <w:spacing w:after="100"/>
      <w:ind w:left="400"/>
    </w:pPr>
  </w:style>
  <w:style w:type="character" w:customStyle="1" w:styleId="Heading4Char">
    <w:name w:val="Heading 4 Char"/>
    <w:basedOn w:val="DefaultParagraphFont"/>
    <w:link w:val="Heading4"/>
    <w:uiPriority w:val="9"/>
    <w:rsid w:val="000833C2"/>
    <w:rPr>
      <w:rFonts w:eastAsiaTheme="majorEastAsia" w:cstheme="majorBidi"/>
      <w:color w:val="70AD47" w:themeColor="accent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15091"/>
    <w:rPr>
      <w:rFonts w:eastAsiaTheme="majorEastAsia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15091"/>
    <w:rPr>
      <w:rFonts w:eastAsiaTheme="majorEastAsia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rsid w:val="00D15091"/>
    <w:rPr>
      <w:rFonts w:eastAsiaTheme="majorEastAsia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D15091"/>
    <w:rPr>
      <w:rFonts w:eastAsiaTheme="majorEastAsia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rsid w:val="00D15091"/>
    <w:rPr>
      <w:rFonts w:eastAsiaTheme="majorEastAsia" w:cstheme="majorBidi"/>
      <w:i/>
      <w:iCs/>
      <w:color w:val="1F4E79" w:themeColor="accent1" w:themeShade="80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semiHidden/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A5D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A5D07"/>
    <w:rPr>
      <w:b/>
      <w:bCs/>
    </w:rPr>
  </w:style>
  <w:style w:type="character" w:customStyle="1" w:styleId="ListParagraphChar">
    <w:name w:val="List Paragraph Char"/>
    <w:aliases w:val="PS Numbering Char"/>
    <w:link w:val="ListParagraph"/>
    <w:uiPriority w:val="34"/>
    <w:locked/>
    <w:rsid w:val="009A211D"/>
  </w:style>
  <w:style w:type="paragraph" w:styleId="Header">
    <w:name w:val="header"/>
    <w:basedOn w:val="Normal"/>
    <w:link w:val="HeaderChar"/>
    <w:uiPriority w:val="99"/>
    <w:unhideWhenUsed/>
    <w:rsid w:val="003E7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40C"/>
  </w:style>
  <w:style w:type="paragraph" w:styleId="Footer">
    <w:name w:val="footer"/>
    <w:basedOn w:val="Normal"/>
    <w:link w:val="FooterChar"/>
    <w:uiPriority w:val="99"/>
    <w:unhideWhenUsed/>
    <w:rsid w:val="003E7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40C"/>
  </w:style>
  <w:style w:type="table" w:styleId="TableGrid">
    <w:name w:val="Table Grid"/>
    <w:basedOn w:val="TableNormal"/>
    <w:uiPriority w:val="39"/>
    <w:rsid w:val="006B7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7804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82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2519">
          <w:marLeft w:val="907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9881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3209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2333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349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3296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623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368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029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41350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0420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0099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099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236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7435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microsoft.com/office/2011/relationships/commentsExtended" Target="commentsExtended.xml"/><Relationship Id="rId26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comments" Target="comment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microsoft.com/office/2011/relationships/people" Target="people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jpeg"/><Relationship Id="rId4" Type="http://schemas.openxmlformats.org/officeDocument/2006/relationships/hyperlink" Target="http://www.papersave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white\Documents\2.%20Templates\PaperSave%20Design%20Documen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0435568DA644B999B497BADD7F016" ma:contentTypeVersion="2" ma:contentTypeDescription="Create a new document." ma:contentTypeScope="" ma:versionID="ca00199f9a64fd1cb31e2a586e935998">
  <xsd:schema xmlns:xsd="http://www.w3.org/2001/XMLSchema" xmlns:xs="http://www.w3.org/2001/XMLSchema" xmlns:p="http://schemas.microsoft.com/office/2006/metadata/properties" xmlns:ns2="7f5f399c-5a00-451d-b01e-d0205fa58e25" targetNamespace="http://schemas.microsoft.com/office/2006/metadata/properties" ma:root="true" ma:fieldsID="d41dd7134375b08ca9eb58775f286151" ns2:_="">
    <xsd:import namespace="7f5f399c-5a00-451d-b01e-d0205fa58e2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5f399c-5a00-451d-b01e-d0205fa58e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49261-4CFE-46A5-BA51-AFE499F2B2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50AE26-AEAB-4855-8DF4-D1E5BECCDC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5f399c-5a00-451d-b01e-d0205fa58e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FF7BCD-9954-4B8C-AFC5-DF0B857494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BBD909-A248-4677-A5FA-40D07208F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PaperSave Design Document Template.dot</Template>
  <TotalTime>1</TotalTime>
  <Pages>5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PaperSave Documentation Template</vt:lpstr>
    </vt:vector>
  </TitlesOfParts>
  <Company>MBAF</Company>
  <LinksUpToDate>false</LinksUpToDate>
  <CharactersWithSpaces>2373</CharactersWithSpaces>
  <SharedDoc>false</SharedDoc>
  <HLinks>
    <vt:vector size="138" baseType="variant"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_Toc427178003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_Toc427178002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_Toc427178001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_Toc427178000</vt:lpwstr>
      </vt:variant>
      <vt:variant>
        <vt:i4>1703997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_Toc427177999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_Toc427177998</vt:lpwstr>
      </vt:variant>
      <vt:variant>
        <vt:i4>1703997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_Toc427177997</vt:lpwstr>
      </vt:variant>
      <vt:variant>
        <vt:i4>1703997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_Toc427177996</vt:lpwstr>
      </vt:variant>
      <vt:variant>
        <vt:i4>1703997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_Toc427177995</vt:lpwstr>
      </vt:variant>
      <vt:variant>
        <vt:i4>1703997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_Toc427177994</vt:lpwstr>
      </vt:variant>
      <vt:variant>
        <vt:i4>1703997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_Toc427177993</vt:lpwstr>
      </vt:variant>
      <vt:variant>
        <vt:i4>1703997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_Toc427177992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_Toc427177991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_Toc427177990</vt:lpwstr>
      </vt:variant>
      <vt:variant>
        <vt:i4>1769533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_Toc427177989</vt:lpwstr>
      </vt:variant>
      <vt:variant>
        <vt:i4>1769533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_Toc427177988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_Toc427177987</vt:lpwstr>
      </vt:variant>
      <vt:variant>
        <vt:i4>1769533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_Toc427177986</vt:lpwstr>
      </vt:variant>
      <vt:variant>
        <vt:i4>1769533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_Toc427177985</vt:lpwstr>
      </vt:variant>
      <vt:variant>
        <vt:i4>1769533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_Toc427177984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_Toc427177983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_Toc427177982</vt:lpwstr>
      </vt:variant>
      <vt:variant>
        <vt:i4>5439504</vt:i4>
      </vt:variant>
      <vt:variant>
        <vt:i4>3</vt:i4>
      </vt:variant>
      <vt:variant>
        <vt:i4>0</vt:i4>
      </vt:variant>
      <vt:variant>
        <vt:i4>5</vt:i4>
      </vt:variant>
      <vt:variant>
        <vt:lpwstr>http://www.papersave.com/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PaperSave Documentation Template</dc:title>
  <dc:subject/>
  <dc:creator>White, Jessica</dc:creator>
  <cp:keywords/>
  <dc:description/>
  <cp:lastModifiedBy>Patel, Abhishek</cp:lastModifiedBy>
  <cp:revision>2</cp:revision>
  <cp:lastPrinted>2018-05-24T13:50:00Z</cp:lastPrinted>
  <dcterms:created xsi:type="dcterms:W3CDTF">2018-09-04T06:39:00Z</dcterms:created>
  <dcterms:modified xsi:type="dcterms:W3CDTF">2018-09-04T06:39:00Z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0x0101009900435568DA644B999B497BADD7F016</vt:lpwstr>
  </property>
  <property fmtid="{D5CDD505-2E9C-101B-9397-08002B2CF9AE}" pid="3" name="ftp">
    <vt:lpwstr>, </vt:lpwstr>
  </property>
  <property fmtid="{D5CDD505-2E9C-101B-9397-08002B2CF9AE}" pid="4" name="EDOID">
    <vt:i4>2892788</vt:i4>
  </property>
</Properties>
</file>