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FD864" w14:textId="77777777" w:rsidR="00A218EB" w:rsidRPr="00D60408" w:rsidRDefault="00A218EB" w:rsidP="00136711">
      <w:pPr>
        <w:rPr>
          <w:b/>
        </w:rPr>
      </w:pPr>
    </w:p>
    <w:p w14:paraId="1D9D2868" w14:textId="77777777" w:rsidR="00A218EB" w:rsidRDefault="0017780B" w:rsidP="00A21EDF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E9C3F9" wp14:editId="0F100CFD">
                <wp:simplePos x="0" y="0"/>
                <wp:positionH relativeFrom="page">
                  <wp:posOffset>657225</wp:posOffset>
                </wp:positionH>
                <wp:positionV relativeFrom="page">
                  <wp:posOffset>2800350</wp:posOffset>
                </wp:positionV>
                <wp:extent cx="6515100" cy="4143375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15100" cy="414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EE0DABB" w14:textId="77777777" w:rsidR="00A32C3F" w:rsidRDefault="00A32C3F" w:rsidP="006550AC"/>
                          <w:p w14:paraId="53341405" w14:textId="77777777" w:rsidR="00A32C3F" w:rsidRDefault="00A32C3F" w:rsidP="006550AC"/>
                          <w:p w14:paraId="0FF0E6BA" w14:textId="3989120F" w:rsidR="00A32C3F" w:rsidRDefault="00A32C3F" w:rsidP="00680E57">
                            <w:pPr>
                              <w:pStyle w:val="Title"/>
                              <w:jc w:val="center"/>
                            </w:pPr>
                            <w:r>
                              <w:t>Functional Design Document</w:t>
                            </w:r>
                          </w:p>
                          <w:p w14:paraId="27D0180E" w14:textId="77777777" w:rsidR="00A32C3F" w:rsidRDefault="00A32C3F" w:rsidP="006B1A2E"/>
                          <w:p w14:paraId="19D666B6" w14:textId="17036435" w:rsidR="00090584" w:rsidRPr="004F2047" w:rsidRDefault="00090584" w:rsidP="005D25E3">
                            <w:pPr>
                              <w:jc w:val="center"/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</w:pPr>
                            <w:r w:rsidRPr="00090584">
                              <w:rPr>
                                <w:rFonts w:eastAsiaTheme="majorEastAsia" w:cstheme="majorBidi"/>
                                <w:color w:val="2E74B5" w:themeColor="accent1" w:themeShade="BF"/>
                                <w:sz w:val="44"/>
                                <w:szCs w:val="28"/>
                              </w:rPr>
                              <w:t>Download option from Document List, Minified Document List &amp; Document Viewer</w:t>
                            </w:r>
                          </w:p>
                          <w:p w14:paraId="782DA893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0AA9092A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11D14A2E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251789D9" w14:textId="77777777" w:rsidR="00A32C3F" w:rsidRPr="003F261A" w:rsidRDefault="00A32C3F" w:rsidP="001A2416">
                            <w:pPr>
                              <w:shd w:val="clear" w:color="auto" w:fill="FFFFFF"/>
                              <w:ind w:left="4320"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     </w:t>
                            </w:r>
                          </w:p>
                          <w:p w14:paraId="13101A15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6BC55FB5" w14:textId="77777777" w:rsidR="00A32C3F" w:rsidRDefault="00A32C3F" w:rsidP="00312C78">
                            <w:pPr>
                              <w:ind w:left="4320" w:firstLine="720"/>
                            </w:pPr>
                          </w:p>
                          <w:p w14:paraId="0DF598EB" w14:textId="77777777" w:rsidR="00A32C3F" w:rsidRPr="00312C78" w:rsidRDefault="00A32C3F" w:rsidP="00312C78">
                            <w:pPr>
                              <w:ind w:left="5040" w:firstLine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E9C3F9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51.75pt;margin-top:220.5pt;width:513pt;height:326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" filled="f" stroked="f" strokeweight=".5pt">
                <v:path arrowok="t"/>
                <v:textbox>
                  <w:txbxContent>
                    <w:p w14:paraId="3EE0DABB" w14:textId="77777777" w:rsidR="00A32C3F" w:rsidRDefault="00A32C3F" w:rsidP="006550AC"/>
                    <w:p w14:paraId="53341405" w14:textId="77777777" w:rsidR="00A32C3F" w:rsidRDefault="00A32C3F" w:rsidP="006550AC"/>
                    <w:p w14:paraId="0FF0E6BA" w14:textId="3989120F" w:rsidR="00A32C3F" w:rsidRDefault="00A32C3F" w:rsidP="00680E57">
                      <w:pPr>
                        <w:pStyle w:val="Title"/>
                        <w:jc w:val="center"/>
                      </w:pPr>
                      <w:r>
                        <w:t>Functional Design Document</w:t>
                      </w:r>
                    </w:p>
                    <w:p w14:paraId="27D0180E" w14:textId="77777777" w:rsidR="00A32C3F" w:rsidRDefault="00A32C3F" w:rsidP="006B1A2E"/>
                    <w:p w14:paraId="19D666B6" w14:textId="17036435" w:rsidR="00090584" w:rsidRPr="004F2047" w:rsidRDefault="00090584" w:rsidP="005D25E3">
                      <w:pPr>
                        <w:jc w:val="center"/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</w:pPr>
                      <w:r w:rsidRPr="00090584">
                        <w:rPr>
                          <w:rFonts w:eastAsiaTheme="majorEastAsia" w:cstheme="majorBidi"/>
                          <w:color w:val="2E74B5" w:themeColor="accent1" w:themeShade="BF"/>
                          <w:sz w:val="44"/>
                          <w:szCs w:val="28"/>
                        </w:rPr>
                        <w:t>Download option from Document List, Minified Document List &amp; Document Viewer</w:t>
                      </w:r>
                    </w:p>
                    <w:p w14:paraId="782DA893" w14:textId="77777777" w:rsidR="00A32C3F" w:rsidRDefault="00A32C3F" w:rsidP="00312C78">
                      <w:pPr>
                        <w:ind w:left="4320" w:firstLine="720"/>
                      </w:pPr>
                    </w:p>
                    <w:p w14:paraId="0AA9092A" w14:textId="77777777" w:rsidR="00A32C3F" w:rsidRDefault="00A32C3F" w:rsidP="00312C78">
                      <w:pPr>
                        <w:ind w:left="4320" w:firstLine="720"/>
                      </w:pPr>
                    </w:p>
                    <w:p w14:paraId="11D14A2E" w14:textId="77777777" w:rsidR="00A32C3F" w:rsidRDefault="00A32C3F" w:rsidP="00312C78">
                      <w:pPr>
                        <w:ind w:left="4320" w:firstLine="720"/>
                      </w:pPr>
                    </w:p>
                    <w:p w14:paraId="251789D9" w14:textId="77777777" w:rsidR="00A32C3F" w:rsidRPr="003F261A" w:rsidRDefault="00A32C3F" w:rsidP="001A2416">
                      <w:pPr>
                        <w:shd w:val="clear" w:color="auto" w:fill="FFFFFF"/>
                        <w:ind w:left="4320"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     </w:t>
                      </w:r>
                    </w:p>
                    <w:p w14:paraId="13101A15" w14:textId="77777777" w:rsidR="00A32C3F" w:rsidRDefault="00A32C3F" w:rsidP="00312C78">
                      <w:pPr>
                        <w:ind w:left="4320" w:firstLine="720"/>
                      </w:pPr>
                    </w:p>
                    <w:p w14:paraId="6BC55FB5" w14:textId="77777777" w:rsidR="00A32C3F" w:rsidRDefault="00A32C3F" w:rsidP="00312C78">
                      <w:pPr>
                        <w:ind w:left="4320" w:firstLine="720"/>
                      </w:pPr>
                    </w:p>
                    <w:p w14:paraId="0DF598EB" w14:textId="77777777" w:rsidR="00A32C3F" w:rsidRPr="00312C78" w:rsidRDefault="00A32C3F" w:rsidP="00312C78">
                      <w:pPr>
                        <w:ind w:left="5040" w:firstLine="7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123DA79" w14:textId="77777777" w:rsidR="00792000" w:rsidRPr="00A218EB" w:rsidRDefault="00792000" w:rsidP="00A21EDF">
      <w:pPr>
        <w:sectPr w:rsidR="00792000" w:rsidRPr="00A218EB" w:rsidSect="00545FE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2880" w:right="1080" w:bottom="1440" w:left="1080" w:header="432" w:footer="1103" w:gutter="0"/>
          <w:cols w:space="720"/>
          <w:titlePg/>
          <w:docGrid w:linePitch="360"/>
        </w:sectPr>
      </w:pPr>
    </w:p>
    <w:bookmarkStart w:id="0" w:name="_Heading_1_(20)" w:displacedByCustomXml="next"/>
    <w:bookmarkEnd w:id="0" w:displacedByCustomXml="next"/>
    <w:bookmarkStart w:id="1" w:name="_Toc430599597" w:displacedByCustomXml="next"/>
    <w:bookmarkStart w:id="2" w:name="_Toc423025017" w:displacedByCustomXml="next"/>
    <w:sdt>
      <w:sdtPr>
        <w:rPr>
          <w:rFonts w:eastAsiaTheme="minorEastAsia" w:cstheme="minorBidi"/>
          <w:caps/>
          <w:smallCaps w:val="0"/>
          <w:color w:val="auto"/>
          <w:sz w:val="20"/>
          <w:szCs w:val="20"/>
        </w:rPr>
        <w:id w:val="-612589382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</w:rPr>
      </w:sdtEndPr>
      <w:sdtContent>
        <w:p w14:paraId="4B637739" w14:textId="3E5F6BFF" w:rsidR="00E07395" w:rsidRDefault="00E07395">
          <w:pPr>
            <w:pStyle w:val="TOCHeading"/>
          </w:pPr>
          <w:r>
            <w:t>Table of Contents</w:t>
          </w:r>
        </w:p>
        <w:p w14:paraId="03CB977E" w14:textId="3DC47B4B" w:rsidR="00D47734" w:rsidRDefault="00E07395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016035" w:history="1">
            <w:r w:rsidR="00D47734" w:rsidRPr="00DD684F">
              <w:rPr>
                <w:rStyle w:val="Hyperlink"/>
                <w:noProof/>
              </w:rPr>
              <w:t>Download option from Document List, Minified Document List &amp; Document Viewer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_Toc524016035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2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347F7EF0" w14:textId="710F9733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36" w:history="1">
            <w:r w:rsidR="00D47734" w:rsidRPr="00DD684F">
              <w:rPr>
                <w:rStyle w:val="Hyperlink"/>
                <w:noProof/>
              </w:rPr>
              <w:t>Current Challenge: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_Toc524016036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2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1A357F94" w14:textId="220F9719" w:rsidR="00D47734" w:rsidRDefault="001B6BC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37" w:history="1">
            <w:r w:rsidR="00D47734" w:rsidRPr="00DD684F">
              <w:rPr>
                <w:rStyle w:val="Hyperlink"/>
                <w:noProof/>
              </w:rPr>
              <w:t>User Story 1: Download option in Document List’s toolbar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_Toc524016037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3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116C01B2" w14:textId="699CDCE9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38" w:history="1">
            <w:r w:rsidR="00D47734" w:rsidRPr="00DD684F">
              <w:rPr>
                <w:rStyle w:val="Hyperlink"/>
                <w:noProof/>
              </w:rPr>
              <w:t>Mock Up: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_Toc524016038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3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7789D497" w14:textId="507E8B64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39" w:history="1">
            <w:r w:rsidR="00D47734" w:rsidRPr="00DD684F">
              <w:rPr>
                <w:rStyle w:val="Hyperlink"/>
                <w:noProof/>
              </w:rPr>
              <w:t>Conditions: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_Toc524016039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3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7DAD9744" w14:textId="1D91F776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0" w:history="1">
            <w:r w:rsidR="00D47734" w:rsidRPr="00DD684F">
              <w:rPr>
                <w:rStyle w:val="Hyperlink"/>
                <w:noProof/>
              </w:rPr>
              <w:t>Acceptance Criteria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_Toc524016040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4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079119FF" w14:textId="26BE67FA" w:rsidR="00D47734" w:rsidRDefault="001B6BC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1" w:history="1">
            <w:r w:rsidR="00D47734" w:rsidRPr="00DD684F">
              <w:rPr>
                <w:rStyle w:val="Hyperlink"/>
                <w:noProof/>
              </w:rPr>
              <w:t>User Story 2: Download option in Minified Document List’s toolbar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_Toc524016041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5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649EFCB6" w14:textId="5189EE1D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2" w:history="1">
            <w:r w:rsidR="00D47734" w:rsidRPr="00DD684F">
              <w:rPr>
                <w:rStyle w:val="Hyperlink"/>
                <w:noProof/>
              </w:rPr>
              <w:t>Mock Up: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_Toc524016042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5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4251D158" w14:textId="566240AD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3" w:history="1">
            <w:r w:rsidR="00D47734" w:rsidRPr="00DD684F">
              <w:rPr>
                <w:rStyle w:val="Hyperlink"/>
                <w:noProof/>
              </w:rPr>
              <w:t>Conditions: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_Toc524016043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5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57D90724" w14:textId="69AC7CF1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4" w:history="1">
            <w:r w:rsidR="00D47734" w:rsidRPr="00DD684F">
              <w:rPr>
                <w:rStyle w:val="Hyperlink"/>
                <w:noProof/>
              </w:rPr>
              <w:t>Acceptance Criteria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_Toc524016044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6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3BF3D8AE" w14:textId="02B1CACA" w:rsidR="00D47734" w:rsidRDefault="001B6BC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5" w:history="1">
            <w:r w:rsidR="00D47734" w:rsidRPr="00DD684F">
              <w:rPr>
                <w:rStyle w:val="Hyperlink"/>
                <w:noProof/>
              </w:rPr>
              <w:t>User Story 3: Download option in Embedded/Standalone Document Viewer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_Toc524016045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7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14CC5492" w14:textId="377C0212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6" w:history="1">
            <w:r w:rsidR="00D47734" w:rsidRPr="00DD684F">
              <w:rPr>
                <w:rStyle w:val="Hyperlink"/>
                <w:noProof/>
              </w:rPr>
              <w:t>Mock Up: Embedded Document Viewer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_Toc524016046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7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7DD511D8" w14:textId="5BFC0B09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7" w:history="1">
            <w:r w:rsidR="00D47734" w:rsidRPr="00DD684F">
              <w:rPr>
                <w:rStyle w:val="Hyperlink"/>
                <w:noProof/>
              </w:rPr>
              <w:t>Mock Up: Standalone Document Viewer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_Toc524016047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8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721A7D22" w14:textId="267E7844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8" w:history="1">
            <w:r w:rsidR="00D47734" w:rsidRPr="00DD684F">
              <w:rPr>
                <w:rStyle w:val="Hyperlink"/>
                <w:noProof/>
              </w:rPr>
              <w:t>Conditions: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_Toc524016048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8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7D3F7051" w14:textId="4A63ED73" w:rsidR="00D47734" w:rsidRDefault="001B6BC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val="en-IN" w:eastAsia="en-IN"/>
            </w:rPr>
          </w:pPr>
          <w:hyperlink w:anchor="_Toc524016049" w:history="1">
            <w:r w:rsidR="00D47734" w:rsidRPr="00DD684F">
              <w:rPr>
                <w:rStyle w:val="Hyperlink"/>
                <w:noProof/>
              </w:rPr>
              <w:t>Acceptance Criteria</w:t>
            </w:r>
            <w:r w:rsidR="00D47734">
              <w:rPr>
                <w:noProof/>
                <w:webHidden/>
              </w:rPr>
              <w:tab/>
            </w:r>
            <w:r w:rsidR="00D47734">
              <w:rPr>
                <w:noProof/>
                <w:webHidden/>
              </w:rPr>
              <w:fldChar w:fldCharType="begin"/>
            </w:r>
            <w:r w:rsidR="00D47734">
              <w:rPr>
                <w:noProof/>
                <w:webHidden/>
              </w:rPr>
              <w:instrText xml:space="preserve"> PAGEREF _Toc524016049 \h </w:instrText>
            </w:r>
            <w:r w:rsidR="00D47734">
              <w:rPr>
                <w:noProof/>
                <w:webHidden/>
              </w:rPr>
            </w:r>
            <w:r w:rsidR="00D47734">
              <w:rPr>
                <w:noProof/>
                <w:webHidden/>
              </w:rPr>
              <w:fldChar w:fldCharType="separate"/>
            </w:r>
            <w:r w:rsidR="00D47734">
              <w:rPr>
                <w:noProof/>
                <w:webHidden/>
              </w:rPr>
              <w:t>9</w:t>
            </w:r>
            <w:r w:rsidR="00D47734">
              <w:rPr>
                <w:noProof/>
                <w:webHidden/>
              </w:rPr>
              <w:fldChar w:fldCharType="end"/>
            </w:r>
          </w:hyperlink>
        </w:p>
        <w:p w14:paraId="41E1A83D" w14:textId="4E21DA96" w:rsidR="00E07395" w:rsidRDefault="00E07395">
          <w:r>
            <w:rPr>
              <w:b/>
              <w:bCs/>
              <w:noProof/>
            </w:rPr>
            <w:fldChar w:fldCharType="end"/>
          </w:r>
        </w:p>
      </w:sdtContent>
    </w:sdt>
    <w:p w14:paraId="6C3539D8" w14:textId="77777777" w:rsidR="00371200" w:rsidRDefault="00371200">
      <w:pPr>
        <w:rPr>
          <w:smallCaps/>
          <w:color w:val="0072C6"/>
          <w:spacing w:val="5"/>
          <w:sz w:val="44"/>
          <w:szCs w:val="44"/>
        </w:rPr>
      </w:pPr>
      <w:r>
        <w:br w:type="page"/>
      </w:r>
    </w:p>
    <w:p w14:paraId="4E01E229" w14:textId="0E4E4F42" w:rsidR="004F2047" w:rsidRDefault="003B6ABD" w:rsidP="004F2047">
      <w:pPr>
        <w:pStyle w:val="Heading1"/>
      </w:pPr>
      <w:bookmarkStart w:id="3" w:name="_Toc524016035"/>
      <w:r>
        <w:lastRenderedPageBreak/>
        <w:t>Download</w:t>
      </w:r>
      <w:r w:rsidR="004F2047" w:rsidRPr="004F2047">
        <w:t xml:space="preserve"> </w:t>
      </w:r>
      <w:r w:rsidR="002E37D7">
        <w:t>option from Document List, Minified Document List &amp; Document Viewer</w:t>
      </w:r>
      <w:bookmarkEnd w:id="3"/>
    </w:p>
    <w:bookmarkEnd w:id="2"/>
    <w:bookmarkEnd w:id="1"/>
    <w:p w14:paraId="1940754A" w14:textId="1CBE37F0" w:rsidR="007A220F" w:rsidRDefault="00D651E6" w:rsidP="009D6B51">
      <w:pPr>
        <w:rPr>
          <w:rFonts w:eastAsia="SimSun"/>
          <w:i/>
        </w:rPr>
      </w:pPr>
      <w:r>
        <w:rPr>
          <w:rFonts w:eastAsia="SimSun"/>
          <w:i/>
        </w:rPr>
        <w:br/>
      </w:r>
      <w:r w:rsidR="00494C00">
        <w:rPr>
          <w:rFonts w:eastAsia="SimSun"/>
        </w:rPr>
        <w:t xml:space="preserve">As a </w:t>
      </w:r>
      <w:r w:rsidR="002E37D7">
        <w:rPr>
          <w:rFonts w:eastAsia="SimSun"/>
        </w:rPr>
        <w:t>PaperSave</w:t>
      </w:r>
      <w:r w:rsidR="00494C00">
        <w:rPr>
          <w:rFonts w:eastAsia="SimSun"/>
        </w:rPr>
        <w:t xml:space="preserve"> user, I may need the ability to </w:t>
      </w:r>
      <w:r w:rsidR="002B1198">
        <w:rPr>
          <w:rFonts w:eastAsia="SimSun"/>
        </w:rPr>
        <w:t>download</w:t>
      </w:r>
      <w:r w:rsidR="00494C00">
        <w:rPr>
          <w:rFonts w:eastAsia="SimSun"/>
        </w:rPr>
        <w:t xml:space="preserve"> </w:t>
      </w:r>
      <w:r w:rsidR="002E37D7">
        <w:rPr>
          <w:rFonts w:eastAsia="SimSun"/>
        </w:rPr>
        <w:t>documents either from Document List, Minified Document List or from Document Viewer</w:t>
      </w:r>
    </w:p>
    <w:p w14:paraId="67BF57F2" w14:textId="3207FBAF" w:rsidR="003E56B7" w:rsidRDefault="00EC542E" w:rsidP="00E07395">
      <w:pPr>
        <w:pStyle w:val="Heading3"/>
      </w:pPr>
      <w:bookmarkStart w:id="4" w:name="_Toc524016036"/>
      <w:r>
        <w:t>Current Challenge:</w:t>
      </w:r>
      <w:bookmarkEnd w:id="4"/>
    </w:p>
    <w:p w14:paraId="774F4050" w14:textId="6CB826B1" w:rsidR="00E76B48" w:rsidRPr="00E76B48" w:rsidRDefault="00494C00" w:rsidP="00E76B48">
      <w:r>
        <w:t xml:space="preserve">The user has no way </w:t>
      </w:r>
      <w:r w:rsidR="002B1198">
        <w:t xml:space="preserve">download </w:t>
      </w:r>
      <w:r>
        <w:t xml:space="preserve">the Workflow Items from the </w:t>
      </w:r>
      <w:r w:rsidR="002E37D7">
        <w:t>Document List, Minified Document List or from Document Viewer.</w:t>
      </w:r>
    </w:p>
    <w:p w14:paraId="52614B5D" w14:textId="77777777" w:rsidR="00E07395" w:rsidRDefault="00E07395">
      <w:pPr>
        <w:rPr>
          <w:rFonts w:eastAsiaTheme="majorEastAsia" w:cstheme="majorBidi"/>
          <w:caps/>
          <w:color w:val="2E74B5" w:themeColor="accent1" w:themeShade="BF"/>
          <w:sz w:val="36"/>
          <w:szCs w:val="36"/>
        </w:rPr>
      </w:pPr>
      <w:r>
        <w:br w:type="page"/>
      </w:r>
    </w:p>
    <w:p w14:paraId="3B2B5A07" w14:textId="1BDA01BA" w:rsidR="00B26484" w:rsidRDefault="00DC4B3E" w:rsidP="003E56B7">
      <w:pPr>
        <w:pStyle w:val="Heading1"/>
      </w:pPr>
      <w:bookmarkStart w:id="5" w:name="_Toc524016037"/>
      <w:r>
        <w:lastRenderedPageBreak/>
        <w:t>User Story 1</w:t>
      </w:r>
      <w:r w:rsidR="00F73879">
        <w:t xml:space="preserve">: </w:t>
      </w:r>
      <w:r w:rsidR="00A31679">
        <w:t>Download</w:t>
      </w:r>
      <w:r w:rsidR="00A45733">
        <w:t xml:space="preserve"> option in </w:t>
      </w:r>
      <w:r w:rsidR="004A1695">
        <w:t xml:space="preserve">Document List’s </w:t>
      </w:r>
      <w:r w:rsidR="00A45733">
        <w:t>toolbar</w:t>
      </w:r>
      <w:bookmarkEnd w:id="5"/>
    </w:p>
    <w:p w14:paraId="09299E74" w14:textId="50B93CD7" w:rsidR="00B26484" w:rsidRPr="00D33116" w:rsidRDefault="003E56B7" w:rsidP="00BE6150">
      <w:pPr>
        <w:rPr>
          <w:i/>
          <w:iCs/>
        </w:rPr>
      </w:pPr>
      <w:r>
        <w:rPr>
          <w:rFonts w:eastAsia="SimSun"/>
        </w:rPr>
        <w:br/>
      </w:r>
      <w:r w:rsidR="00A31679">
        <w:rPr>
          <w:rFonts w:eastAsia="SimSun"/>
        </w:rPr>
        <w:t xml:space="preserve">Download </w:t>
      </w:r>
      <w:r w:rsidR="00A45733">
        <w:rPr>
          <w:rFonts w:eastAsia="SimSun"/>
        </w:rPr>
        <w:t xml:space="preserve">option will be available within the </w:t>
      </w:r>
      <w:r w:rsidR="004A1695">
        <w:rPr>
          <w:rFonts w:eastAsia="SimSun"/>
        </w:rPr>
        <w:t xml:space="preserve">Document </w:t>
      </w:r>
      <w:r w:rsidR="00A45733">
        <w:rPr>
          <w:rFonts w:eastAsia="SimSun"/>
        </w:rPr>
        <w:t>List’s toolbar, refer to below mock up.</w:t>
      </w:r>
    </w:p>
    <w:p w14:paraId="220F9A6C" w14:textId="6890A1C9" w:rsidR="00F2697D" w:rsidRDefault="00F2697D" w:rsidP="00E07395">
      <w:pPr>
        <w:pStyle w:val="Heading3"/>
      </w:pPr>
      <w:bookmarkStart w:id="6" w:name="_Toc524016038"/>
      <w:r>
        <w:t>Mock Up:</w:t>
      </w:r>
      <w:bookmarkEnd w:id="6"/>
      <w:r>
        <w:t xml:space="preserve"> </w:t>
      </w:r>
    </w:p>
    <w:p w14:paraId="0FA37859" w14:textId="50AEBAAD" w:rsidR="00DC4B3E" w:rsidRDefault="00B36E44" w:rsidP="00DC4B3E">
      <w:r>
        <w:rPr>
          <w:noProof/>
          <w:lang w:val="en-IN" w:eastAsia="en-IN"/>
        </w:rPr>
        <w:drawing>
          <wp:inline distT="0" distB="0" distL="0" distR="0" wp14:anchorId="5A3C4CB2" wp14:editId="2CC556C4">
            <wp:extent cx="6400800" cy="3440430"/>
            <wp:effectExtent l="76200" t="76200" r="13335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0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08ECD" w14:textId="0AE85F7A" w:rsidR="005F3523" w:rsidRDefault="005F3523" w:rsidP="00DC4B3E">
      <w:pPr>
        <w:pStyle w:val="Heading3"/>
      </w:pPr>
      <w:bookmarkStart w:id="7" w:name="_Toc524016039"/>
      <w:r>
        <w:t>Conditions:</w:t>
      </w:r>
      <w:bookmarkEnd w:id="7"/>
    </w:p>
    <w:p w14:paraId="0715F8EB" w14:textId="0D7B3BCF" w:rsidR="003F4C43" w:rsidRDefault="003F4C43" w:rsidP="003F4C43">
      <w:pPr>
        <w:pStyle w:val="Heading4"/>
      </w:pPr>
      <w:r>
        <w:t xml:space="preserve">Condition 1: </w:t>
      </w:r>
      <w:r w:rsidR="00926A17">
        <w:t xml:space="preserve">Enabling </w:t>
      </w:r>
      <w:r w:rsidR="001C4CFD">
        <w:t>Download</w:t>
      </w:r>
      <w:r w:rsidR="00926A17">
        <w:t xml:space="preserve"> </w:t>
      </w:r>
      <w:r w:rsidR="004772A3">
        <w:t>button</w:t>
      </w:r>
    </w:p>
    <w:p w14:paraId="4AF0FB17" w14:textId="367112AC" w:rsidR="00926A17" w:rsidRDefault="001C4CFD" w:rsidP="00926A17">
      <w:pPr>
        <w:pStyle w:val="ListParagraph"/>
        <w:numPr>
          <w:ilvl w:val="0"/>
          <w:numId w:val="39"/>
        </w:numPr>
      </w:pPr>
      <w:r>
        <w:t xml:space="preserve">Download </w:t>
      </w:r>
      <w:r w:rsidR="004772A3">
        <w:t>button</w:t>
      </w:r>
      <w:r w:rsidR="00CB0D92">
        <w:t xml:space="preserve"> will get enable if the below condition</w:t>
      </w:r>
      <w:r w:rsidR="00E06EE9">
        <w:t xml:space="preserve"> is met:</w:t>
      </w:r>
    </w:p>
    <w:p w14:paraId="6FE70A27" w14:textId="19298190" w:rsidR="00CB0D92" w:rsidRDefault="00CB0D92" w:rsidP="00CB0D92">
      <w:pPr>
        <w:pStyle w:val="ListParagraph"/>
        <w:numPr>
          <w:ilvl w:val="1"/>
          <w:numId w:val="39"/>
        </w:numPr>
      </w:pPr>
      <w:r>
        <w:t xml:space="preserve">If at least one or more </w:t>
      </w:r>
      <w:r w:rsidR="009D4309">
        <w:t>document</w:t>
      </w:r>
      <w:r>
        <w:t>s are selected.</w:t>
      </w:r>
    </w:p>
    <w:p w14:paraId="63981341" w14:textId="77777777" w:rsidR="004772A3" w:rsidRDefault="004772A3">
      <w:pPr>
        <w:rPr>
          <w:rFonts w:eastAsiaTheme="majorEastAsia" w:cstheme="majorBidi"/>
          <w:color w:val="70AD47" w:themeColor="accent6"/>
          <w:sz w:val="24"/>
          <w:szCs w:val="24"/>
        </w:rPr>
      </w:pPr>
      <w:r>
        <w:br w:type="page"/>
      </w:r>
    </w:p>
    <w:p w14:paraId="131ED455" w14:textId="5F4134EB" w:rsidR="00926A17" w:rsidRDefault="00926A17" w:rsidP="00926A17">
      <w:pPr>
        <w:pStyle w:val="Heading4"/>
      </w:pPr>
      <w:r>
        <w:lastRenderedPageBreak/>
        <w:t>Condition 2: Delete mechanism</w:t>
      </w:r>
    </w:p>
    <w:p w14:paraId="6E202C52" w14:textId="1AE30E82" w:rsidR="00383E77" w:rsidRDefault="009D4309" w:rsidP="00780407">
      <w:pPr>
        <w:pStyle w:val="ListParagraph"/>
        <w:numPr>
          <w:ilvl w:val="0"/>
          <w:numId w:val="39"/>
        </w:numPr>
      </w:pPr>
      <w:r>
        <w:t xml:space="preserve">If </w:t>
      </w:r>
      <w:r w:rsidR="00780407">
        <w:t xml:space="preserve">the user has selected </w:t>
      </w:r>
      <w:r w:rsidR="00383E77">
        <w:t xml:space="preserve">only a single </w:t>
      </w:r>
      <w:r>
        <w:t>document</w:t>
      </w:r>
      <w:r w:rsidR="00383E77">
        <w:t>, then upon clicking on the “Download” button, it should then initiate a browser download operation as mentioned below:</w:t>
      </w:r>
    </w:p>
    <w:p w14:paraId="51EEED9C" w14:textId="523616D9" w:rsidR="00383E77" w:rsidRDefault="00383E77" w:rsidP="00383E77">
      <w:pPr>
        <w:pStyle w:val="ListParagraph"/>
        <w:numPr>
          <w:ilvl w:val="1"/>
          <w:numId w:val="39"/>
        </w:numPr>
      </w:pPr>
      <w:r>
        <w:t xml:space="preserve">The downloaded file </w:t>
      </w:r>
      <w:r w:rsidR="00380323">
        <w:t xml:space="preserve">should </w:t>
      </w:r>
      <w:r>
        <w:t>have the below naming convention:</w:t>
      </w:r>
    </w:p>
    <w:p w14:paraId="561E63C5" w14:textId="7E2A112C" w:rsidR="00383E77" w:rsidRPr="009D4309" w:rsidRDefault="009D4309" w:rsidP="00383E77">
      <w:pPr>
        <w:pStyle w:val="ListParagraph"/>
        <w:numPr>
          <w:ilvl w:val="2"/>
          <w:numId w:val="39"/>
        </w:numPr>
        <w:rPr>
          <w:b/>
          <w:i/>
        </w:rPr>
      </w:pPr>
      <w:r>
        <w:rPr>
          <w:i/>
        </w:rPr>
        <w:t>[DOCUMENT</w:t>
      </w:r>
      <w:r w:rsidR="00383E77" w:rsidRPr="00CD5DF8">
        <w:rPr>
          <w:i/>
        </w:rPr>
        <w:t>ID</w:t>
      </w:r>
      <w:r>
        <w:rPr>
          <w:i/>
        </w:rPr>
        <w:t>]</w:t>
      </w:r>
      <w:r w:rsidR="00383E77" w:rsidRPr="00CD5DF8">
        <w:rPr>
          <w:i/>
        </w:rPr>
        <w:t xml:space="preserve"> +</w:t>
      </w:r>
      <w:r w:rsidR="00F57C22">
        <w:rPr>
          <w:i/>
        </w:rPr>
        <w:t xml:space="preserve"> “ - “ +</w:t>
      </w:r>
      <w:r w:rsidR="00383E77" w:rsidRPr="00CD5DF8">
        <w:rPr>
          <w:i/>
        </w:rPr>
        <w:t xml:space="preserve"> </w:t>
      </w:r>
      <w:r>
        <w:rPr>
          <w:i/>
        </w:rPr>
        <w:t>[</w:t>
      </w:r>
      <w:r w:rsidR="00383E77" w:rsidRPr="00CD5DF8">
        <w:rPr>
          <w:i/>
        </w:rPr>
        <w:t>CURRENT DATE AND TIME</w:t>
      </w:r>
      <w:r>
        <w:rPr>
          <w:i/>
        </w:rPr>
        <w:t>]</w:t>
      </w:r>
      <w:r w:rsidRPr="009D4309">
        <w:rPr>
          <w:b/>
          <w:i/>
        </w:rPr>
        <w:t>.fileextension</w:t>
      </w:r>
    </w:p>
    <w:p w14:paraId="49879732" w14:textId="15D26A69" w:rsidR="009D4309" w:rsidRDefault="009D4309" w:rsidP="009D4309">
      <w:pPr>
        <w:pStyle w:val="ListParagraph"/>
        <w:numPr>
          <w:ilvl w:val="3"/>
          <w:numId w:val="39"/>
        </w:numPr>
        <w:rPr>
          <w:i/>
        </w:rPr>
      </w:pPr>
      <w:r w:rsidRPr="009D4309">
        <w:rPr>
          <w:b/>
          <w:i/>
        </w:rPr>
        <w:t>For example:</w:t>
      </w:r>
      <w:r>
        <w:rPr>
          <w:i/>
        </w:rPr>
        <w:t xml:space="preserve"> if the Document ID = 7596 and the file type is PDF, then the downloaded file will have the name as:</w:t>
      </w:r>
    </w:p>
    <w:p w14:paraId="6A0F3A13" w14:textId="24D24384" w:rsidR="009D4309" w:rsidRPr="009D4309" w:rsidRDefault="009D4309" w:rsidP="009D4309">
      <w:pPr>
        <w:pStyle w:val="ListParagraph"/>
        <w:numPr>
          <w:ilvl w:val="4"/>
          <w:numId w:val="39"/>
        </w:numPr>
        <w:rPr>
          <w:b/>
          <w:i/>
        </w:rPr>
      </w:pPr>
      <w:r w:rsidRPr="009D4309">
        <w:rPr>
          <w:b/>
          <w:i/>
        </w:rPr>
        <w:t>7596 - 9/6/2018 1:50 PM.</w:t>
      </w:r>
      <w:r>
        <w:rPr>
          <w:b/>
          <w:i/>
        </w:rPr>
        <w:t>PDF</w:t>
      </w:r>
    </w:p>
    <w:p w14:paraId="205F4A62" w14:textId="59EF10CD" w:rsidR="00383E77" w:rsidRDefault="009D4309" w:rsidP="00383E77">
      <w:pPr>
        <w:pStyle w:val="ListParagraph"/>
        <w:numPr>
          <w:ilvl w:val="0"/>
          <w:numId w:val="39"/>
        </w:numPr>
      </w:pPr>
      <w:r>
        <w:t xml:space="preserve">If </w:t>
      </w:r>
      <w:r w:rsidR="00383E77">
        <w:t xml:space="preserve">the user has selected multiple </w:t>
      </w:r>
      <w:r>
        <w:t>documents</w:t>
      </w:r>
      <w:r w:rsidR="00383E77">
        <w:t>, then upon clicking on the “Download” button, it should then initiate a browser download operation as mentioned below:</w:t>
      </w:r>
    </w:p>
    <w:p w14:paraId="721F5ED0" w14:textId="3FF0F52F" w:rsidR="00383E77" w:rsidRDefault="00383E77" w:rsidP="00383E77">
      <w:pPr>
        <w:pStyle w:val="ListParagraph"/>
        <w:numPr>
          <w:ilvl w:val="1"/>
          <w:numId w:val="39"/>
        </w:numPr>
      </w:pPr>
      <w:r>
        <w:t xml:space="preserve">It should generate </w:t>
      </w:r>
      <w:r w:rsidR="00380323">
        <w:t xml:space="preserve">a </w:t>
      </w:r>
      <w:r>
        <w:t>zip file</w:t>
      </w:r>
      <w:r w:rsidR="00380323">
        <w:t xml:space="preserve"> containing </w:t>
      </w:r>
      <w:r>
        <w:t>all the selected workflow items with the name of the zip file as:</w:t>
      </w:r>
    </w:p>
    <w:p w14:paraId="73DA35B6" w14:textId="6CF74825" w:rsidR="00383E77" w:rsidRDefault="00380323" w:rsidP="00383E77">
      <w:pPr>
        <w:pStyle w:val="ListParagraph"/>
        <w:numPr>
          <w:ilvl w:val="2"/>
          <w:numId w:val="39"/>
        </w:numPr>
        <w:rPr>
          <w:i/>
        </w:rPr>
      </w:pPr>
      <w:r>
        <w:rPr>
          <w:i/>
        </w:rPr>
        <w:t>“</w:t>
      </w:r>
      <w:r w:rsidR="009D4309">
        <w:rPr>
          <w:i/>
        </w:rPr>
        <w:t xml:space="preserve">Documents of </w:t>
      </w:r>
      <w:r>
        <w:rPr>
          <w:i/>
        </w:rPr>
        <w:t>“</w:t>
      </w:r>
      <w:r w:rsidRPr="00380323">
        <w:rPr>
          <w:i/>
        </w:rPr>
        <w:t xml:space="preserve"> + </w:t>
      </w:r>
      <w:r w:rsidR="009D4309">
        <w:rPr>
          <w:i/>
        </w:rPr>
        <w:t>[DOCUMENTTYPENAME]</w:t>
      </w:r>
      <w:r w:rsidR="00146F1A">
        <w:rPr>
          <w:i/>
        </w:rPr>
        <w:t xml:space="preserve"> </w:t>
      </w:r>
      <w:r w:rsidR="00146F1A" w:rsidRPr="00383E77">
        <w:rPr>
          <w:i/>
        </w:rPr>
        <w:t>+</w:t>
      </w:r>
      <w:r w:rsidR="00146F1A">
        <w:rPr>
          <w:i/>
        </w:rPr>
        <w:t xml:space="preserve"> “ </w:t>
      </w:r>
      <w:r w:rsidR="009D4309">
        <w:rPr>
          <w:i/>
        </w:rPr>
        <w:t>document type</w:t>
      </w:r>
      <w:r w:rsidR="00DE32FC">
        <w:rPr>
          <w:i/>
        </w:rPr>
        <w:t xml:space="preserve"> -</w:t>
      </w:r>
      <w:r w:rsidR="00146F1A">
        <w:rPr>
          <w:i/>
        </w:rPr>
        <w:t xml:space="preserve"> “ +</w:t>
      </w:r>
      <w:r w:rsidR="00383E77" w:rsidRPr="00380323">
        <w:rPr>
          <w:i/>
        </w:rPr>
        <w:t xml:space="preserve"> CURRENT DATE AND TIME</w:t>
      </w:r>
      <w:r w:rsidR="009D4309">
        <w:rPr>
          <w:i/>
        </w:rPr>
        <w:t>.zip</w:t>
      </w:r>
    </w:p>
    <w:p w14:paraId="659793DF" w14:textId="7778B2C1" w:rsidR="009D4309" w:rsidRDefault="009D4309" w:rsidP="009D4309">
      <w:pPr>
        <w:pStyle w:val="ListParagraph"/>
        <w:numPr>
          <w:ilvl w:val="3"/>
          <w:numId w:val="39"/>
        </w:numPr>
        <w:rPr>
          <w:i/>
        </w:rPr>
      </w:pPr>
      <w:r w:rsidRPr="003677A4">
        <w:rPr>
          <w:b/>
          <w:i/>
        </w:rPr>
        <w:t>For example:</w:t>
      </w:r>
      <w:r w:rsidR="003677A4">
        <w:rPr>
          <w:i/>
        </w:rPr>
        <w:t xml:space="preserve"> if the document type name = Purchases, then the downloaded zip file will have the name as:</w:t>
      </w:r>
    </w:p>
    <w:p w14:paraId="6C6E9677" w14:textId="259D86FD" w:rsidR="003677A4" w:rsidRPr="00380323" w:rsidRDefault="003677A4" w:rsidP="003677A4">
      <w:pPr>
        <w:pStyle w:val="ListParagraph"/>
        <w:numPr>
          <w:ilvl w:val="4"/>
          <w:numId w:val="39"/>
        </w:numPr>
        <w:rPr>
          <w:i/>
        </w:rPr>
      </w:pPr>
      <w:r>
        <w:rPr>
          <w:b/>
          <w:i/>
        </w:rPr>
        <w:t>Documents of Purchases document type -</w:t>
      </w:r>
      <w:r>
        <w:rPr>
          <w:i/>
        </w:rPr>
        <w:t xml:space="preserve"> </w:t>
      </w:r>
      <w:r w:rsidRPr="003677A4">
        <w:rPr>
          <w:b/>
          <w:i/>
        </w:rPr>
        <w:t>9/6/2018 3:00 PM</w:t>
      </w:r>
      <w:r>
        <w:rPr>
          <w:b/>
          <w:i/>
        </w:rPr>
        <w:t>.zip</w:t>
      </w:r>
    </w:p>
    <w:p w14:paraId="02B56201" w14:textId="26306A98" w:rsidR="00383E77" w:rsidRDefault="00383E77" w:rsidP="00383E77">
      <w:pPr>
        <w:pStyle w:val="ListParagraph"/>
        <w:numPr>
          <w:ilvl w:val="1"/>
          <w:numId w:val="39"/>
        </w:numPr>
      </w:pPr>
      <w:r>
        <w:t xml:space="preserve">Each </w:t>
      </w:r>
      <w:r w:rsidR="003677A4">
        <w:t xml:space="preserve">document’s </w:t>
      </w:r>
      <w:r>
        <w:t>name within the zip file should have the below naming convention:</w:t>
      </w:r>
    </w:p>
    <w:p w14:paraId="170040A7" w14:textId="7B29992E" w:rsidR="00383E77" w:rsidRPr="003677A4" w:rsidRDefault="003677A4" w:rsidP="00831784">
      <w:pPr>
        <w:pStyle w:val="ListParagraph"/>
        <w:numPr>
          <w:ilvl w:val="2"/>
          <w:numId w:val="39"/>
        </w:numPr>
      </w:pPr>
      <w:r>
        <w:rPr>
          <w:i/>
        </w:rPr>
        <w:t>[DOCUMENTID]</w:t>
      </w:r>
      <w:r w:rsidR="00383E77" w:rsidRPr="00383E77">
        <w:rPr>
          <w:i/>
        </w:rPr>
        <w:t xml:space="preserve"> +</w:t>
      </w:r>
      <w:r w:rsidR="00146F1A">
        <w:rPr>
          <w:i/>
        </w:rPr>
        <w:t xml:space="preserve"> “ </w:t>
      </w:r>
      <w:r w:rsidR="00DE32FC">
        <w:rPr>
          <w:i/>
        </w:rPr>
        <w:t>-</w:t>
      </w:r>
      <w:r w:rsidR="00146F1A">
        <w:rPr>
          <w:i/>
        </w:rPr>
        <w:t xml:space="preserve"> “ +</w:t>
      </w:r>
      <w:r w:rsidR="00383E77" w:rsidRPr="00383E77">
        <w:rPr>
          <w:i/>
        </w:rPr>
        <w:t xml:space="preserve"> CURRENT DATE AND TIME</w:t>
      </w:r>
      <w:r>
        <w:rPr>
          <w:i/>
        </w:rPr>
        <w:t>.</w:t>
      </w:r>
      <w:r w:rsidRPr="003677A4">
        <w:rPr>
          <w:b/>
          <w:i/>
        </w:rPr>
        <w:t>fileextension</w:t>
      </w:r>
    </w:p>
    <w:p w14:paraId="2328852B" w14:textId="77777777" w:rsidR="003677A4" w:rsidRDefault="003677A4" w:rsidP="003677A4">
      <w:pPr>
        <w:pStyle w:val="ListParagraph"/>
        <w:numPr>
          <w:ilvl w:val="3"/>
          <w:numId w:val="39"/>
        </w:numPr>
        <w:rPr>
          <w:i/>
        </w:rPr>
      </w:pPr>
      <w:r w:rsidRPr="009D4309">
        <w:rPr>
          <w:b/>
          <w:i/>
        </w:rPr>
        <w:t>For example:</w:t>
      </w:r>
      <w:r>
        <w:rPr>
          <w:i/>
        </w:rPr>
        <w:t xml:space="preserve"> if the Document ID = 7596 and the file type is PDF, then the downloaded file will have the name as:</w:t>
      </w:r>
    </w:p>
    <w:p w14:paraId="05E66B88" w14:textId="365D05AB" w:rsidR="003677A4" w:rsidRDefault="003677A4" w:rsidP="003677A4">
      <w:pPr>
        <w:pStyle w:val="ListParagraph"/>
        <w:numPr>
          <w:ilvl w:val="4"/>
          <w:numId w:val="39"/>
        </w:numPr>
      </w:pPr>
      <w:r w:rsidRPr="003677A4">
        <w:rPr>
          <w:b/>
          <w:i/>
        </w:rPr>
        <w:t>7596 - 9/6/2018 1:50 PM.PDF</w:t>
      </w:r>
    </w:p>
    <w:p w14:paraId="53B48392" w14:textId="6039069B" w:rsidR="00E67676" w:rsidRDefault="00C4196A" w:rsidP="00E67676">
      <w:pPr>
        <w:pStyle w:val="ListParagraph"/>
        <w:numPr>
          <w:ilvl w:val="0"/>
          <w:numId w:val="39"/>
        </w:numPr>
      </w:pPr>
      <w:r>
        <w:t xml:space="preserve">Upon successful </w:t>
      </w:r>
      <w:r w:rsidR="00E67676">
        <w:t xml:space="preserve">or </w:t>
      </w:r>
      <w:r w:rsidR="00CD5DF8">
        <w:t>unsuccessful</w:t>
      </w:r>
      <w:r w:rsidR="009606DF">
        <w:t xml:space="preserve"> comp</w:t>
      </w:r>
      <w:r w:rsidR="00CD5DF8">
        <w:t>letion of the Delete operation</w:t>
      </w:r>
      <w:r w:rsidR="00E67676">
        <w:t>:</w:t>
      </w:r>
    </w:p>
    <w:p w14:paraId="3AACF98E" w14:textId="77777777" w:rsidR="00D360FF" w:rsidRDefault="00D360FF" w:rsidP="00D360FF">
      <w:pPr>
        <w:pStyle w:val="ListParagraph"/>
        <w:numPr>
          <w:ilvl w:val="1"/>
          <w:numId w:val="39"/>
        </w:numPr>
      </w:pPr>
      <w:r>
        <w:t>It should deselect the selected workflow items.</w:t>
      </w:r>
    </w:p>
    <w:p w14:paraId="30A7FCFA" w14:textId="77777777" w:rsidR="00D360FF" w:rsidRDefault="00D360FF" w:rsidP="00D360FF">
      <w:pPr>
        <w:pStyle w:val="ListParagraph"/>
        <w:ind w:left="1440"/>
      </w:pPr>
    </w:p>
    <w:p w14:paraId="26D18F38" w14:textId="77777777" w:rsidR="00C67274" w:rsidRDefault="00C67274" w:rsidP="00C67274">
      <w:pPr>
        <w:pStyle w:val="Heading4"/>
      </w:pPr>
      <w:r>
        <w:t>Condition 3:  Ability to access document from download directory</w:t>
      </w:r>
    </w:p>
    <w:p w14:paraId="507023EB" w14:textId="77777777" w:rsidR="00C67274" w:rsidRDefault="00C67274" w:rsidP="00C67274">
      <w:pPr>
        <w:pStyle w:val="ListParagraph"/>
        <w:numPr>
          <w:ilvl w:val="0"/>
          <w:numId w:val="39"/>
        </w:numPr>
      </w:pPr>
      <w:r>
        <w:t>The user must have the ability to find and successfully open document from default download directory</w:t>
      </w:r>
    </w:p>
    <w:p w14:paraId="791EE0A2" w14:textId="77777777" w:rsidR="00C67274" w:rsidRDefault="00C67274" w:rsidP="00C67274">
      <w:pPr>
        <w:pStyle w:val="Heading3"/>
      </w:pPr>
      <w:bookmarkStart w:id="8" w:name="_Toc524016040"/>
      <w:r>
        <w:t>Acceptance Criteria</w:t>
      </w:r>
      <w:bookmarkEnd w:id="8"/>
    </w:p>
    <w:p w14:paraId="309CA721" w14:textId="77777777" w:rsidR="00C67274" w:rsidRPr="003E740C" w:rsidRDefault="00C67274" w:rsidP="00C67274">
      <w:pPr>
        <w:pStyle w:val="Heading4"/>
      </w:pPr>
      <w:r>
        <w:t>Acceptance Criteria 1: Verifying Conditions</w:t>
      </w:r>
    </w:p>
    <w:p w14:paraId="04C475A2" w14:textId="77777777" w:rsidR="00C67274" w:rsidRDefault="00C67274" w:rsidP="00C67274">
      <w:r>
        <w:t>Verify all the conditions mentioned above. (Condition 1 to 3)</w:t>
      </w:r>
    </w:p>
    <w:p w14:paraId="7F91DEC4" w14:textId="77777777" w:rsidR="004A1695" w:rsidRDefault="004A1695">
      <w:r>
        <w:br w:type="page"/>
      </w:r>
    </w:p>
    <w:p w14:paraId="2A98EED6" w14:textId="04A795B2" w:rsidR="004A1695" w:rsidRDefault="004A1695" w:rsidP="004A1695">
      <w:pPr>
        <w:pStyle w:val="Heading1"/>
      </w:pPr>
      <w:bookmarkStart w:id="9" w:name="_Toc524016041"/>
      <w:r>
        <w:lastRenderedPageBreak/>
        <w:t>User Story 2: Download option in Minified Document List’s toolbar</w:t>
      </w:r>
      <w:bookmarkEnd w:id="9"/>
    </w:p>
    <w:p w14:paraId="480F5C7C" w14:textId="0E72F101" w:rsidR="004A1695" w:rsidRPr="00D33116" w:rsidRDefault="004A1695" w:rsidP="004A1695">
      <w:pPr>
        <w:rPr>
          <w:i/>
          <w:iCs/>
        </w:rPr>
      </w:pPr>
      <w:r>
        <w:rPr>
          <w:rFonts w:eastAsia="SimSun"/>
        </w:rPr>
        <w:br/>
        <w:t>Download option will be available within the Minified Document List’s toolbar, refer to below mock up.</w:t>
      </w:r>
    </w:p>
    <w:p w14:paraId="01CAF797" w14:textId="77777777" w:rsidR="004A1695" w:rsidRDefault="004A1695" w:rsidP="004A1695">
      <w:pPr>
        <w:pStyle w:val="Heading3"/>
      </w:pPr>
      <w:bookmarkStart w:id="10" w:name="_Toc524016042"/>
      <w:r>
        <w:t>Mock Up:</w:t>
      </w:r>
      <w:bookmarkEnd w:id="10"/>
      <w:r>
        <w:t xml:space="preserve"> </w:t>
      </w:r>
    </w:p>
    <w:p w14:paraId="62891C5E" w14:textId="05C3B290" w:rsidR="004A1695" w:rsidRDefault="001C7581" w:rsidP="004A1695">
      <w:r>
        <w:rPr>
          <w:noProof/>
          <w:lang w:val="en-IN" w:eastAsia="en-IN"/>
        </w:rPr>
        <w:drawing>
          <wp:inline distT="0" distB="0" distL="0" distR="0" wp14:anchorId="3FA601E6" wp14:editId="5C829C2E">
            <wp:extent cx="6400800" cy="3308350"/>
            <wp:effectExtent l="76200" t="76200" r="13335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22B0D" w14:textId="77777777" w:rsidR="004A1695" w:rsidRDefault="004A1695" w:rsidP="004A1695">
      <w:pPr>
        <w:pStyle w:val="Heading3"/>
      </w:pPr>
      <w:bookmarkStart w:id="11" w:name="_Toc524016043"/>
      <w:r>
        <w:t>Conditions:</w:t>
      </w:r>
      <w:bookmarkEnd w:id="11"/>
    </w:p>
    <w:p w14:paraId="710A6796" w14:textId="77777777" w:rsidR="004A1695" w:rsidRDefault="004A1695" w:rsidP="004A1695">
      <w:pPr>
        <w:pStyle w:val="Heading4"/>
      </w:pPr>
      <w:r>
        <w:t>Condition 1: Enabling Download button</w:t>
      </w:r>
    </w:p>
    <w:p w14:paraId="3734EBD7" w14:textId="77777777" w:rsidR="004A1695" w:rsidRDefault="004A1695" w:rsidP="004A1695">
      <w:pPr>
        <w:pStyle w:val="ListParagraph"/>
        <w:numPr>
          <w:ilvl w:val="0"/>
          <w:numId w:val="39"/>
        </w:numPr>
      </w:pPr>
      <w:r>
        <w:t>Download button will get enable if the below condition is met:</w:t>
      </w:r>
    </w:p>
    <w:p w14:paraId="044864CF" w14:textId="18B7DA15" w:rsidR="004A1695" w:rsidRDefault="004A1695" w:rsidP="004A1695">
      <w:pPr>
        <w:pStyle w:val="ListParagraph"/>
        <w:numPr>
          <w:ilvl w:val="1"/>
          <w:numId w:val="39"/>
        </w:numPr>
      </w:pPr>
      <w:r>
        <w:t xml:space="preserve">If at least one or more </w:t>
      </w:r>
      <w:r w:rsidR="00912517">
        <w:t>documents</w:t>
      </w:r>
      <w:r>
        <w:t xml:space="preserve"> are selected.</w:t>
      </w:r>
    </w:p>
    <w:p w14:paraId="68501A89" w14:textId="77777777" w:rsidR="004A1695" w:rsidRDefault="004A1695" w:rsidP="004A1695">
      <w:pPr>
        <w:rPr>
          <w:rFonts w:eastAsiaTheme="majorEastAsia" w:cstheme="majorBidi"/>
          <w:color w:val="70AD47" w:themeColor="accent6"/>
          <w:sz w:val="24"/>
          <w:szCs w:val="24"/>
        </w:rPr>
      </w:pPr>
      <w:r>
        <w:br w:type="page"/>
      </w:r>
    </w:p>
    <w:p w14:paraId="6416E298" w14:textId="26359C11" w:rsidR="004A1695" w:rsidRDefault="004A1695" w:rsidP="004A1695">
      <w:pPr>
        <w:pStyle w:val="Heading4"/>
      </w:pPr>
      <w:r>
        <w:lastRenderedPageBreak/>
        <w:t xml:space="preserve">Condition 2: </w:t>
      </w:r>
      <w:r w:rsidR="001B6BCD">
        <w:t>Download</w:t>
      </w:r>
      <w:r>
        <w:t xml:space="preserve"> mechanism</w:t>
      </w:r>
    </w:p>
    <w:p w14:paraId="42459568" w14:textId="77777777" w:rsidR="00912517" w:rsidRDefault="00912517" w:rsidP="00912517">
      <w:pPr>
        <w:pStyle w:val="ListParagraph"/>
        <w:numPr>
          <w:ilvl w:val="0"/>
          <w:numId w:val="39"/>
        </w:numPr>
      </w:pPr>
      <w:r>
        <w:t>If the user has selected only a single document, then upon clicking on the “Download” button, it should then initiate a browser download operation as mentioned below:</w:t>
      </w:r>
    </w:p>
    <w:p w14:paraId="02819DF6" w14:textId="77777777" w:rsidR="00912517" w:rsidRDefault="00912517" w:rsidP="00912517">
      <w:pPr>
        <w:pStyle w:val="ListParagraph"/>
        <w:numPr>
          <w:ilvl w:val="1"/>
          <w:numId w:val="39"/>
        </w:numPr>
      </w:pPr>
      <w:r>
        <w:t>The downloaded file should have the below naming convention:</w:t>
      </w:r>
    </w:p>
    <w:p w14:paraId="41959E6A" w14:textId="77777777" w:rsidR="00912517" w:rsidRPr="009D4309" w:rsidRDefault="00912517" w:rsidP="00912517">
      <w:pPr>
        <w:pStyle w:val="ListParagraph"/>
        <w:numPr>
          <w:ilvl w:val="2"/>
          <w:numId w:val="39"/>
        </w:numPr>
        <w:rPr>
          <w:b/>
          <w:i/>
        </w:rPr>
      </w:pPr>
      <w:r>
        <w:rPr>
          <w:i/>
        </w:rPr>
        <w:t>[DOCUMENT</w:t>
      </w:r>
      <w:r w:rsidRPr="00CD5DF8">
        <w:rPr>
          <w:i/>
        </w:rPr>
        <w:t>ID</w:t>
      </w:r>
      <w:r>
        <w:rPr>
          <w:i/>
        </w:rPr>
        <w:t>]</w:t>
      </w:r>
      <w:r w:rsidRPr="00CD5DF8">
        <w:rPr>
          <w:i/>
        </w:rPr>
        <w:t xml:space="preserve"> +</w:t>
      </w:r>
      <w:r>
        <w:rPr>
          <w:i/>
        </w:rPr>
        <w:t xml:space="preserve"> “ - “ +</w:t>
      </w:r>
      <w:r w:rsidRPr="00CD5DF8">
        <w:rPr>
          <w:i/>
        </w:rPr>
        <w:t xml:space="preserve"> </w:t>
      </w:r>
      <w:r>
        <w:rPr>
          <w:i/>
        </w:rPr>
        <w:t>[</w:t>
      </w:r>
      <w:r w:rsidRPr="00CD5DF8">
        <w:rPr>
          <w:i/>
        </w:rPr>
        <w:t>CURRENT DATE AND TIME</w:t>
      </w:r>
      <w:r>
        <w:rPr>
          <w:i/>
        </w:rPr>
        <w:t>]</w:t>
      </w:r>
      <w:r w:rsidRPr="009D4309">
        <w:rPr>
          <w:b/>
          <w:i/>
        </w:rPr>
        <w:t>.fileextension</w:t>
      </w:r>
    </w:p>
    <w:p w14:paraId="23EB1D42" w14:textId="77777777" w:rsidR="00912517" w:rsidRDefault="00912517" w:rsidP="00912517">
      <w:pPr>
        <w:pStyle w:val="ListParagraph"/>
        <w:numPr>
          <w:ilvl w:val="3"/>
          <w:numId w:val="39"/>
        </w:numPr>
        <w:rPr>
          <w:i/>
        </w:rPr>
      </w:pPr>
      <w:r w:rsidRPr="009D4309">
        <w:rPr>
          <w:b/>
          <w:i/>
        </w:rPr>
        <w:t>For example:</w:t>
      </w:r>
      <w:r>
        <w:rPr>
          <w:i/>
        </w:rPr>
        <w:t xml:space="preserve"> if the Document ID = 7596 and the file type is PDF, then the downloaded file will have the name as:</w:t>
      </w:r>
    </w:p>
    <w:p w14:paraId="0DCE21CE" w14:textId="77777777" w:rsidR="00912517" w:rsidRPr="009D4309" w:rsidRDefault="00912517" w:rsidP="00912517">
      <w:pPr>
        <w:pStyle w:val="ListParagraph"/>
        <w:numPr>
          <w:ilvl w:val="4"/>
          <w:numId w:val="39"/>
        </w:numPr>
        <w:rPr>
          <w:b/>
          <w:i/>
        </w:rPr>
      </w:pPr>
      <w:r w:rsidRPr="009D4309">
        <w:rPr>
          <w:b/>
          <w:i/>
        </w:rPr>
        <w:t>7596 - 9/6/2018 1:50 PM.</w:t>
      </w:r>
      <w:r>
        <w:rPr>
          <w:b/>
          <w:i/>
        </w:rPr>
        <w:t>PDF</w:t>
      </w:r>
    </w:p>
    <w:p w14:paraId="37F3917C" w14:textId="77777777" w:rsidR="00912517" w:rsidRDefault="00912517" w:rsidP="00912517">
      <w:pPr>
        <w:pStyle w:val="ListParagraph"/>
        <w:numPr>
          <w:ilvl w:val="0"/>
          <w:numId w:val="39"/>
        </w:numPr>
      </w:pPr>
      <w:r>
        <w:t>If the user has selected multiple documents, then upon clicking on the “Download” button, it should then initiate a browser download operation as mentioned below:</w:t>
      </w:r>
    </w:p>
    <w:p w14:paraId="16211DFD" w14:textId="77777777" w:rsidR="00912517" w:rsidRDefault="00912517" w:rsidP="00912517">
      <w:pPr>
        <w:pStyle w:val="ListParagraph"/>
        <w:numPr>
          <w:ilvl w:val="1"/>
          <w:numId w:val="39"/>
        </w:numPr>
      </w:pPr>
      <w:r>
        <w:t>It should generate a zip file containing all the selected workflow items with the name of the zip file as:</w:t>
      </w:r>
    </w:p>
    <w:p w14:paraId="0F882185" w14:textId="77777777" w:rsidR="00912517" w:rsidRDefault="00912517" w:rsidP="00912517">
      <w:pPr>
        <w:pStyle w:val="ListParagraph"/>
        <w:numPr>
          <w:ilvl w:val="2"/>
          <w:numId w:val="39"/>
        </w:numPr>
        <w:rPr>
          <w:i/>
        </w:rPr>
      </w:pPr>
      <w:r>
        <w:rPr>
          <w:i/>
        </w:rPr>
        <w:t>“Documents of “</w:t>
      </w:r>
      <w:r w:rsidRPr="00380323">
        <w:rPr>
          <w:i/>
        </w:rPr>
        <w:t xml:space="preserve"> + </w:t>
      </w:r>
      <w:r>
        <w:rPr>
          <w:i/>
        </w:rPr>
        <w:t xml:space="preserve">[DOCUMENTTYPENAME] </w:t>
      </w:r>
      <w:r w:rsidRPr="00383E77">
        <w:rPr>
          <w:i/>
        </w:rPr>
        <w:t>+</w:t>
      </w:r>
      <w:r>
        <w:rPr>
          <w:i/>
        </w:rPr>
        <w:t xml:space="preserve"> “ document type - “ +</w:t>
      </w:r>
      <w:r w:rsidRPr="00380323">
        <w:rPr>
          <w:i/>
        </w:rPr>
        <w:t xml:space="preserve"> CURRENT DATE AND TIME</w:t>
      </w:r>
      <w:r>
        <w:rPr>
          <w:i/>
        </w:rPr>
        <w:t>.zip</w:t>
      </w:r>
    </w:p>
    <w:p w14:paraId="747A9E0A" w14:textId="77777777" w:rsidR="00912517" w:rsidRDefault="00912517" w:rsidP="00912517">
      <w:pPr>
        <w:pStyle w:val="ListParagraph"/>
        <w:numPr>
          <w:ilvl w:val="3"/>
          <w:numId w:val="39"/>
        </w:numPr>
        <w:rPr>
          <w:i/>
        </w:rPr>
      </w:pPr>
      <w:r w:rsidRPr="003677A4">
        <w:rPr>
          <w:b/>
          <w:i/>
        </w:rPr>
        <w:t>For example:</w:t>
      </w:r>
      <w:r>
        <w:rPr>
          <w:i/>
        </w:rPr>
        <w:t xml:space="preserve"> if the document type name = Purchases, then the downloaded zip file will have the name as:</w:t>
      </w:r>
    </w:p>
    <w:p w14:paraId="1F0DE4B7" w14:textId="77777777" w:rsidR="00912517" w:rsidRPr="00380323" w:rsidRDefault="00912517" w:rsidP="00912517">
      <w:pPr>
        <w:pStyle w:val="ListParagraph"/>
        <w:numPr>
          <w:ilvl w:val="4"/>
          <w:numId w:val="39"/>
        </w:numPr>
        <w:rPr>
          <w:i/>
        </w:rPr>
      </w:pPr>
      <w:r>
        <w:rPr>
          <w:b/>
          <w:i/>
        </w:rPr>
        <w:t>Documents of Purchases document type -</w:t>
      </w:r>
      <w:r>
        <w:rPr>
          <w:i/>
        </w:rPr>
        <w:t xml:space="preserve"> </w:t>
      </w:r>
      <w:r w:rsidRPr="003677A4">
        <w:rPr>
          <w:b/>
          <w:i/>
        </w:rPr>
        <w:t>9/6/2018 3:00 PM</w:t>
      </w:r>
      <w:r>
        <w:rPr>
          <w:b/>
          <w:i/>
        </w:rPr>
        <w:t>.zip</w:t>
      </w:r>
    </w:p>
    <w:p w14:paraId="730BF65A" w14:textId="77777777" w:rsidR="00912517" w:rsidRDefault="00912517" w:rsidP="00912517">
      <w:pPr>
        <w:pStyle w:val="ListParagraph"/>
        <w:numPr>
          <w:ilvl w:val="1"/>
          <w:numId w:val="39"/>
        </w:numPr>
      </w:pPr>
      <w:r>
        <w:t>Each document’s name within the zip file should have the below naming convention:</w:t>
      </w:r>
    </w:p>
    <w:p w14:paraId="2CF6CB8A" w14:textId="77777777" w:rsidR="00912517" w:rsidRPr="003677A4" w:rsidRDefault="00912517" w:rsidP="00912517">
      <w:pPr>
        <w:pStyle w:val="ListParagraph"/>
        <w:numPr>
          <w:ilvl w:val="2"/>
          <w:numId w:val="39"/>
        </w:numPr>
      </w:pPr>
      <w:r>
        <w:rPr>
          <w:i/>
        </w:rPr>
        <w:t>[DOCUMENTID]</w:t>
      </w:r>
      <w:r w:rsidRPr="00383E77">
        <w:rPr>
          <w:i/>
        </w:rPr>
        <w:t xml:space="preserve"> +</w:t>
      </w:r>
      <w:r>
        <w:rPr>
          <w:i/>
        </w:rPr>
        <w:t xml:space="preserve"> “ - “ +</w:t>
      </w:r>
      <w:r w:rsidRPr="00383E77">
        <w:rPr>
          <w:i/>
        </w:rPr>
        <w:t xml:space="preserve"> CURRENT DATE AND TIME</w:t>
      </w:r>
      <w:r>
        <w:rPr>
          <w:i/>
        </w:rPr>
        <w:t>.</w:t>
      </w:r>
      <w:r w:rsidRPr="003677A4">
        <w:rPr>
          <w:b/>
          <w:i/>
        </w:rPr>
        <w:t>fileextension</w:t>
      </w:r>
    </w:p>
    <w:p w14:paraId="12EB35E4" w14:textId="77777777" w:rsidR="00912517" w:rsidRDefault="00912517" w:rsidP="00912517">
      <w:pPr>
        <w:pStyle w:val="ListParagraph"/>
        <w:numPr>
          <w:ilvl w:val="3"/>
          <w:numId w:val="39"/>
        </w:numPr>
        <w:rPr>
          <w:i/>
        </w:rPr>
      </w:pPr>
      <w:r w:rsidRPr="009D4309">
        <w:rPr>
          <w:b/>
          <w:i/>
        </w:rPr>
        <w:t>For example:</w:t>
      </w:r>
      <w:r>
        <w:rPr>
          <w:i/>
        </w:rPr>
        <w:t xml:space="preserve"> if the Document ID = 7596 and the file type is PDF, then the downloaded file will have the name as:</w:t>
      </w:r>
    </w:p>
    <w:p w14:paraId="647F2D9D" w14:textId="77777777" w:rsidR="00912517" w:rsidRDefault="00912517" w:rsidP="00912517">
      <w:pPr>
        <w:pStyle w:val="ListParagraph"/>
        <w:numPr>
          <w:ilvl w:val="4"/>
          <w:numId w:val="39"/>
        </w:numPr>
      </w:pPr>
      <w:r w:rsidRPr="003677A4">
        <w:rPr>
          <w:b/>
          <w:i/>
        </w:rPr>
        <w:t>7596 - 9/6/2018 1:50 PM.PDF</w:t>
      </w:r>
    </w:p>
    <w:p w14:paraId="7E05CC4E" w14:textId="77777777" w:rsidR="00912517" w:rsidRDefault="00912517" w:rsidP="00912517">
      <w:pPr>
        <w:pStyle w:val="ListParagraph"/>
        <w:numPr>
          <w:ilvl w:val="0"/>
          <w:numId w:val="39"/>
        </w:numPr>
      </w:pPr>
      <w:r>
        <w:t>Upon successful or unsuccessful completion of the Delete operation:</w:t>
      </w:r>
    </w:p>
    <w:p w14:paraId="3F7BB83C" w14:textId="77777777" w:rsidR="00912517" w:rsidRDefault="00912517" w:rsidP="00912517">
      <w:pPr>
        <w:pStyle w:val="ListParagraph"/>
        <w:numPr>
          <w:ilvl w:val="1"/>
          <w:numId w:val="39"/>
        </w:numPr>
      </w:pPr>
      <w:r>
        <w:t>It should deselect the selected workflow items.</w:t>
      </w:r>
    </w:p>
    <w:p w14:paraId="2530C1F4" w14:textId="77777777" w:rsidR="00C67274" w:rsidRDefault="00C67274" w:rsidP="00C67274">
      <w:pPr>
        <w:pStyle w:val="Heading4"/>
      </w:pPr>
    </w:p>
    <w:p w14:paraId="0B5A0684" w14:textId="209E6323" w:rsidR="00C67274" w:rsidRDefault="00C67274" w:rsidP="00C67274">
      <w:pPr>
        <w:pStyle w:val="Heading4"/>
      </w:pPr>
      <w:r>
        <w:t>Condition 3:  Ability to access document from download directory</w:t>
      </w:r>
    </w:p>
    <w:p w14:paraId="17B8AB88" w14:textId="77777777" w:rsidR="00C67274" w:rsidRDefault="00C67274" w:rsidP="00C67274">
      <w:pPr>
        <w:pStyle w:val="ListParagraph"/>
        <w:numPr>
          <w:ilvl w:val="0"/>
          <w:numId w:val="39"/>
        </w:numPr>
      </w:pPr>
      <w:r>
        <w:t>The user must have the ability to find and successfully open document from default download directory</w:t>
      </w:r>
    </w:p>
    <w:p w14:paraId="22992F04" w14:textId="77777777" w:rsidR="00C67274" w:rsidRDefault="00C67274" w:rsidP="00C67274">
      <w:pPr>
        <w:pStyle w:val="Heading3"/>
      </w:pPr>
      <w:bookmarkStart w:id="12" w:name="_Toc523483109"/>
      <w:bookmarkStart w:id="13" w:name="_Toc524016044"/>
      <w:r>
        <w:t>Acceptance Criteria</w:t>
      </w:r>
      <w:bookmarkEnd w:id="12"/>
      <w:bookmarkEnd w:id="13"/>
    </w:p>
    <w:p w14:paraId="504DE6EE" w14:textId="77777777" w:rsidR="004A1695" w:rsidRPr="003E740C" w:rsidRDefault="004A1695" w:rsidP="004A1695">
      <w:pPr>
        <w:pStyle w:val="Heading4"/>
      </w:pPr>
      <w:r>
        <w:t>Acceptance Criteria 1: Verifying Conditions</w:t>
      </w:r>
    </w:p>
    <w:p w14:paraId="57A110BA" w14:textId="4275CC00" w:rsidR="009E03E4" w:rsidRDefault="004A1695" w:rsidP="004A1695">
      <w:r>
        <w:t xml:space="preserve">Verify all the conditions mentioned above. (Condition 1 to </w:t>
      </w:r>
      <w:r w:rsidR="00C67274">
        <w:t>3</w:t>
      </w:r>
      <w:r>
        <w:t>)</w:t>
      </w:r>
    </w:p>
    <w:p w14:paraId="3C200619" w14:textId="77777777" w:rsidR="009E03E4" w:rsidRDefault="009E03E4">
      <w:r>
        <w:br w:type="page"/>
      </w:r>
    </w:p>
    <w:p w14:paraId="0FCAC390" w14:textId="697FAB1C" w:rsidR="009E03E4" w:rsidRDefault="009E03E4" w:rsidP="009E03E4">
      <w:pPr>
        <w:pStyle w:val="Heading1"/>
      </w:pPr>
      <w:bookmarkStart w:id="14" w:name="_Toc524016045"/>
      <w:r>
        <w:lastRenderedPageBreak/>
        <w:t>User Story 3: Download option in Embedded/Standalone Document Viewer</w:t>
      </w:r>
      <w:bookmarkEnd w:id="14"/>
    </w:p>
    <w:p w14:paraId="70BD2827" w14:textId="446B8FF4" w:rsidR="009E03E4" w:rsidRPr="00D33116" w:rsidRDefault="009E03E4" w:rsidP="009E03E4">
      <w:pPr>
        <w:rPr>
          <w:i/>
          <w:iCs/>
        </w:rPr>
      </w:pPr>
      <w:r>
        <w:rPr>
          <w:rFonts w:eastAsia="SimSun"/>
        </w:rPr>
        <w:br/>
        <w:t>Download option will be available within the Embedded and Standalone Document Viewer’s toolbar, refer to below mock ups.</w:t>
      </w:r>
    </w:p>
    <w:p w14:paraId="23BA4CE4" w14:textId="5A50344E" w:rsidR="009E03E4" w:rsidRDefault="009E03E4" w:rsidP="009E03E4">
      <w:pPr>
        <w:pStyle w:val="Heading3"/>
      </w:pPr>
      <w:bookmarkStart w:id="15" w:name="_Toc524016046"/>
      <w:r>
        <w:t>Mock Up: Embedded Document Viewer</w:t>
      </w:r>
      <w:bookmarkEnd w:id="15"/>
    </w:p>
    <w:p w14:paraId="3D248FE2" w14:textId="74DDD999" w:rsidR="009E03E4" w:rsidRDefault="00A61C2A" w:rsidP="009E03E4">
      <w:r>
        <w:rPr>
          <w:noProof/>
          <w:lang w:val="en-IN" w:eastAsia="en-IN"/>
        </w:rPr>
        <w:drawing>
          <wp:inline distT="0" distB="0" distL="0" distR="0" wp14:anchorId="7DF1B67E" wp14:editId="660F56B7">
            <wp:extent cx="6400800" cy="3440430"/>
            <wp:effectExtent l="76200" t="76200" r="133350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0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6E9319" w14:textId="13CB7B1B" w:rsidR="009E03E4" w:rsidRDefault="009E03E4" w:rsidP="009E03E4">
      <w:pPr>
        <w:pStyle w:val="Heading3"/>
      </w:pPr>
      <w:bookmarkStart w:id="16" w:name="_Toc524016047"/>
      <w:r>
        <w:lastRenderedPageBreak/>
        <w:t>Mock Up: Standalone Document Viewer</w:t>
      </w:r>
      <w:bookmarkEnd w:id="16"/>
    </w:p>
    <w:p w14:paraId="50E2874A" w14:textId="31FB2C77" w:rsidR="009E03E4" w:rsidRDefault="00A61C2A" w:rsidP="00D47734">
      <w:r>
        <w:rPr>
          <w:noProof/>
          <w:lang w:val="en-IN" w:eastAsia="en-IN"/>
        </w:rPr>
        <w:drawing>
          <wp:inline distT="0" distB="0" distL="0" distR="0" wp14:anchorId="0BE593FF" wp14:editId="1D6A53A2">
            <wp:extent cx="6400800" cy="3440430"/>
            <wp:effectExtent l="76200" t="76200" r="133350" b="140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0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41E5A" w14:textId="77777777" w:rsidR="009E03E4" w:rsidRDefault="009E03E4" w:rsidP="009E03E4">
      <w:pPr>
        <w:pStyle w:val="Heading3"/>
      </w:pPr>
    </w:p>
    <w:p w14:paraId="3EB0AEC3" w14:textId="76879821" w:rsidR="009E03E4" w:rsidRDefault="009E03E4" w:rsidP="009E03E4">
      <w:pPr>
        <w:pStyle w:val="Heading3"/>
      </w:pPr>
      <w:bookmarkStart w:id="17" w:name="_Toc524016048"/>
      <w:r>
        <w:t>Conditions:</w:t>
      </w:r>
      <w:bookmarkEnd w:id="17"/>
    </w:p>
    <w:p w14:paraId="71A0867E" w14:textId="47CEB6FC" w:rsidR="009E03E4" w:rsidRDefault="009E03E4" w:rsidP="009E03E4">
      <w:pPr>
        <w:pStyle w:val="Heading4"/>
      </w:pPr>
      <w:r>
        <w:t xml:space="preserve">Condition </w:t>
      </w:r>
      <w:r w:rsidR="00A61C2A">
        <w:t>1</w:t>
      </w:r>
      <w:r>
        <w:t xml:space="preserve">: </w:t>
      </w:r>
      <w:r w:rsidR="001B6BCD">
        <w:t>Download</w:t>
      </w:r>
      <w:bookmarkStart w:id="18" w:name="_GoBack"/>
      <w:bookmarkEnd w:id="18"/>
      <w:r>
        <w:t xml:space="preserve"> mechanism</w:t>
      </w:r>
    </w:p>
    <w:p w14:paraId="36549166" w14:textId="285EE4D4" w:rsidR="009E03E4" w:rsidRDefault="00A61C2A" w:rsidP="009E03E4">
      <w:pPr>
        <w:pStyle w:val="ListParagraph"/>
        <w:numPr>
          <w:ilvl w:val="0"/>
          <w:numId w:val="39"/>
        </w:numPr>
      </w:pPr>
      <w:r>
        <w:t xml:space="preserve">When the user clicks </w:t>
      </w:r>
      <w:r w:rsidR="009E03E4">
        <w:t>on the “Download” button, it should then initiate a browser download operation as mentioned below:</w:t>
      </w:r>
    </w:p>
    <w:p w14:paraId="655AD92F" w14:textId="77777777" w:rsidR="009E03E4" w:rsidRDefault="009E03E4" w:rsidP="009E03E4">
      <w:pPr>
        <w:pStyle w:val="ListParagraph"/>
        <w:numPr>
          <w:ilvl w:val="1"/>
          <w:numId w:val="39"/>
        </w:numPr>
      </w:pPr>
      <w:r>
        <w:t>The downloaded file should have the below naming convention:</w:t>
      </w:r>
    </w:p>
    <w:p w14:paraId="694AC5D3" w14:textId="77777777" w:rsidR="009E03E4" w:rsidRPr="009D4309" w:rsidRDefault="009E03E4" w:rsidP="009E03E4">
      <w:pPr>
        <w:pStyle w:val="ListParagraph"/>
        <w:numPr>
          <w:ilvl w:val="2"/>
          <w:numId w:val="39"/>
        </w:numPr>
        <w:rPr>
          <w:b/>
          <w:i/>
        </w:rPr>
      </w:pPr>
      <w:r>
        <w:rPr>
          <w:i/>
        </w:rPr>
        <w:t>[DOCUMENT</w:t>
      </w:r>
      <w:r w:rsidRPr="00CD5DF8">
        <w:rPr>
          <w:i/>
        </w:rPr>
        <w:t>ID</w:t>
      </w:r>
      <w:r>
        <w:rPr>
          <w:i/>
        </w:rPr>
        <w:t>]</w:t>
      </w:r>
      <w:r w:rsidRPr="00CD5DF8">
        <w:rPr>
          <w:i/>
        </w:rPr>
        <w:t xml:space="preserve"> +</w:t>
      </w:r>
      <w:r>
        <w:rPr>
          <w:i/>
        </w:rPr>
        <w:t xml:space="preserve"> “ - “ +</w:t>
      </w:r>
      <w:r w:rsidRPr="00CD5DF8">
        <w:rPr>
          <w:i/>
        </w:rPr>
        <w:t xml:space="preserve"> </w:t>
      </w:r>
      <w:r>
        <w:rPr>
          <w:i/>
        </w:rPr>
        <w:t>[</w:t>
      </w:r>
      <w:r w:rsidRPr="00CD5DF8">
        <w:rPr>
          <w:i/>
        </w:rPr>
        <w:t>CURRENT DATE AND TIME</w:t>
      </w:r>
      <w:r>
        <w:rPr>
          <w:i/>
        </w:rPr>
        <w:t>]</w:t>
      </w:r>
      <w:r w:rsidRPr="009D4309">
        <w:rPr>
          <w:b/>
          <w:i/>
        </w:rPr>
        <w:t>.fileextension</w:t>
      </w:r>
    </w:p>
    <w:p w14:paraId="7494231D" w14:textId="77777777" w:rsidR="009E03E4" w:rsidRDefault="009E03E4" w:rsidP="009E03E4">
      <w:pPr>
        <w:pStyle w:val="ListParagraph"/>
        <w:numPr>
          <w:ilvl w:val="3"/>
          <w:numId w:val="39"/>
        </w:numPr>
        <w:rPr>
          <w:i/>
        </w:rPr>
      </w:pPr>
      <w:r w:rsidRPr="009D4309">
        <w:rPr>
          <w:b/>
          <w:i/>
        </w:rPr>
        <w:t>For example:</w:t>
      </w:r>
      <w:r>
        <w:rPr>
          <w:i/>
        </w:rPr>
        <w:t xml:space="preserve"> if the Document ID = 7596 and the file type is PDF, then the downloaded file will have the name as:</w:t>
      </w:r>
    </w:p>
    <w:p w14:paraId="72140C37" w14:textId="77777777" w:rsidR="009E03E4" w:rsidRPr="009D4309" w:rsidRDefault="009E03E4" w:rsidP="009E03E4">
      <w:pPr>
        <w:pStyle w:val="ListParagraph"/>
        <w:numPr>
          <w:ilvl w:val="4"/>
          <w:numId w:val="39"/>
        </w:numPr>
        <w:rPr>
          <w:b/>
          <w:i/>
        </w:rPr>
      </w:pPr>
      <w:r w:rsidRPr="009D4309">
        <w:rPr>
          <w:b/>
          <w:i/>
        </w:rPr>
        <w:t>7596 - 9/6/2018 1:50 PM.</w:t>
      </w:r>
      <w:r>
        <w:rPr>
          <w:b/>
          <w:i/>
        </w:rPr>
        <w:t>PDF</w:t>
      </w:r>
    </w:p>
    <w:p w14:paraId="6576E0DB" w14:textId="37821113" w:rsidR="009E03E4" w:rsidRDefault="009E03E4" w:rsidP="009E03E4">
      <w:pPr>
        <w:pStyle w:val="Heading4"/>
      </w:pPr>
      <w:r>
        <w:t xml:space="preserve">Condition </w:t>
      </w:r>
      <w:r w:rsidR="00A61C2A">
        <w:t>2</w:t>
      </w:r>
      <w:r>
        <w:t>:  Ability to access document from download directory</w:t>
      </w:r>
    </w:p>
    <w:p w14:paraId="1C9D1597" w14:textId="77777777" w:rsidR="009E03E4" w:rsidRDefault="009E03E4" w:rsidP="009E03E4">
      <w:pPr>
        <w:pStyle w:val="ListParagraph"/>
        <w:numPr>
          <w:ilvl w:val="0"/>
          <w:numId w:val="39"/>
        </w:numPr>
      </w:pPr>
      <w:r>
        <w:t>The user must have the ability to find and successfully open document from default download directory</w:t>
      </w:r>
    </w:p>
    <w:p w14:paraId="51520823" w14:textId="77777777" w:rsidR="009E03E4" w:rsidRDefault="009E03E4" w:rsidP="009E03E4">
      <w:pPr>
        <w:pStyle w:val="Heading3"/>
      </w:pPr>
      <w:bookmarkStart w:id="19" w:name="_Toc524016049"/>
      <w:r>
        <w:lastRenderedPageBreak/>
        <w:t>Acceptance Criteria</w:t>
      </w:r>
      <w:bookmarkEnd w:id="19"/>
    </w:p>
    <w:p w14:paraId="530F0F17" w14:textId="6B273745" w:rsidR="009E03E4" w:rsidRPr="003E740C" w:rsidRDefault="00A61C2A" w:rsidP="009E03E4">
      <w:pPr>
        <w:pStyle w:val="Heading4"/>
      </w:pPr>
      <w:r>
        <w:t>Acceptance Criteria 1</w:t>
      </w:r>
      <w:r w:rsidR="009E03E4">
        <w:t>: Verifying Conditions</w:t>
      </w:r>
    </w:p>
    <w:p w14:paraId="03C2C02C" w14:textId="397A176C" w:rsidR="009E03E4" w:rsidRDefault="009E03E4" w:rsidP="009E03E4">
      <w:r>
        <w:t xml:space="preserve">Verify all the conditions mentioned above. (Condition 1 to </w:t>
      </w:r>
      <w:r w:rsidR="00A61C2A">
        <w:t>2</w:t>
      </w:r>
      <w:r>
        <w:t>)</w:t>
      </w:r>
    </w:p>
    <w:p w14:paraId="38EEF690" w14:textId="77777777" w:rsidR="004A1695" w:rsidRDefault="004A1695" w:rsidP="004A1695"/>
    <w:p w14:paraId="16BCA156" w14:textId="77777777" w:rsidR="00E97916" w:rsidRDefault="00E97916" w:rsidP="00854F1F"/>
    <w:sectPr w:rsidR="00E97916" w:rsidSect="00545FE6">
      <w:footerReference w:type="default" r:id="rId21"/>
      <w:pgSz w:w="12240" w:h="15840" w:code="1"/>
      <w:pgMar w:top="1526" w:right="1080" w:bottom="720" w:left="1080" w:header="432" w:footer="41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579EF" w14:textId="77777777" w:rsidR="00D7515B" w:rsidRDefault="00D7515B" w:rsidP="00A21EDF">
      <w:r>
        <w:separator/>
      </w:r>
    </w:p>
    <w:p w14:paraId="41D3C6A0" w14:textId="77777777" w:rsidR="00D7515B" w:rsidRDefault="00D7515B" w:rsidP="00A21EDF"/>
    <w:p w14:paraId="7477CB41" w14:textId="77777777" w:rsidR="00D7515B" w:rsidRDefault="00D7515B" w:rsidP="00A21EDF"/>
    <w:p w14:paraId="32BD625E" w14:textId="77777777" w:rsidR="00D7515B" w:rsidRDefault="00D7515B" w:rsidP="00A21EDF"/>
  </w:endnote>
  <w:endnote w:type="continuationSeparator" w:id="0">
    <w:p w14:paraId="379E964F" w14:textId="77777777" w:rsidR="00D7515B" w:rsidRDefault="00D7515B" w:rsidP="00A21EDF">
      <w:r>
        <w:continuationSeparator/>
      </w:r>
    </w:p>
    <w:p w14:paraId="59F92FE3" w14:textId="77777777" w:rsidR="00D7515B" w:rsidRDefault="00D7515B" w:rsidP="00A21EDF"/>
    <w:p w14:paraId="47AEF37A" w14:textId="77777777" w:rsidR="00D7515B" w:rsidRDefault="00D7515B" w:rsidP="00A21EDF"/>
    <w:p w14:paraId="1DBF6B42" w14:textId="77777777" w:rsidR="00D7515B" w:rsidRDefault="00D7515B" w:rsidP="00A21E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1A41E" w14:textId="77777777" w:rsidR="00A32C3F" w:rsidRDefault="00A32C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33575" w14:textId="77777777" w:rsidR="00A32C3F" w:rsidRDefault="00A32C3F" w:rsidP="00A21EDF">
    <w:pPr>
      <w:rPr>
        <w:rFonts w:ascii="Verdana" w:hAnsi="Verdana"/>
      </w:rPr>
    </w:pPr>
    <w:r>
      <w:rPr>
        <w:noProof/>
        <w:lang w:val="en-IN" w:eastAsia="en-IN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48B79F9A" wp14:editId="4772B0EF">
              <wp:simplePos x="0" y="0"/>
              <wp:positionH relativeFrom="column">
                <wp:posOffset>0</wp:posOffset>
              </wp:positionH>
              <wp:positionV relativeFrom="paragraph">
                <wp:posOffset>119379</wp:posOffset>
              </wp:positionV>
              <wp:extent cx="6400800" cy="0"/>
              <wp:effectExtent l="38100" t="19050" r="57150" b="95250"/>
              <wp:wrapNone/>
              <wp:docPr id="36" name="Straight Connector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78384C" id="Straight Connector 36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9.4pt" to="7in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</w:p>
  <w:p w14:paraId="0C76A18C" w14:textId="77777777" w:rsidR="00A32C3F" w:rsidRPr="002F642B" w:rsidRDefault="00A32C3F" w:rsidP="00A21EDF">
    <w:r>
      <w:rPr>
        <w:sz w:val="18"/>
        <w:szCs w:val="18"/>
      </w:rPr>
      <w:tab/>
    </w:r>
    <w:r w:rsidRPr="00943610">
      <w:t>Information in this document is subject to change without notice. Contact your PaperSave Representative for the latest information.</w:t>
    </w:r>
  </w:p>
  <w:p w14:paraId="3E203BBF" w14:textId="77777777" w:rsidR="00A32C3F" w:rsidRDefault="00A32C3F" w:rsidP="00A21EDF">
    <w:r w:rsidRPr="006411CF">
      <w:tab/>
    </w:r>
    <w:r w:rsidRPr="00756C8A">
      <w:t xml:space="preserve">Page </w:t>
    </w: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  <w:p w14:paraId="75A0D797" w14:textId="77777777" w:rsidR="00A32C3F" w:rsidRDefault="00A32C3F" w:rsidP="00A21ED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52B3B" w14:textId="77777777" w:rsidR="00A32C3F" w:rsidRDefault="00A32C3F" w:rsidP="00AB2D69">
    <w:pPr>
      <w:jc w:val="center"/>
    </w:pPr>
    <w:r>
      <w:rPr>
        <w:noProof/>
        <w:lang w:val="en-IN" w:eastAsia="en-IN"/>
      </w:rPr>
      <w:drawing>
        <wp:anchor distT="0" distB="0" distL="114300" distR="114300" simplePos="0" relativeHeight="251654144" behindDoc="1" locked="0" layoutInCell="1" allowOverlap="1" wp14:anchorId="7DCB57EE" wp14:editId="7CF93088">
          <wp:simplePos x="0" y="0"/>
          <wp:positionH relativeFrom="column">
            <wp:posOffset>-697865</wp:posOffset>
          </wp:positionH>
          <wp:positionV relativeFrom="paragraph">
            <wp:posOffset>-2141855</wp:posOffset>
          </wp:positionV>
          <wp:extent cx="7800975" cy="3562350"/>
          <wp:effectExtent l="0" t="0" r="9525" b="0"/>
          <wp:wrapNone/>
          <wp:docPr id="47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0975" cy="3562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DC879C8" w14:textId="77777777" w:rsidR="00A32C3F" w:rsidRDefault="00A32C3F" w:rsidP="00AB2D69">
    <w:pPr>
      <w:jc w:val="center"/>
      <w:rPr>
        <w:rFonts w:ascii="MS Reference Sans Serif" w:hAnsi="MS Reference Sans Serif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EC7C0F9" wp14:editId="5042FC21">
              <wp:simplePos x="0" y="0"/>
              <wp:positionH relativeFrom="column">
                <wp:posOffset>-684530</wp:posOffset>
              </wp:positionH>
              <wp:positionV relativeFrom="paragraph">
                <wp:posOffset>488315</wp:posOffset>
              </wp:positionV>
              <wp:extent cx="7781925" cy="258445"/>
              <wp:effectExtent l="0" t="0" r="9525" b="825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81925" cy="258445"/>
                      </a:xfrm>
                      <a:prstGeom prst="rect">
                        <a:avLst/>
                      </a:prstGeom>
                      <a:solidFill>
                        <a:srgbClr val="A5D377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AE484FD" w14:textId="77777777" w:rsidR="00A32C3F" w:rsidRPr="001A2416" w:rsidRDefault="00A32C3F" w:rsidP="00AB2D69"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 w:rsidRPr="001A2416">
                            <w:rPr>
                              <w:color w:val="FFFFFF"/>
                            </w:rPr>
                            <w:t>PaperSave is a product of WhiteOwl - www.whiteowlsolutions.com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C7C0F9" id="Rectangle 1" o:spid="_x0000_s1027" style="position:absolute;left:0;text-align:left;margin-left:-53.9pt;margin-top:38.45pt;width:612.75pt;height:2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" fillcolor="#a5d377" stroked="f" strokeweight="2pt">
              <v:path arrowok="t"/>
              <v:textbox inset="0,0,0,0">
                <w:txbxContent>
                  <w:p w14:paraId="4AE484FD" w14:textId="77777777" w:rsidR="00A32C3F" w:rsidRPr="001A2416" w:rsidRDefault="00A32C3F" w:rsidP="00AB2D69">
                    <w:pPr>
                      <w:jc w:val="center"/>
                      <w:rPr>
                        <w:color w:val="FFFFFF"/>
                      </w:rPr>
                    </w:pPr>
                    <w:r w:rsidRPr="001A2416">
                      <w:rPr>
                        <w:color w:val="FFFFFF"/>
                      </w:rPr>
                      <w:t>PaperSave is a product of WhiteOwl - www.whiteowlsolutions.com</w:t>
                    </w:r>
                  </w:p>
                </w:txbxContent>
              </v:textbox>
            </v:rect>
          </w:pict>
        </mc:Fallback>
      </mc:AlternateContent>
    </w:r>
    <w:r>
      <w:t>3</w:t>
    </w:r>
    <w:r w:rsidRPr="00EF648E">
      <w:t>150 Miami Green Way, 11th Floor, Miami, Florida – 33146. USA</w:t>
    </w:r>
    <w:r w:rsidRPr="00EF648E">
      <w:br/>
    </w:r>
    <w:r w:rsidRPr="001A2416">
      <w:rPr>
        <w:rFonts w:ascii="MS Reference Sans Serif" w:hAnsi="MS Reference Sans Serif" w:cs="Times New Roman"/>
        <w:noProof/>
        <w:lang w:val="en-IN" w:eastAsia="en-IN"/>
      </w:rPr>
      <w:drawing>
        <wp:inline distT="0" distB="0" distL="0" distR="0" wp14:anchorId="34CF5894" wp14:editId="1185F066">
          <wp:extent cx="142875" cy="142875"/>
          <wp:effectExtent l="0" t="0" r="9525" b="9525"/>
          <wp:docPr id="4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F648E">
      <w:t xml:space="preserve"> 877 727 3799     </w:t>
    </w:r>
    <w:r w:rsidRPr="001A2416">
      <w:rPr>
        <w:rFonts w:ascii="MS Reference Sans Serif" w:hAnsi="MS Reference Sans Serif" w:cs="Times New Roman"/>
        <w:noProof/>
        <w:lang w:val="en-IN" w:eastAsia="en-IN"/>
      </w:rPr>
      <w:drawing>
        <wp:inline distT="0" distB="0" distL="0" distR="0" wp14:anchorId="5A64293B" wp14:editId="4F8EB4C5">
          <wp:extent cx="142875" cy="123825"/>
          <wp:effectExtent l="0" t="0" r="9525" b="9525"/>
          <wp:docPr id="4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23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F648E">
      <w:t xml:space="preserve"> 305 373 0056   </w:t>
    </w:r>
    <w:hyperlink r:id="rId4" w:history="1">
      <w:r w:rsidRPr="001A2416">
        <w:rPr>
          <w:noProof/>
          <w:color w:val="003863"/>
          <w:u w:val="single"/>
        </w:rPr>
        <w:t>www.papersave.com</w:t>
      </w:r>
    </w:hyperlink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0B9B878" wp14:editId="5FE69155">
              <wp:simplePos x="0" y="0"/>
              <wp:positionH relativeFrom="column">
                <wp:posOffset>-762000</wp:posOffset>
              </wp:positionH>
              <wp:positionV relativeFrom="paragraph">
                <wp:posOffset>7886065</wp:posOffset>
              </wp:positionV>
              <wp:extent cx="7772400" cy="283210"/>
              <wp:effectExtent l="0" t="0" r="0" b="2540"/>
              <wp:wrapNone/>
              <wp:docPr id="24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283210"/>
                      </a:xfrm>
                      <a:prstGeom prst="rect">
                        <a:avLst/>
                      </a:prstGeom>
                      <a:solidFill>
                        <a:srgbClr val="9FCB72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07AACD0D" w14:textId="77777777" w:rsidR="00A32C3F" w:rsidRPr="000B2349" w:rsidRDefault="00A32C3F" w:rsidP="00A21EDF">
                          <w:r w:rsidRPr="000B2349">
                            <w:t>PaperSave is a product of WhiteOwl</w:t>
                          </w:r>
                          <w:r>
                            <w:t xml:space="preserve"> -</w:t>
                          </w:r>
                          <w:r w:rsidRPr="000B2349">
                            <w:t xml:space="preserve"> www.whiteowlsolutions.com</w:t>
                          </w:r>
                        </w:p>
                        <w:p w14:paraId="3E891D07" w14:textId="77777777" w:rsidR="00A32C3F" w:rsidRDefault="00A32C3F" w:rsidP="00A21ED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0B9B878" id="Rectangle 24" o:spid="_x0000_s1028" style="position:absolute;left:0;text-align:left;margin-left:-60pt;margin-top:620.95pt;width:612pt;height:22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" fillcolor="#9fcb72" stroked="f" strokeweight="2pt">
              <v:path arrowok="t"/>
              <v:textbox>
                <w:txbxContent>
                  <w:p w14:paraId="07AACD0D" w14:textId="77777777" w:rsidR="00A32C3F" w:rsidRPr="000B2349" w:rsidRDefault="00A32C3F" w:rsidP="00A21EDF">
                    <w:r w:rsidRPr="000B2349">
                      <w:t>PaperSave is a product of WhiteOwl</w:t>
                    </w:r>
                    <w:r>
                      <w:t xml:space="preserve"> -</w:t>
                    </w:r>
                    <w:r w:rsidRPr="000B2349">
                      <w:t xml:space="preserve"> www.whiteowlsolutions.com</w:t>
                    </w:r>
                  </w:p>
                  <w:p w14:paraId="3E891D07" w14:textId="77777777" w:rsidR="00A32C3F" w:rsidRDefault="00A32C3F" w:rsidP="00A21EDF"/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D4922" w14:textId="77777777" w:rsidR="00A32C3F" w:rsidRPr="001A2416" w:rsidRDefault="00A32C3F" w:rsidP="00545FE6">
    <w:pPr>
      <w:rPr>
        <w:color w:val="5D5D5D"/>
        <w:sz w:val="16"/>
        <w:szCs w:val="16"/>
      </w:rPr>
    </w:pPr>
    <w:r>
      <w:rPr>
        <w:noProof/>
        <w:lang w:val="en-IN" w:eastAsia="en-IN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2B625D7F" wp14:editId="77A98F06">
              <wp:simplePos x="0" y="0"/>
              <wp:positionH relativeFrom="column">
                <wp:posOffset>0</wp:posOffset>
              </wp:positionH>
              <wp:positionV relativeFrom="paragraph">
                <wp:posOffset>36829</wp:posOffset>
              </wp:positionV>
              <wp:extent cx="6400800" cy="0"/>
              <wp:effectExtent l="38100" t="19050" r="57150" b="9525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0F017E" id="Straight Connector 9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2.9pt" to="7in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</w:p>
  <w:p w14:paraId="5CEB7730" w14:textId="77777777" w:rsidR="00A32C3F" w:rsidRDefault="00A32C3F" w:rsidP="00A21EDF"/>
  <w:p w14:paraId="50486479" w14:textId="22431687" w:rsidR="00A32C3F" w:rsidRPr="00766427" w:rsidRDefault="00A32C3F" w:rsidP="00487B31">
    <w:pPr>
      <w:jc w:val="right"/>
    </w:pPr>
    <w:r w:rsidRPr="006411CF">
      <w:tab/>
    </w:r>
    <w:r w:rsidRPr="001A2416">
      <w:rPr>
        <w:color w:val="5D5D5D"/>
        <w:sz w:val="18"/>
        <w:szCs w:val="18"/>
      </w:rPr>
      <w:t xml:space="preserve">Page </w:t>
    </w:r>
    <w:r w:rsidRPr="001A2416">
      <w:rPr>
        <w:color w:val="5D5D5D"/>
        <w:sz w:val="18"/>
        <w:szCs w:val="18"/>
      </w:rPr>
      <w:fldChar w:fldCharType="begin"/>
    </w:r>
    <w:r w:rsidRPr="001A2416">
      <w:rPr>
        <w:color w:val="5D5D5D"/>
        <w:sz w:val="18"/>
        <w:szCs w:val="18"/>
      </w:rPr>
      <w:instrText xml:space="preserve"> PAGE   \* MERGEFORMAT </w:instrText>
    </w:r>
    <w:r w:rsidRPr="001A2416">
      <w:rPr>
        <w:color w:val="5D5D5D"/>
        <w:sz w:val="18"/>
        <w:szCs w:val="18"/>
      </w:rPr>
      <w:fldChar w:fldCharType="separate"/>
    </w:r>
    <w:r w:rsidR="00D47734">
      <w:rPr>
        <w:noProof/>
        <w:color w:val="5D5D5D"/>
        <w:sz w:val="18"/>
        <w:szCs w:val="18"/>
      </w:rPr>
      <w:t>9</w:t>
    </w:r>
    <w:r w:rsidRPr="001A2416">
      <w:rPr>
        <w:color w:val="5D5D5D"/>
        <w:sz w:val="18"/>
        <w:szCs w:val="18"/>
      </w:rPr>
      <w:fldChar w:fldCharType="end"/>
    </w:r>
  </w:p>
  <w:p w14:paraId="04434F5A" w14:textId="77777777" w:rsidR="00A32C3F" w:rsidRDefault="00A32C3F" w:rsidP="00A21E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24062" w14:textId="77777777" w:rsidR="00D7515B" w:rsidRDefault="00D7515B" w:rsidP="00A21EDF">
      <w:r>
        <w:separator/>
      </w:r>
    </w:p>
    <w:p w14:paraId="006CC639" w14:textId="77777777" w:rsidR="00D7515B" w:rsidRDefault="00D7515B" w:rsidP="00A21EDF"/>
    <w:p w14:paraId="67FD2B48" w14:textId="77777777" w:rsidR="00D7515B" w:rsidRDefault="00D7515B" w:rsidP="00A21EDF"/>
    <w:p w14:paraId="76725A4C" w14:textId="77777777" w:rsidR="00D7515B" w:rsidRDefault="00D7515B" w:rsidP="00A21EDF"/>
  </w:footnote>
  <w:footnote w:type="continuationSeparator" w:id="0">
    <w:p w14:paraId="2184DA73" w14:textId="77777777" w:rsidR="00D7515B" w:rsidRDefault="00D7515B" w:rsidP="00A21EDF">
      <w:r>
        <w:continuationSeparator/>
      </w:r>
    </w:p>
    <w:p w14:paraId="00BD3AA8" w14:textId="77777777" w:rsidR="00D7515B" w:rsidRDefault="00D7515B" w:rsidP="00A21EDF"/>
    <w:p w14:paraId="76800071" w14:textId="77777777" w:rsidR="00D7515B" w:rsidRDefault="00D7515B" w:rsidP="00A21EDF"/>
    <w:p w14:paraId="279DDED9" w14:textId="77777777" w:rsidR="00D7515B" w:rsidRDefault="00D7515B" w:rsidP="00A21E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D5602" w14:textId="77777777" w:rsidR="00A32C3F" w:rsidRDefault="00A32C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A6DED" w14:textId="77777777" w:rsidR="00A32C3F" w:rsidRDefault="00A32C3F" w:rsidP="00A21EDF"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allowOverlap="1" wp14:anchorId="432F495E" wp14:editId="081E7C09">
          <wp:simplePos x="0" y="0"/>
          <wp:positionH relativeFrom="page">
            <wp:posOffset>5429885</wp:posOffset>
          </wp:positionH>
          <wp:positionV relativeFrom="paragraph">
            <wp:posOffset>22225</wp:posOffset>
          </wp:positionV>
          <wp:extent cx="1654810" cy="474980"/>
          <wp:effectExtent l="0" t="0" r="2540" b="1270"/>
          <wp:wrapTopAndBottom/>
          <wp:docPr id="29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481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IN" w:eastAsia="en-IN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1489136E" wp14:editId="69BB123D">
              <wp:simplePos x="0" y="0"/>
              <wp:positionH relativeFrom="column">
                <wp:posOffset>0</wp:posOffset>
              </wp:positionH>
              <wp:positionV relativeFrom="paragraph">
                <wp:posOffset>581659</wp:posOffset>
              </wp:positionV>
              <wp:extent cx="6400800" cy="0"/>
              <wp:effectExtent l="38100" t="19050" r="57150" b="95250"/>
              <wp:wrapNone/>
              <wp:docPr id="35" name="Straight Connector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EE42FF" id="Straight Connector 35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45.8pt" to="7in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3E0B0" w14:textId="77777777" w:rsidR="00A32C3F" w:rsidRDefault="00A32C3F" w:rsidP="00A21EDF">
    <w:r>
      <w:rPr>
        <w:noProof/>
        <w:lang w:val="en-IN" w:eastAsia="en-IN"/>
      </w:rPr>
      <w:drawing>
        <wp:anchor distT="0" distB="0" distL="114300" distR="114300" simplePos="0" relativeHeight="251655168" behindDoc="1" locked="0" layoutInCell="1" allowOverlap="1" wp14:anchorId="15FAA070" wp14:editId="72AF16A6">
          <wp:simplePos x="0" y="0"/>
          <wp:positionH relativeFrom="margin">
            <wp:posOffset>952500</wp:posOffset>
          </wp:positionH>
          <wp:positionV relativeFrom="margin">
            <wp:posOffset>-1409700</wp:posOffset>
          </wp:positionV>
          <wp:extent cx="4495800" cy="1285875"/>
          <wp:effectExtent l="0" t="0" r="0" b="9525"/>
          <wp:wrapSquare wrapText="bothSides"/>
          <wp:docPr id="46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5800" cy="128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1B5F87B9" w14:textId="77777777" w:rsidR="00A32C3F" w:rsidRDefault="00A32C3F" w:rsidP="00A21EDF"/>
  <w:p w14:paraId="3AE67822" w14:textId="77777777" w:rsidR="00A32C3F" w:rsidRDefault="00A32C3F" w:rsidP="00A21EDF"/>
  <w:p w14:paraId="369B8579" w14:textId="77777777" w:rsidR="00A32C3F" w:rsidRDefault="00A32C3F" w:rsidP="00A21ED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0AB2"/>
    <w:multiLevelType w:val="hybridMultilevel"/>
    <w:tmpl w:val="EBD88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84D7E"/>
    <w:multiLevelType w:val="hybridMultilevel"/>
    <w:tmpl w:val="335A8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11569"/>
    <w:multiLevelType w:val="hybridMultilevel"/>
    <w:tmpl w:val="127A1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A2AD2"/>
    <w:multiLevelType w:val="hybridMultilevel"/>
    <w:tmpl w:val="983A9772"/>
    <w:lvl w:ilvl="0" w:tplc="C96835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19248B2">
      <w:start w:val="1"/>
      <w:numFmt w:val="lowerLetter"/>
      <w:lvlText w:val="%2."/>
      <w:lvlJc w:val="left"/>
      <w:pPr>
        <w:ind w:left="1440" w:hanging="360"/>
      </w:pPr>
    </w:lvl>
    <w:lvl w:ilvl="2" w:tplc="2C2E6462">
      <w:start w:val="1"/>
      <w:numFmt w:val="lowerRoman"/>
      <w:lvlText w:val="%3."/>
      <w:lvlJc w:val="right"/>
      <w:pPr>
        <w:ind w:left="2160" w:hanging="180"/>
      </w:pPr>
    </w:lvl>
    <w:lvl w:ilvl="3" w:tplc="EA8A4718">
      <w:start w:val="1"/>
      <w:numFmt w:val="decimal"/>
      <w:lvlText w:val="%4."/>
      <w:lvlJc w:val="left"/>
      <w:pPr>
        <w:ind w:left="2880" w:hanging="360"/>
      </w:pPr>
    </w:lvl>
    <w:lvl w:ilvl="4" w:tplc="41E2CBF8">
      <w:start w:val="1"/>
      <w:numFmt w:val="lowerLetter"/>
      <w:lvlText w:val="%5."/>
      <w:lvlJc w:val="left"/>
      <w:pPr>
        <w:ind w:left="3600" w:hanging="360"/>
      </w:pPr>
    </w:lvl>
    <w:lvl w:ilvl="5" w:tplc="F252B808">
      <w:start w:val="1"/>
      <w:numFmt w:val="lowerRoman"/>
      <w:lvlText w:val="%6."/>
      <w:lvlJc w:val="right"/>
      <w:pPr>
        <w:ind w:left="4320" w:hanging="180"/>
      </w:pPr>
    </w:lvl>
    <w:lvl w:ilvl="6" w:tplc="A6A6C518">
      <w:start w:val="1"/>
      <w:numFmt w:val="decimal"/>
      <w:lvlText w:val="%7."/>
      <w:lvlJc w:val="left"/>
      <w:pPr>
        <w:ind w:left="5040" w:hanging="360"/>
      </w:pPr>
    </w:lvl>
    <w:lvl w:ilvl="7" w:tplc="E3B88A72">
      <w:start w:val="1"/>
      <w:numFmt w:val="lowerLetter"/>
      <w:lvlText w:val="%8."/>
      <w:lvlJc w:val="left"/>
      <w:pPr>
        <w:ind w:left="5760" w:hanging="360"/>
      </w:pPr>
    </w:lvl>
    <w:lvl w:ilvl="8" w:tplc="5420A51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2248A"/>
    <w:multiLevelType w:val="multilevel"/>
    <w:tmpl w:val="E1A4DBD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C73836"/>
    <w:multiLevelType w:val="hybridMultilevel"/>
    <w:tmpl w:val="7B1A1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675224"/>
    <w:multiLevelType w:val="hybridMultilevel"/>
    <w:tmpl w:val="A1223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CB3E9A"/>
    <w:multiLevelType w:val="hybridMultilevel"/>
    <w:tmpl w:val="CA9EC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3E78CB"/>
    <w:multiLevelType w:val="hybridMultilevel"/>
    <w:tmpl w:val="CCF8F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F5C58"/>
    <w:multiLevelType w:val="hybridMultilevel"/>
    <w:tmpl w:val="C778C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1605C"/>
    <w:multiLevelType w:val="hybridMultilevel"/>
    <w:tmpl w:val="E1423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383319"/>
    <w:multiLevelType w:val="hybridMultilevel"/>
    <w:tmpl w:val="170A4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9A4ECE"/>
    <w:multiLevelType w:val="multilevel"/>
    <w:tmpl w:val="2FA660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smallCap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mallCaps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</w:abstractNum>
  <w:abstractNum w:abstractNumId="13" w15:restartNumberingAfterBreak="0">
    <w:nsid w:val="1D59044B"/>
    <w:multiLevelType w:val="hybridMultilevel"/>
    <w:tmpl w:val="A76C4E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D33E6B"/>
    <w:multiLevelType w:val="hybridMultilevel"/>
    <w:tmpl w:val="A17A3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1F6293"/>
    <w:multiLevelType w:val="hybridMultilevel"/>
    <w:tmpl w:val="D0863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E6594"/>
    <w:multiLevelType w:val="hybridMultilevel"/>
    <w:tmpl w:val="72048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F1309E"/>
    <w:multiLevelType w:val="hybridMultilevel"/>
    <w:tmpl w:val="D73E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5277BF"/>
    <w:multiLevelType w:val="hybridMultilevel"/>
    <w:tmpl w:val="71A0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833826"/>
    <w:multiLevelType w:val="hybridMultilevel"/>
    <w:tmpl w:val="9732EB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8400B"/>
    <w:multiLevelType w:val="hybridMultilevel"/>
    <w:tmpl w:val="E7FA0266"/>
    <w:lvl w:ilvl="0" w:tplc="DC2AEC5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8020C8C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40646E"/>
    <w:multiLevelType w:val="multilevel"/>
    <w:tmpl w:val="87F66E5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244E1"/>
    <w:multiLevelType w:val="hybridMultilevel"/>
    <w:tmpl w:val="86F61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FC467B"/>
    <w:multiLevelType w:val="hybridMultilevel"/>
    <w:tmpl w:val="5A607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1E7781"/>
    <w:multiLevelType w:val="hybridMultilevel"/>
    <w:tmpl w:val="A1223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5926B9"/>
    <w:multiLevelType w:val="hybridMultilevel"/>
    <w:tmpl w:val="825EA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415196"/>
    <w:multiLevelType w:val="hybridMultilevel"/>
    <w:tmpl w:val="5EFC6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A70474"/>
    <w:multiLevelType w:val="hybridMultilevel"/>
    <w:tmpl w:val="FE36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B819F1"/>
    <w:multiLevelType w:val="hybridMultilevel"/>
    <w:tmpl w:val="D3808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DE66B0"/>
    <w:multiLevelType w:val="hybridMultilevel"/>
    <w:tmpl w:val="62C6B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4D7C1F"/>
    <w:multiLevelType w:val="hybridMultilevel"/>
    <w:tmpl w:val="7A602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2F094C"/>
    <w:multiLevelType w:val="hybridMultilevel"/>
    <w:tmpl w:val="A1223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3BE6A12"/>
    <w:multiLevelType w:val="hybridMultilevel"/>
    <w:tmpl w:val="C74AF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DB7B21"/>
    <w:multiLevelType w:val="hybridMultilevel"/>
    <w:tmpl w:val="9EF0C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A522D6"/>
    <w:multiLevelType w:val="hybridMultilevel"/>
    <w:tmpl w:val="86F61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8312F"/>
    <w:multiLevelType w:val="hybridMultilevel"/>
    <w:tmpl w:val="36F48E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4B27E4"/>
    <w:multiLevelType w:val="hybridMultilevel"/>
    <w:tmpl w:val="06B83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47D94"/>
    <w:multiLevelType w:val="hybridMultilevel"/>
    <w:tmpl w:val="C106A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6B73BE"/>
    <w:multiLevelType w:val="hybridMultilevel"/>
    <w:tmpl w:val="00900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CF0D1A"/>
    <w:multiLevelType w:val="hybridMultilevel"/>
    <w:tmpl w:val="7E68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F853C8"/>
    <w:multiLevelType w:val="hybridMultilevel"/>
    <w:tmpl w:val="E87CA522"/>
    <w:lvl w:ilvl="0" w:tplc="A15825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8CC4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D50B84"/>
    <w:multiLevelType w:val="hybridMultilevel"/>
    <w:tmpl w:val="0158F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7E3A0E"/>
    <w:multiLevelType w:val="hybridMultilevel"/>
    <w:tmpl w:val="EB4C5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4713BF"/>
    <w:multiLevelType w:val="hybridMultilevel"/>
    <w:tmpl w:val="74D8F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123986"/>
    <w:multiLevelType w:val="hybridMultilevel"/>
    <w:tmpl w:val="1BEA2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717615"/>
    <w:multiLevelType w:val="hybridMultilevel"/>
    <w:tmpl w:val="94AC1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21"/>
  </w:num>
  <w:num w:numId="5">
    <w:abstractNumId w:val="40"/>
  </w:num>
  <w:num w:numId="6">
    <w:abstractNumId w:val="25"/>
  </w:num>
  <w:num w:numId="7">
    <w:abstractNumId w:val="8"/>
  </w:num>
  <w:num w:numId="8">
    <w:abstractNumId w:val="11"/>
  </w:num>
  <w:num w:numId="9">
    <w:abstractNumId w:val="5"/>
  </w:num>
  <w:num w:numId="10">
    <w:abstractNumId w:val="41"/>
  </w:num>
  <w:num w:numId="11">
    <w:abstractNumId w:val="45"/>
  </w:num>
  <w:num w:numId="12">
    <w:abstractNumId w:val="29"/>
  </w:num>
  <w:num w:numId="13">
    <w:abstractNumId w:val="27"/>
  </w:num>
  <w:num w:numId="14">
    <w:abstractNumId w:val="30"/>
  </w:num>
  <w:num w:numId="15">
    <w:abstractNumId w:val="9"/>
  </w:num>
  <w:num w:numId="16">
    <w:abstractNumId w:val="16"/>
  </w:num>
  <w:num w:numId="17">
    <w:abstractNumId w:val="33"/>
  </w:num>
  <w:num w:numId="18">
    <w:abstractNumId w:val="37"/>
  </w:num>
  <w:num w:numId="19">
    <w:abstractNumId w:val="18"/>
  </w:num>
  <w:num w:numId="20">
    <w:abstractNumId w:val="10"/>
  </w:num>
  <w:num w:numId="21">
    <w:abstractNumId w:val="32"/>
  </w:num>
  <w:num w:numId="22">
    <w:abstractNumId w:val="38"/>
  </w:num>
  <w:num w:numId="23">
    <w:abstractNumId w:val="2"/>
  </w:num>
  <w:num w:numId="24">
    <w:abstractNumId w:val="14"/>
  </w:num>
  <w:num w:numId="25">
    <w:abstractNumId w:val="39"/>
  </w:num>
  <w:num w:numId="26">
    <w:abstractNumId w:val="28"/>
  </w:num>
  <w:num w:numId="27">
    <w:abstractNumId w:val="0"/>
  </w:num>
  <w:num w:numId="28">
    <w:abstractNumId w:val="40"/>
  </w:num>
  <w:num w:numId="29">
    <w:abstractNumId w:val="20"/>
  </w:num>
  <w:num w:numId="30">
    <w:abstractNumId w:val="36"/>
  </w:num>
  <w:num w:numId="31">
    <w:abstractNumId w:val="7"/>
  </w:num>
  <w:num w:numId="32">
    <w:abstractNumId w:val="17"/>
  </w:num>
  <w:num w:numId="33">
    <w:abstractNumId w:val="35"/>
  </w:num>
  <w:num w:numId="34">
    <w:abstractNumId w:val="23"/>
  </w:num>
  <w:num w:numId="35">
    <w:abstractNumId w:val="44"/>
  </w:num>
  <w:num w:numId="36">
    <w:abstractNumId w:val="31"/>
  </w:num>
  <w:num w:numId="37">
    <w:abstractNumId w:val="6"/>
  </w:num>
  <w:num w:numId="38">
    <w:abstractNumId w:val="24"/>
  </w:num>
  <w:num w:numId="39">
    <w:abstractNumId w:val="42"/>
  </w:num>
  <w:num w:numId="40">
    <w:abstractNumId w:val="26"/>
  </w:num>
  <w:num w:numId="41">
    <w:abstractNumId w:val="22"/>
  </w:num>
  <w:num w:numId="42">
    <w:abstractNumId w:val="34"/>
  </w:num>
  <w:num w:numId="43">
    <w:abstractNumId w:val="43"/>
  </w:num>
  <w:num w:numId="44">
    <w:abstractNumId w:val="19"/>
  </w:num>
  <w:num w:numId="45">
    <w:abstractNumId w:val="13"/>
  </w:num>
  <w:num w:numId="46">
    <w:abstractNumId w:val="15"/>
  </w:num>
  <w:num w:numId="4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bQwNTYyMTQ0MDeyNLVQ0lEKTi0uzszPAykwMqgFACg3sqUtAAAA"/>
  </w:docVars>
  <w:rsids>
    <w:rsidRoot w:val="0017780B"/>
    <w:rsid w:val="0000196F"/>
    <w:rsid w:val="00002C38"/>
    <w:rsid w:val="00002C75"/>
    <w:rsid w:val="00002C81"/>
    <w:rsid w:val="00006B7D"/>
    <w:rsid w:val="00006E1E"/>
    <w:rsid w:val="000074C0"/>
    <w:rsid w:val="00010696"/>
    <w:rsid w:val="00011BC8"/>
    <w:rsid w:val="000126F2"/>
    <w:rsid w:val="00014291"/>
    <w:rsid w:val="00015166"/>
    <w:rsid w:val="000162DB"/>
    <w:rsid w:val="00017DA7"/>
    <w:rsid w:val="0002146D"/>
    <w:rsid w:val="000214B5"/>
    <w:rsid w:val="000237C1"/>
    <w:rsid w:val="00023B06"/>
    <w:rsid w:val="0002474F"/>
    <w:rsid w:val="00031188"/>
    <w:rsid w:val="000319F5"/>
    <w:rsid w:val="00032196"/>
    <w:rsid w:val="00035F38"/>
    <w:rsid w:val="00040B96"/>
    <w:rsid w:val="00040C33"/>
    <w:rsid w:val="00044E23"/>
    <w:rsid w:val="000458BD"/>
    <w:rsid w:val="000463A8"/>
    <w:rsid w:val="00046FB5"/>
    <w:rsid w:val="00051504"/>
    <w:rsid w:val="00051ACD"/>
    <w:rsid w:val="00051C17"/>
    <w:rsid w:val="00052D76"/>
    <w:rsid w:val="00052E7D"/>
    <w:rsid w:val="0005396E"/>
    <w:rsid w:val="00054029"/>
    <w:rsid w:val="000558AA"/>
    <w:rsid w:val="00055EFE"/>
    <w:rsid w:val="00055F2D"/>
    <w:rsid w:val="0005669F"/>
    <w:rsid w:val="00062251"/>
    <w:rsid w:val="00066E72"/>
    <w:rsid w:val="00067972"/>
    <w:rsid w:val="00072A60"/>
    <w:rsid w:val="00074219"/>
    <w:rsid w:val="000749AD"/>
    <w:rsid w:val="00076564"/>
    <w:rsid w:val="00076B21"/>
    <w:rsid w:val="00080D9A"/>
    <w:rsid w:val="0008123B"/>
    <w:rsid w:val="00082485"/>
    <w:rsid w:val="000833C2"/>
    <w:rsid w:val="000849B7"/>
    <w:rsid w:val="0008568A"/>
    <w:rsid w:val="00090584"/>
    <w:rsid w:val="00091225"/>
    <w:rsid w:val="00091264"/>
    <w:rsid w:val="000931F4"/>
    <w:rsid w:val="0009382F"/>
    <w:rsid w:val="00093965"/>
    <w:rsid w:val="0009499D"/>
    <w:rsid w:val="00094DE3"/>
    <w:rsid w:val="000953C3"/>
    <w:rsid w:val="00097AB0"/>
    <w:rsid w:val="000A0F51"/>
    <w:rsid w:val="000A1BF3"/>
    <w:rsid w:val="000A249D"/>
    <w:rsid w:val="000A41E2"/>
    <w:rsid w:val="000A4DB1"/>
    <w:rsid w:val="000A6181"/>
    <w:rsid w:val="000A73CA"/>
    <w:rsid w:val="000B065E"/>
    <w:rsid w:val="000B0FEB"/>
    <w:rsid w:val="000B2349"/>
    <w:rsid w:val="000B2849"/>
    <w:rsid w:val="000C029D"/>
    <w:rsid w:val="000C1AC7"/>
    <w:rsid w:val="000C2724"/>
    <w:rsid w:val="000C46F7"/>
    <w:rsid w:val="000C79E9"/>
    <w:rsid w:val="000D170A"/>
    <w:rsid w:val="000D1DA4"/>
    <w:rsid w:val="000D249F"/>
    <w:rsid w:val="000D2CB3"/>
    <w:rsid w:val="000D3C7B"/>
    <w:rsid w:val="000D3E9B"/>
    <w:rsid w:val="000D5E24"/>
    <w:rsid w:val="000D6770"/>
    <w:rsid w:val="000E000D"/>
    <w:rsid w:val="000E241F"/>
    <w:rsid w:val="000E303B"/>
    <w:rsid w:val="000E32A2"/>
    <w:rsid w:val="000E3C0E"/>
    <w:rsid w:val="000E403F"/>
    <w:rsid w:val="000E4729"/>
    <w:rsid w:val="001001B1"/>
    <w:rsid w:val="00101F14"/>
    <w:rsid w:val="00103383"/>
    <w:rsid w:val="0010362F"/>
    <w:rsid w:val="0010470D"/>
    <w:rsid w:val="00104EBC"/>
    <w:rsid w:val="00106FA8"/>
    <w:rsid w:val="00107F26"/>
    <w:rsid w:val="00111AA0"/>
    <w:rsid w:val="00112979"/>
    <w:rsid w:val="00114A82"/>
    <w:rsid w:val="00114BC9"/>
    <w:rsid w:val="00116204"/>
    <w:rsid w:val="001203B7"/>
    <w:rsid w:val="001211B3"/>
    <w:rsid w:val="001218E4"/>
    <w:rsid w:val="00121EE1"/>
    <w:rsid w:val="00123176"/>
    <w:rsid w:val="00124244"/>
    <w:rsid w:val="0012513B"/>
    <w:rsid w:val="001251A1"/>
    <w:rsid w:val="00125FD6"/>
    <w:rsid w:val="00126D70"/>
    <w:rsid w:val="00126F52"/>
    <w:rsid w:val="00130C8D"/>
    <w:rsid w:val="00132FD6"/>
    <w:rsid w:val="00136711"/>
    <w:rsid w:val="0013756C"/>
    <w:rsid w:val="00137A82"/>
    <w:rsid w:val="00137E27"/>
    <w:rsid w:val="00140A7A"/>
    <w:rsid w:val="00143F9A"/>
    <w:rsid w:val="001451B2"/>
    <w:rsid w:val="001468D0"/>
    <w:rsid w:val="00146F1A"/>
    <w:rsid w:val="001474BF"/>
    <w:rsid w:val="001476F9"/>
    <w:rsid w:val="0015063E"/>
    <w:rsid w:val="00150D0F"/>
    <w:rsid w:val="00150E9C"/>
    <w:rsid w:val="00151442"/>
    <w:rsid w:val="00152A7D"/>
    <w:rsid w:val="001533E4"/>
    <w:rsid w:val="00154AF2"/>
    <w:rsid w:val="00155CB5"/>
    <w:rsid w:val="00157AAD"/>
    <w:rsid w:val="00160786"/>
    <w:rsid w:val="0016380C"/>
    <w:rsid w:val="00164457"/>
    <w:rsid w:val="001663D0"/>
    <w:rsid w:val="0016675B"/>
    <w:rsid w:val="001673F9"/>
    <w:rsid w:val="00172089"/>
    <w:rsid w:val="00173F9F"/>
    <w:rsid w:val="00174431"/>
    <w:rsid w:val="0017447C"/>
    <w:rsid w:val="0017580F"/>
    <w:rsid w:val="00176D25"/>
    <w:rsid w:val="0017780B"/>
    <w:rsid w:val="00180D7C"/>
    <w:rsid w:val="0018176F"/>
    <w:rsid w:val="00181A72"/>
    <w:rsid w:val="001822E7"/>
    <w:rsid w:val="0018233B"/>
    <w:rsid w:val="00184CD6"/>
    <w:rsid w:val="00185103"/>
    <w:rsid w:val="0018553B"/>
    <w:rsid w:val="001864DF"/>
    <w:rsid w:val="00187082"/>
    <w:rsid w:val="0019064F"/>
    <w:rsid w:val="0019068C"/>
    <w:rsid w:val="00191781"/>
    <w:rsid w:val="00191C0D"/>
    <w:rsid w:val="00191D50"/>
    <w:rsid w:val="001929C5"/>
    <w:rsid w:val="001938CB"/>
    <w:rsid w:val="00193D4F"/>
    <w:rsid w:val="00194B72"/>
    <w:rsid w:val="001951D6"/>
    <w:rsid w:val="00197EF4"/>
    <w:rsid w:val="001A0AF7"/>
    <w:rsid w:val="001A1D9C"/>
    <w:rsid w:val="001A2416"/>
    <w:rsid w:val="001A2B62"/>
    <w:rsid w:val="001A3F0B"/>
    <w:rsid w:val="001A7C3C"/>
    <w:rsid w:val="001B1D76"/>
    <w:rsid w:val="001B276C"/>
    <w:rsid w:val="001B2B4B"/>
    <w:rsid w:val="001B61E3"/>
    <w:rsid w:val="001B6BCD"/>
    <w:rsid w:val="001B6D3A"/>
    <w:rsid w:val="001C0E0C"/>
    <w:rsid w:val="001C1BD7"/>
    <w:rsid w:val="001C4CFD"/>
    <w:rsid w:val="001C4E7A"/>
    <w:rsid w:val="001C7581"/>
    <w:rsid w:val="001C79A4"/>
    <w:rsid w:val="001D0951"/>
    <w:rsid w:val="001D0CB5"/>
    <w:rsid w:val="001D0D6F"/>
    <w:rsid w:val="001D1A30"/>
    <w:rsid w:val="001D20ED"/>
    <w:rsid w:val="001D2E7C"/>
    <w:rsid w:val="001D4172"/>
    <w:rsid w:val="001D5D37"/>
    <w:rsid w:val="001D6D88"/>
    <w:rsid w:val="001D72CA"/>
    <w:rsid w:val="001D74C5"/>
    <w:rsid w:val="001E0F41"/>
    <w:rsid w:val="001E3156"/>
    <w:rsid w:val="001E3D9A"/>
    <w:rsid w:val="001E4BBA"/>
    <w:rsid w:val="001E4EF4"/>
    <w:rsid w:val="001E50BC"/>
    <w:rsid w:val="001E6A93"/>
    <w:rsid w:val="001F16E0"/>
    <w:rsid w:val="001F16EA"/>
    <w:rsid w:val="001F2E6F"/>
    <w:rsid w:val="001F3106"/>
    <w:rsid w:val="001F401A"/>
    <w:rsid w:val="001F50DC"/>
    <w:rsid w:val="002002E6"/>
    <w:rsid w:val="00201EDF"/>
    <w:rsid w:val="00205552"/>
    <w:rsid w:val="0020597A"/>
    <w:rsid w:val="00206A0E"/>
    <w:rsid w:val="002106A7"/>
    <w:rsid w:val="002108FA"/>
    <w:rsid w:val="00211162"/>
    <w:rsid w:val="002327E2"/>
    <w:rsid w:val="00233734"/>
    <w:rsid w:val="002340E3"/>
    <w:rsid w:val="00234F58"/>
    <w:rsid w:val="0023577B"/>
    <w:rsid w:val="00235A47"/>
    <w:rsid w:val="002361FC"/>
    <w:rsid w:val="002365A6"/>
    <w:rsid w:val="00236B35"/>
    <w:rsid w:val="002377D4"/>
    <w:rsid w:val="00237DFD"/>
    <w:rsid w:val="0024093E"/>
    <w:rsid w:val="00241DBD"/>
    <w:rsid w:val="00243EAC"/>
    <w:rsid w:val="002457AB"/>
    <w:rsid w:val="00247C1E"/>
    <w:rsid w:val="00247D1B"/>
    <w:rsid w:val="00247F38"/>
    <w:rsid w:val="00252B23"/>
    <w:rsid w:val="0025692A"/>
    <w:rsid w:val="002575E4"/>
    <w:rsid w:val="00260692"/>
    <w:rsid w:val="00260D08"/>
    <w:rsid w:val="002629CE"/>
    <w:rsid w:val="002630D0"/>
    <w:rsid w:val="0026534D"/>
    <w:rsid w:val="002663B6"/>
    <w:rsid w:val="00266D3F"/>
    <w:rsid w:val="002704BC"/>
    <w:rsid w:val="00271450"/>
    <w:rsid w:val="002737AB"/>
    <w:rsid w:val="0027427B"/>
    <w:rsid w:val="00274B89"/>
    <w:rsid w:val="00275373"/>
    <w:rsid w:val="00275ED9"/>
    <w:rsid w:val="00275F73"/>
    <w:rsid w:val="002764D6"/>
    <w:rsid w:val="002770A6"/>
    <w:rsid w:val="002846B7"/>
    <w:rsid w:val="00284A9E"/>
    <w:rsid w:val="00285E12"/>
    <w:rsid w:val="002861E3"/>
    <w:rsid w:val="0029250C"/>
    <w:rsid w:val="00293BDE"/>
    <w:rsid w:val="002943E4"/>
    <w:rsid w:val="00296BCC"/>
    <w:rsid w:val="002A03DC"/>
    <w:rsid w:val="002A0405"/>
    <w:rsid w:val="002A27BA"/>
    <w:rsid w:val="002A3C93"/>
    <w:rsid w:val="002A4E87"/>
    <w:rsid w:val="002A6A7D"/>
    <w:rsid w:val="002B0363"/>
    <w:rsid w:val="002B1198"/>
    <w:rsid w:val="002B1884"/>
    <w:rsid w:val="002B24D1"/>
    <w:rsid w:val="002B27E0"/>
    <w:rsid w:val="002B53DB"/>
    <w:rsid w:val="002B57C3"/>
    <w:rsid w:val="002B6193"/>
    <w:rsid w:val="002C0801"/>
    <w:rsid w:val="002C55AB"/>
    <w:rsid w:val="002D1109"/>
    <w:rsid w:val="002D197A"/>
    <w:rsid w:val="002D1D46"/>
    <w:rsid w:val="002D1E92"/>
    <w:rsid w:val="002D511C"/>
    <w:rsid w:val="002D63FA"/>
    <w:rsid w:val="002E0720"/>
    <w:rsid w:val="002E315C"/>
    <w:rsid w:val="002E37D7"/>
    <w:rsid w:val="002E6B43"/>
    <w:rsid w:val="002E7025"/>
    <w:rsid w:val="002F04F0"/>
    <w:rsid w:val="002F15B5"/>
    <w:rsid w:val="002F490D"/>
    <w:rsid w:val="002F4DDA"/>
    <w:rsid w:val="002F642B"/>
    <w:rsid w:val="00301D67"/>
    <w:rsid w:val="003033BA"/>
    <w:rsid w:val="003053EC"/>
    <w:rsid w:val="003068AB"/>
    <w:rsid w:val="00307345"/>
    <w:rsid w:val="003106C8"/>
    <w:rsid w:val="00312C78"/>
    <w:rsid w:val="003141C6"/>
    <w:rsid w:val="0031478C"/>
    <w:rsid w:val="00314EF0"/>
    <w:rsid w:val="00316CDA"/>
    <w:rsid w:val="00316EDF"/>
    <w:rsid w:val="00320CD5"/>
    <w:rsid w:val="00321CBC"/>
    <w:rsid w:val="00326832"/>
    <w:rsid w:val="00331541"/>
    <w:rsid w:val="00332AE9"/>
    <w:rsid w:val="00336BAC"/>
    <w:rsid w:val="00336BE6"/>
    <w:rsid w:val="00340846"/>
    <w:rsid w:val="0034150D"/>
    <w:rsid w:val="00342337"/>
    <w:rsid w:val="00342D42"/>
    <w:rsid w:val="003430D1"/>
    <w:rsid w:val="00344A54"/>
    <w:rsid w:val="0034693F"/>
    <w:rsid w:val="00350573"/>
    <w:rsid w:val="00351014"/>
    <w:rsid w:val="00352FF6"/>
    <w:rsid w:val="00354A70"/>
    <w:rsid w:val="0035548A"/>
    <w:rsid w:val="00357594"/>
    <w:rsid w:val="0036052D"/>
    <w:rsid w:val="00361267"/>
    <w:rsid w:val="00362CC3"/>
    <w:rsid w:val="00363869"/>
    <w:rsid w:val="00363D87"/>
    <w:rsid w:val="00365119"/>
    <w:rsid w:val="00366061"/>
    <w:rsid w:val="003674E8"/>
    <w:rsid w:val="003677A4"/>
    <w:rsid w:val="003705C3"/>
    <w:rsid w:val="00371200"/>
    <w:rsid w:val="0037324B"/>
    <w:rsid w:val="00380323"/>
    <w:rsid w:val="003807AE"/>
    <w:rsid w:val="003811A0"/>
    <w:rsid w:val="00381498"/>
    <w:rsid w:val="0038163A"/>
    <w:rsid w:val="00382B52"/>
    <w:rsid w:val="00382B57"/>
    <w:rsid w:val="00383E77"/>
    <w:rsid w:val="003851FD"/>
    <w:rsid w:val="0038560A"/>
    <w:rsid w:val="00386B64"/>
    <w:rsid w:val="00390432"/>
    <w:rsid w:val="0039168F"/>
    <w:rsid w:val="003917E3"/>
    <w:rsid w:val="003923B3"/>
    <w:rsid w:val="003930FB"/>
    <w:rsid w:val="003972A9"/>
    <w:rsid w:val="003A16AF"/>
    <w:rsid w:val="003A1905"/>
    <w:rsid w:val="003A1C08"/>
    <w:rsid w:val="003A62A8"/>
    <w:rsid w:val="003A6CCD"/>
    <w:rsid w:val="003A7133"/>
    <w:rsid w:val="003B030C"/>
    <w:rsid w:val="003B0487"/>
    <w:rsid w:val="003B0979"/>
    <w:rsid w:val="003B3934"/>
    <w:rsid w:val="003B5A97"/>
    <w:rsid w:val="003B5E90"/>
    <w:rsid w:val="003B60C4"/>
    <w:rsid w:val="003B618F"/>
    <w:rsid w:val="003B6ABD"/>
    <w:rsid w:val="003B746B"/>
    <w:rsid w:val="003C1CE6"/>
    <w:rsid w:val="003C477A"/>
    <w:rsid w:val="003C48CB"/>
    <w:rsid w:val="003D1781"/>
    <w:rsid w:val="003D202A"/>
    <w:rsid w:val="003D215D"/>
    <w:rsid w:val="003D2BC8"/>
    <w:rsid w:val="003D2D7E"/>
    <w:rsid w:val="003D35CF"/>
    <w:rsid w:val="003D3787"/>
    <w:rsid w:val="003D525C"/>
    <w:rsid w:val="003D5609"/>
    <w:rsid w:val="003D7486"/>
    <w:rsid w:val="003D7BDF"/>
    <w:rsid w:val="003D7D77"/>
    <w:rsid w:val="003E0AA1"/>
    <w:rsid w:val="003E1A1E"/>
    <w:rsid w:val="003E47B0"/>
    <w:rsid w:val="003E56B7"/>
    <w:rsid w:val="003E5841"/>
    <w:rsid w:val="003E740C"/>
    <w:rsid w:val="003F261A"/>
    <w:rsid w:val="003F2E89"/>
    <w:rsid w:val="003F3222"/>
    <w:rsid w:val="003F4C43"/>
    <w:rsid w:val="003F6016"/>
    <w:rsid w:val="003F79AA"/>
    <w:rsid w:val="00400328"/>
    <w:rsid w:val="00400837"/>
    <w:rsid w:val="00400C5B"/>
    <w:rsid w:val="00402058"/>
    <w:rsid w:val="00403D6B"/>
    <w:rsid w:val="00404493"/>
    <w:rsid w:val="00404BD0"/>
    <w:rsid w:val="0040581D"/>
    <w:rsid w:val="00406A85"/>
    <w:rsid w:val="004071BF"/>
    <w:rsid w:val="00407737"/>
    <w:rsid w:val="00410A1F"/>
    <w:rsid w:val="00412218"/>
    <w:rsid w:val="0041332F"/>
    <w:rsid w:val="0042156F"/>
    <w:rsid w:val="00426079"/>
    <w:rsid w:val="00430265"/>
    <w:rsid w:val="00433356"/>
    <w:rsid w:val="00435127"/>
    <w:rsid w:val="004371C9"/>
    <w:rsid w:val="00441603"/>
    <w:rsid w:val="004417DE"/>
    <w:rsid w:val="00441855"/>
    <w:rsid w:val="004424E5"/>
    <w:rsid w:val="00442954"/>
    <w:rsid w:val="00442A82"/>
    <w:rsid w:val="00444146"/>
    <w:rsid w:val="00444433"/>
    <w:rsid w:val="004444F3"/>
    <w:rsid w:val="004455D2"/>
    <w:rsid w:val="00445E9B"/>
    <w:rsid w:val="00450C77"/>
    <w:rsid w:val="00454FB6"/>
    <w:rsid w:val="004559FF"/>
    <w:rsid w:val="00456C69"/>
    <w:rsid w:val="00456F75"/>
    <w:rsid w:val="004636B0"/>
    <w:rsid w:val="00466E9D"/>
    <w:rsid w:val="00472AEC"/>
    <w:rsid w:val="00475DE2"/>
    <w:rsid w:val="004762AD"/>
    <w:rsid w:val="004772A3"/>
    <w:rsid w:val="004801AA"/>
    <w:rsid w:val="0048149F"/>
    <w:rsid w:val="004832DD"/>
    <w:rsid w:val="00483BD5"/>
    <w:rsid w:val="004849E8"/>
    <w:rsid w:val="00484AB0"/>
    <w:rsid w:val="004858F3"/>
    <w:rsid w:val="00487B31"/>
    <w:rsid w:val="00491E66"/>
    <w:rsid w:val="00493814"/>
    <w:rsid w:val="004938CC"/>
    <w:rsid w:val="0049396C"/>
    <w:rsid w:val="00494C00"/>
    <w:rsid w:val="00495612"/>
    <w:rsid w:val="004969AC"/>
    <w:rsid w:val="004A1695"/>
    <w:rsid w:val="004A2113"/>
    <w:rsid w:val="004A2B87"/>
    <w:rsid w:val="004A3018"/>
    <w:rsid w:val="004A3FB1"/>
    <w:rsid w:val="004A5A32"/>
    <w:rsid w:val="004B024B"/>
    <w:rsid w:val="004B0A57"/>
    <w:rsid w:val="004B1C42"/>
    <w:rsid w:val="004B3030"/>
    <w:rsid w:val="004B4D1E"/>
    <w:rsid w:val="004B614C"/>
    <w:rsid w:val="004B6FED"/>
    <w:rsid w:val="004B7156"/>
    <w:rsid w:val="004B74CC"/>
    <w:rsid w:val="004C01D5"/>
    <w:rsid w:val="004C25C9"/>
    <w:rsid w:val="004C3344"/>
    <w:rsid w:val="004C4F0A"/>
    <w:rsid w:val="004C6B6D"/>
    <w:rsid w:val="004C6C17"/>
    <w:rsid w:val="004D36F7"/>
    <w:rsid w:val="004D38D4"/>
    <w:rsid w:val="004D515F"/>
    <w:rsid w:val="004D5C16"/>
    <w:rsid w:val="004D6E30"/>
    <w:rsid w:val="004D79AD"/>
    <w:rsid w:val="004E04BC"/>
    <w:rsid w:val="004E0871"/>
    <w:rsid w:val="004E1973"/>
    <w:rsid w:val="004E2118"/>
    <w:rsid w:val="004E7000"/>
    <w:rsid w:val="004E7DE6"/>
    <w:rsid w:val="004E7FD9"/>
    <w:rsid w:val="004F0E68"/>
    <w:rsid w:val="004F2047"/>
    <w:rsid w:val="004F2240"/>
    <w:rsid w:val="004F3A1C"/>
    <w:rsid w:val="004F505D"/>
    <w:rsid w:val="004F58FC"/>
    <w:rsid w:val="004F607F"/>
    <w:rsid w:val="004F753B"/>
    <w:rsid w:val="00504320"/>
    <w:rsid w:val="005077C7"/>
    <w:rsid w:val="00507E46"/>
    <w:rsid w:val="005144B5"/>
    <w:rsid w:val="005145D6"/>
    <w:rsid w:val="00515947"/>
    <w:rsid w:val="00515DB8"/>
    <w:rsid w:val="00517620"/>
    <w:rsid w:val="005208C0"/>
    <w:rsid w:val="005214B5"/>
    <w:rsid w:val="00523AD5"/>
    <w:rsid w:val="00524273"/>
    <w:rsid w:val="005243AD"/>
    <w:rsid w:val="005261AA"/>
    <w:rsid w:val="005272DF"/>
    <w:rsid w:val="00527A83"/>
    <w:rsid w:val="00527CCF"/>
    <w:rsid w:val="00527E10"/>
    <w:rsid w:val="00534AAE"/>
    <w:rsid w:val="00535259"/>
    <w:rsid w:val="00535F85"/>
    <w:rsid w:val="00537590"/>
    <w:rsid w:val="00541BC8"/>
    <w:rsid w:val="0054344F"/>
    <w:rsid w:val="00543D5F"/>
    <w:rsid w:val="00543E42"/>
    <w:rsid w:val="00544BB6"/>
    <w:rsid w:val="00544DA5"/>
    <w:rsid w:val="00545CFB"/>
    <w:rsid w:val="00545FE6"/>
    <w:rsid w:val="00547A50"/>
    <w:rsid w:val="00547DE9"/>
    <w:rsid w:val="00552CAA"/>
    <w:rsid w:val="005533F4"/>
    <w:rsid w:val="00553D3A"/>
    <w:rsid w:val="005545E2"/>
    <w:rsid w:val="00554BD4"/>
    <w:rsid w:val="00556840"/>
    <w:rsid w:val="00557EC7"/>
    <w:rsid w:val="00562148"/>
    <w:rsid w:val="00562992"/>
    <w:rsid w:val="00562C38"/>
    <w:rsid w:val="00563AF7"/>
    <w:rsid w:val="00570994"/>
    <w:rsid w:val="0057121D"/>
    <w:rsid w:val="005715C2"/>
    <w:rsid w:val="00573731"/>
    <w:rsid w:val="00576969"/>
    <w:rsid w:val="00577030"/>
    <w:rsid w:val="0058085B"/>
    <w:rsid w:val="00582166"/>
    <w:rsid w:val="005825BB"/>
    <w:rsid w:val="005830DA"/>
    <w:rsid w:val="0058382F"/>
    <w:rsid w:val="00584947"/>
    <w:rsid w:val="00585C53"/>
    <w:rsid w:val="00591477"/>
    <w:rsid w:val="0059259A"/>
    <w:rsid w:val="0059378E"/>
    <w:rsid w:val="00593E65"/>
    <w:rsid w:val="00596A94"/>
    <w:rsid w:val="0059796D"/>
    <w:rsid w:val="005A0814"/>
    <w:rsid w:val="005A4B40"/>
    <w:rsid w:val="005A6400"/>
    <w:rsid w:val="005A64D9"/>
    <w:rsid w:val="005A71D6"/>
    <w:rsid w:val="005B152F"/>
    <w:rsid w:val="005B1B37"/>
    <w:rsid w:val="005B1C9D"/>
    <w:rsid w:val="005B35AE"/>
    <w:rsid w:val="005B6141"/>
    <w:rsid w:val="005B69C7"/>
    <w:rsid w:val="005B70DB"/>
    <w:rsid w:val="005C3BB5"/>
    <w:rsid w:val="005C4915"/>
    <w:rsid w:val="005C5C3B"/>
    <w:rsid w:val="005C68CA"/>
    <w:rsid w:val="005D17E1"/>
    <w:rsid w:val="005D25E3"/>
    <w:rsid w:val="005D4067"/>
    <w:rsid w:val="005D6453"/>
    <w:rsid w:val="005D7E04"/>
    <w:rsid w:val="005E023F"/>
    <w:rsid w:val="005E0A74"/>
    <w:rsid w:val="005E1332"/>
    <w:rsid w:val="005E2823"/>
    <w:rsid w:val="005E4C66"/>
    <w:rsid w:val="005E5FE5"/>
    <w:rsid w:val="005E6866"/>
    <w:rsid w:val="005F0CA1"/>
    <w:rsid w:val="005F3523"/>
    <w:rsid w:val="005F6A48"/>
    <w:rsid w:val="00601F7C"/>
    <w:rsid w:val="0060774F"/>
    <w:rsid w:val="00607AA7"/>
    <w:rsid w:val="0061318C"/>
    <w:rsid w:val="00613927"/>
    <w:rsid w:val="006230AD"/>
    <w:rsid w:val="00623570"/>
    <w:rsid w:val="0062699E"/>
    <w:rsid w:val="0062780B"/>
    <w:rsid w:val="00630303"/>
    <w:rsid w:val="00632BC3"/>
    <w:rsid w:val="006351E7"/>
    <w:rsid w:val="0063616E"/>
    <w:rsid w:val="006411CF"/>
    <w:rsid w:val="00641B9A"/>
    <w:rsid w:val="006429DC"/>
    <w:rsid w:val="00643C29"/>
    <w:rsid w:val="00643DE5"/>
    <w:rsid w:val="0064495B"/>
    <w:rsid w:val="00652386"/>
    <w:rsid w:val="00653378"/>
    <w:rsid w:val="00653FAD"/>
    <w:rsid w:val="006549CB"/>
    <w:rsid w:val="006550AC"/>
    <w:rsid w:val="00655186"/>
    <w:rsid w:val="00657F80"/>
    <w:rsid w:val="00660F72"/>
    <w:rsid w:val="006619E2"/>
    <w:rsid w:val="00661A7D"/>
    <w:rsid w:val="00662D8D"/>
    <w:rsid w:val="006648CC"/>
    <w:rsid w:val="00666A52"/>
    <w:rsid w:val="00666A7A"/>
    <w:rsid w:val="00672A12"/>
    <w:rsid w:val="00672B9F"/>
    <w:rsid w:val="006738CA"/>
    <w:rsid w:val="00673C49"/>
    <w:rsid w:val="006740DB"/>
    <w:rsid w:val="00674583"/>
    <w:rsid w:val="00675912"/>
    <w:rsid w:val="00676041"/>
    <w:rsid w:val="0067722C"/>
    <w:rsid w:val="00680E57"/>
    <w:rsid w:val="00681735"/>
    <w:rsid w:val="00682D8C"/>
    <w:rsid w:val="00684091"/>
    <w:rsid w:val="00684C92"/>
    <w:rsid w:val="0069200B"/>
    <w:rsid w:val="0069324C"/>
    <w:rsid w:val="00693435"/>
    <w:rsid w:val="00693574"/>
    <w:rsid w:val="006951EB"/>
    <w:rsid w:val="00696845"/>
    <w:rsid w:val="00696985"/>
    <w:rsid w:val="006A1472"/>
    <w:rsid w:val="006A16AA"/>
    <w:rsid w:val="006A1EB8"/>
    <w:rsid w:val="006A5B00"/>
    <w:rsid w:val="006A5C83"/>
    <w:rsid w:val="006A760A"/>
    <w:rsid w:val="006A7F16"/>
    <w:rsid w:val="006B065B"/>
    <w:rsid w:val="006B1327"/>
    <w:rsid w:val="006B1A2E"/>
    <w:rsid w:val="006B205B"/>
    <w:rsid w:val="006B7102"/>
    <w:rsid w:val="006C0A28"/>
    <w:rsid w:val="006C10DA"/>
    <w:rsid w:val="006C1F05"/>
    <w:rsid w:val="006C2E72"/>
    <w:rsid w:val="006C3F57"/>
    <w:rsid w:val="006C4967"/>
    <w:rsid w:val="006C7C9D"/>
    <w:rsid w:val="006D0329"/>
    <w:rsid w:val="006D34F9"/>
    <w:rsid w:val="006D3B54"/>
    <w:rsid w:val="006E1342"/>
    <w:rsid w:val="006E15D5"/>
    <w:rsid w:val="006E3137"/>
    <w:rsid w:val="006E4D3B"/>
    <w:rsid w:val="006E5B37"/>
    <w:rsid w:val="006E7264"/>
    <w:rsid w:val="006E736F"/>
    <w:rsid w:val="006F0D9B"/>
    <w:rsid w:val="006F1DAA"/>
    <w:rsid w:val="006F22F9"/>
    <w:rsid w:val="006F2CCC"/>
    <w:rsid w:val="006F33C0"/>
    <w:rsid w:val="006F41E2"/>
    <w:rsid w:val="006F483C"/>
    <w:rsid w:val="006F6316"/>
    <w:rsid w:val="006F6D15"/>
    <w:rsid w:val="0070045D"/>
    <w:rsid w:val="00702600"/>
    <w:rsid w:val="00703F70"/>
    <w:rsid w:val="00707C09"/>
    <w:rsid w:val="00711525"/>
    <w:rsid w:val="0071229A"/>
    <w:rsid w:val="00714267"/>
    <w:rsid w:val="00714288"/>
    <w:rsid w:val="00714E1C"/>
    <w:rsid w:val="00716A92"/>
    <w:rsid w:val="0072090D"/>
    <w:rsid w:val="00722749"/>
    <w:rsid w:val="00722FD9"/>
    <w:rsid w:val="00724777"/>
    <w:rsid w:val="00727CDE"/>
    <w:rsid w:val="00731239"/>
    <w:rsid w:val="00733A7E"/>
    <w:rsid w:val="00733E25"/>
    <w:rsid w:val="00734F55"/>
    <w:rsid w:val="00735CAB"/>
    <w:rsid w:val="00735F19"/>
    <w:rsid w:val="0074126B"/>
    <w:rsid w:val="00743F10"/>
    <w:rsid w:val="00745F8D"/>
    <w:rsid w:val="007472A3"/>
    <w:rsid w:val="007500BC"/>
    <w:rsid w:val="007525E2"/>
    <w:rsid w:val="007540B6"/>
    <w:rsid w:val="007547EF"/>
    <w:rsid w:val="007552F2"/>
    <w:rsid w:val="00756976"/>
    <w:rsid w:val="00756C8A"/>
    <w:rsid w:val="00760AED"/>
    <w:rsid w:val="00761A84"/>
    <w:rsid w:val="007631D5"/>
    <w:rsid w:val="00764771"/>
    <w:rsid w:val="007647F3"/>
    <w:rsid w:val="00766427"/>
    <w:rsid w:val="00766E0B"/>
    <w:rsid w:val="007705C8"/>
    <w:rsid w:val="00770727"/>
    <w:rsid w:val="00771755"/>
    <w:rsid w:val="00771FC4"/>
    <w:rsid w:val="007738DE"/>
    <w:rsid w:val="00780407"/>
    <w:rsid w:val="00780FE8"/>
    <w:rsid w:val="00783A26"/>
    <w:rsid w:val="00784517"/>
    <w:rsid w:val="00784DF4"/>
    <w:rsid w:val="007903CD"/>
    <w:rsid w:val="00792000"/>
    <w:rsid w:val="00793F02"/>
    <w:rsid w:val="007969F3"/>
    <w:rsid w:val="00796CEF"/>
    <w:rsid w:val="007A01D3"/>
    <w:rsid w:val="007A220F"/>
    <w:rsid w:val="007A29D7"/>
    <w:rsid w:val="007A37A9"/>
    <w:rsid w:val="007A3C96"/>
    <w:rsid w:val="007A452D"/>
    <w:rsid w:val="007A484E"/>
    <w:rsid w:val="007A71BA"/>
    <w:rsid w:val="007A7844"/>
    <w:rsid w:val="007B2294"/>
    <w:rsid w:val="007B317F"/>
    <w:rsid w:val="007B42AE"/>
    <w:rsid w:val="007B4368"/>
    <w:rsid w:val="007B47C8"/>
    <w:rsid w:val="007B7D27"/>
    <w:rsid w:val="007C00DA"/>
    <w:rsid w:val="007C10C9"/>
    <w:rsid w:val="007C35CE"/>
    <w:rsid w:val="007C3812"/>
    <w:rsid w:val="007C52AC"/>
    <w:rsid w:val="007C7032"/>
    <w:rsid w:val="007C7A8E"/>
    <w:rsid w:val="007D2BD8"/>
    <w:rsid w:val="007D60AF"/>
    <w:rsid w:val="007D7625"/>
    <w:rsid w:val="007D7987"/>
    <w:rsid w:val="007E2310"/>
    <w:rsid w:val="007E419A"/>
    <w:rsid w:val="007E49A1"/>
    <w:rsid w:val="007E58CE"/>
    <w:rsid w:val="007F077A"/>
    <w:rsid w:val="007F3C2C"/>
    <w:rsid w:val="007F3C65"/>
    <w:rsid w:val="007F48D7"/>
    <w:rsid w:val="007F63F4"/>
    <w:rsid w:val="007F6F1D"/>
    <w:rsid w:val="00807735"/>
    <w:rsid w:val="00810206"/>
    <w:rsid w:val="0081064C"/>
    <w:rsid w:val="008136AC"/>
    <w:rsid w:val="00813743"/>
    <w:rsid w:val="00813CA9"/>
    <w:rsid w:val="00813CAF"/>
    <w:rsid w:val="00815DC2"/>
    <w:rsid w:val="008164B7"/>
    <w:rsid w:val="00816518"/>
    <w:rsid w:val="008212C2"/>
    <w:rsid w:val="008248C5"/>
    <w:rsid w:val="00826346"/>
    <w:rsid w:val="0082656E"/>
    <w:rsid w:val="00826AE7"/>
    <w:rsid w:val="00826B38"/>
    <w:rsid w:val="00831C6E"/>
    <w:rsid w:val="00836919"/>
    <w:rsid w:val="00841F51"/>
    <w:rsid w:val="008433B0"/>
    <w:rsid w:val="00847C2F"/>
    <w:rsid w:val="00850049"/>
    <w:rsid w:val="008501CA"/>
    <w:rsid w:val="00851603"/>
    <w:rsid w:val="008517CC"/>
    <w:rsid w:val="008528E6"/>
    <w:rsid w:val="00853068"/>
    <w:rsid w:val="00853219"/>
    <w:rsid w:val="008533EF"/>
    <w:rsid w:val="00853FF0"/>
    <w:rsid w:val="0085433C"/>
    <w:rsid w:val="0085498F"/>
    <w:rsid w:val="00854BF9"/>
    <w:rsid w:val="00854F1F"/>
    <w:rsid w:val="00855AF5"/>
    <w:rsid w:val="00855D7C"/>
    <w:rsid w:val="00856409"/>
    <w:rsid w:val="00857F15"/>
    <w:rsid w:val="008601ED"/>
    <w:rsid w:val="008622E1"/>
    <w:rsid w:val="00863938"/>
    <w:rsid w:val="00863A65"/>
    <w:rsid w:val="008647B6"/>
    <w:rsid w:val="00864A92"/>
    <w:rsid w:val="0086666E"/>
    <w:rsid w:val="008668A8"/>
    <w:rsid w:val="00873500"/>
    <w:rsid w:val="00873BAE"/>
    <w:rsid w:val="00874145"/>
    <w:rsid w:val="0087522B"/>
    <w:rsid w:val="00875499"/>
    <w:rsid w:val="00875F69"/>
    <w:rsid w:val="00876560"/>
    <w:rsid w:val="00876A17"/>
    <w:rsid w:val="008776C3"/>
    <w:rsid w:val="008829D1"/>
    <w:rsid w:val="00882CD3"/>
    <w:rsid w:val="00883633"/>
    <w:rsid w:val="00883CFA"/>
    <w:rsid w:val="00883F61"/>
    <w:rsid w:val="008847ED"/>
    <w:rsid w:val="008873F4"/>
    <w:rsid w:val="00890643"/>
    <w:rsid w:val="0089132F"/>
    <w:rsid w:val="00894894"/>
    <w:rsid w:val="008948BD"/>
    <w:rsid w:val="00895296"/>
    <w:rsid w:val="00895FDB"/>
    <w:rsid w:val="00896E40"/>
    <w:rsid w:val="008A1C25"/>
    <w:rsid w:val="008A2203"/>
    <w:rsid w:val="008A35B4"/>
    <w:rsid w:val="008A5291"/>
    <w:rsid w:val="008A59BF"/>
    <w:rsid w:val="008A65CA"/>
    <w:rsid w:val="008B3768"/>
    <w:rsid w:val="008B4084"/>
    <w:rsid w:val="008B5694"/>
    <w:rsid w:val="008B6DC0"/>
    <w:rsid w:val="008B7433"/>
    <w:rsid w:val="008B761A"/>
    <w:rsid w:val="008C3E84"/>
    <w:rsid w:val="008C6571"/>
    <w:rsid w:val="008C7F59"/>
    <w:rsid w:val="008D20FC"/>
    <w:rsid w:val="008D2C45"/>
    <w:rsid w:val="008D30E4"/>
    <w:rsid w:val="008D3452"/>
    <w:rsid w:val="008E00A6"/>
    <w:rsid w:val="008E30CF"/>
    <w:rsid w:val="008E6557"/>
    <w:rsid w:val="008E69EB"/>
    <w:rsid w:val="008E7001"/>
    <w:rsid w:val="008E722F"/>
    <w:rsid w:val="008F0AD8"/>
    <w:rsid w:val="008F1696"/>
    <w:rsid w:val="008F18E5"/>
    <w:rsid w:val="008F26CB"/>
    <w:rsid w:val="008F2B57"/>
    <w:rsid w:val="008F3444"/>
    <w:rsid w:val="008F6EF8"/>
    <w:rsid w:val="008F7057"/>
    <w:rsid w:val="008F7269"/>
    <w:rsid w:val="009004CA"/>
    <w:rsid w:val="00902582"/>
    <w:rsid w:val="00905C81"/>
    <w:rsid w:val="00910A0F"/>
    <w:rsid w:val="00910B58"/>
    <w:rsid w:val="009115EC"/>
    <w:rsid w:val="00912517"/>
    <w:rsid w:val="00912EF0"/>
    <w:rsid w:val="0091358C"/>
    <w:rsid w:val="009143E3"/>
    <w:rsid w:val="00917ACD"/>
    <w:rsid w:val="00920F31"/>
    <w:rsid w:val="009210BC"/>
    <w:rsid w:val="0092151E"/>
    <w:rsid w:val="00923853"/>
    <w:rsid w:val="00925499"/>
    <w:rsid w:val="0092647E"/>
    <w:rsid w:val="00926A17"/>
    <w:rsid w:val="009277D9"/>
    <w:rsid w:val="00930D94"/>
    <w:rsid w:val="00931F57"/>
    <w:rsid w:val="0093484B"/>
    <w:rsid w:val="00934D70"/>
    <w:rsid w:val="00936726"/>
    <w:rsid w:val="0094153C"/>
    <w:rsid w:val="00941AD2"/>
    <w:rsid w:val="00942F43"/>
    <w:rsid w:val="00943610"/>
    <w:rsid w:val="0094423B"/>
    <w:rsid w:val="0094447D"/>
    <w:rsid w:val="009449C7"/>
    <w:rsid w:val="009449FC"/>
    <w:rsid w:val="0094731B"/>
    <w:rsid w:val="00950E9B"/>
    <w:rsid w:val="009526D3"/>
    <w:rsid w:val="00952F1F"/>
    <w:rsid w:val="00954164"/>
    <w:rsid w:val="009572D8"/>
    <w:rsid w:val="009577CD"/>
    <w:rsid w:val="00957855"/>
    <w:rsid w:val="009606DF"/>
    <w:rsid w:val="0096304E"/>
    <w:rsid w:val="009679E6"/>
    <w:rsid w:val="0097010A"/>
    <w:rsid w:val="009721A4"/>
    <w:rsid w:val="009735A1"/>
    <w:rsid w:val="0097473B"/>
    <w:rsid w:val="009752A4"/>
    <w:rsid w:val="0097703F"/>
    <w:rsid w:val="00977554"/>
    <w:rsid w:val="009817CA"/>
    <w:rsid w:val="00984398"/>
    <w:rsid w:val="009866F5"/>
    <w:rsid w:val="00993314"/>
    <w:rsid w:val="00994AB1"/>
    <w:rsid w:val="00994D7D"/>
    <w:rsid w:val="009957E9"/>
    <w:rsid w:val="009959AA"/>
    <w:rsid w:val="00995ADE"/>
    <w:rsid w:val="00996345"/>
    <w:rsid w:val="009A04E0"/>
    <w:rsid w:val="009A211D"/>
    <w:rsid w:val="009A3349"/>
    <w:rsid w:val="009A3652"/>
    <w:rsid w:val="009A6717"/>
    <w:rsid w:val="009A6AAD"/>
    <w:rsid w:val="009B0993"/>
    <w:rsid w:val="009B3545"/>
    <w:rsid w:val="009B3DE9"/>
    <w:rsid w:val="009B40F1"/>
    <w:rsid w:val="009B4929"/>
    <w:rsid w:val="009B5A02"/>
    <w:rsid w:val="009B7120"/>
    <w:rsid w:val="009C1B57"/>
    <w:rsid w:val="009C2ECC"/>
    <w:rsid w:val="009C3E6A"/>
    <w:rsid w:val="009C4476"/>
    <w:rsid w:val="009C5423"/>
    <w:rsid w:val="009C77B4"/>
    <w:rsid w:val="009D03A5"/>
    <w:rsid w:val="009D3476"/>
    <w:rsid w:val="009D3481"/>
    <w:rsid w:val="009D368A"/>
    <w:rsid w:val="009D390D"/>
    <w:rsid w:val="009D4309"/>
    <w:rsid w:val="009D56F5"/>
    <w:rsid w:val="009D5ACC"/>
    <w:rsid w:val="009D6B51"/>
    <w:rsid w:val="009D7C01"/>
    <w:rsid w:val="009E03E4"/>
    <w:rsid w:val="009E6F1D"/>
    <w:rsid w:val="009F0070"/>
    <w:rsid w:val="009F223F"/>
    <w:rsid w:val="009F3199"/>
    <w:rsid w:val="009F47E0"/>
    <w:rsid w:val="009F4E05"/>
    <w:rsid w:val="009F4F62"/>
    <w:rsid w:val="009F51F8"/>
    <w:rsid w:val="009F59C8"/>
    <w:rsid w:val="009F6F8D"/>
    <w:rsid w:val="00A00941"/>
    <w:rsid w:val="00A02006"/>
    <w:rsid w:val="00A02951"/>
    <w:rsid w:val="00A042F5"/>
    <w:rsid w:val="00A05708"/>
    <w:rsid w:val="00A0573F"/>
    <w:rsid w:val="00A07648"/>
    <w:rsid w:val="00A10011"/>
    <w:rsid w:val="00A13B34"/>
    <w:rsid w:val="00A140F4"/>
    <w:rsid w:val="00A17957"/>
    <w:rsid w:val="00A204E5"/>
    <w:rsid w:val="00A20698"/>
    <w:rsid w:val="00A218EB"/>
    <w:rsid w:val="00A21EDF"/>
    <w:rsid w:val="00A26AF8"/>
    <w:rsid w:val="00A30045"/>
    <w:rsid w:val="00A30089"/>
    <w:rsid w:val="00A3023F"/>
    <w:rsid w:val="00A305D7"/>
    <w:rsid w:val="00A31679"/>
    <w:rsid w:val="00A32C3F"/>
    <w:rsid w:val="00A33202"/>
    <w:rsid w:val="00A348FE"/>
    <w:rsid w:val="00A34F67"/>
    <w:rsid w:val="00A350D4"/>
    <w:rsid w:val="00A36370"/>
    <w:rsid w:val="00A363D4"/>
    <w:rsid w:val="00A36FF2"/>
    <w:rsid w:val="00A37996"/>
    <w:rsid w:val="00A40495"/>
    <w:rsid w:val="00A41F33"/>
    <w:rsid w:val="00A4387D"/>
    <w:rsid w:val="00A441CD"/>
    <w:rsid w:val="00A44A7A"/>
    <w:rsid w:val="00A45733"/>
    <w:rsid w:val="00A4626A"/>
    <w:rsid w:val="00A51991"/>
    <w:rsid w:val="00A5258E"/>
    <w:rsid w:val="00A57F6A"/>
    <w:rsid w:val="00A60EE8"/>
    <w:rsid w:val="00A61C2A"/>
    <w:rsid w:val="00A62F88"/>
    <w:rsid w:val="00A64A60"/>
    <w:rsid w:val="00A64B70"/>
    <w:rsid w:val="00A64C03"/>
    <w:rsid w:val="00A66A1F"/>
    <w:rsid w:val="00A70A96"/>
    <w:rsid w:val="00A70F66"/>
    <w:rsid w:val="00A71265"/>
    <w:rsid w:val="00A7144F"/>
    <w:rsid w:val="00A714B3"/>
    <w:rsid w:val="00A71D7D"/>
    <w:rsid w:val="00A73DE8"/>
    <w:rsid w:val="00A741E3"/>
    <w:rsid w:val="00A74C18"/>
    <w:rsid w:val="00A760CC"/>
    <w:rsid w:val="00A76B8D"/>
    <w:rsid w:val="00A76BB8"/>
    <w:rsid w:val="00A823AC"/>
    <w:rsid w:val="00A82407"/>
    <w:rsid w:val="00A8413B"/>
    <w:rsid w:val="00A84A8A"/>
    <w:rsid w:val="00A856CD"/>
    <w:rsid w:val="00A86103"/>
    <w:rsid w:val="00A8796D"/>
    <w:rsid w:val="00A913CB"/>
    <w:rsid w:val="00A92FD9"/>
    <w:rsid w:val="00A94803"/>
    <w:rsid w:val="00A95C2D"/>
    <w:rsid w:val="00A97926"/>
    <w:rsid w:val="00AA126A"/>
    <w:rsid w:val="00AA1EF7"/>
    <w:rsid w:val="00AA1FDF"/>
    <w:rsid w:val="00AA2C2E"/>
    <w:rsid w:val="00AA3B92"/>
    <w:rsid w:val="00AA4773"/>
    <w:rsid w:val="00AA502C"/>
    <w:rsid w:val="00AA5088"/>
    <w:rsid w:val="00AA5D07"/>
    <w:rsid w:val="00AA76EA"/>
    <w:rsid w:val="00AB167C"/>
    <w:rsid w:val="00AB2D69"/>
    <w:rsid w:val="00AB2E54"/>
    <w:rsid w:val="00AB3D2A"/>
    <w:rsid w:val="00AB44EF"/>
    <w:rsid w:val="00AC16D7"/>
    <w:rsid w:val="00AC30CA"/>
    <w:rsid w:val="00AC58C1"/>
    <w:rsid w:val="00AC6100"/>
    <w:rsid w:val="00AC6B95"/>
    <w:rsid w:val="00AD0A35"/>
    <w:rsid w:val="00AD0B72"/>
    <w:rsid w:val="00AD15BB"/>
    <w:rsid w:val="00AD326F"/>
    <w:rsid w:val="00AD5F44"/>
    <w:rsid w:val="00AE0251"/>
    <w:rsid w:val="00AE0471"/>
    <w:rsid w:val="00AE125D"/>
    <w:rsid w:val="00AE389B"/>
    <w:rsid w:val="00AE78B2"/>
    <w:rsid w:val="00AF0807"/>
    <w:rsid w:val="00AF0A4E"/>
    <w:rsid w:val="00AF2254"/>
    <w:rsid w:val="00AF3349"/>
    <w:rsid w:val="00AF3881"/>
    <w:rsid w:val="00AF3F93"/>
    <w:rsid w:val="00AF7525"/>
    <w:rsid w:val="00B07493"/>
    <w:rsid w:val="00B10A78"/>
    <w:rsid w:val="00B10B7B"/>
    <w:rsid w:val="00B14E62"/>
    <w:rsid w:val="00B1585A"/>
    <w:rsid w:val="00B1704A"/>
    <w:rsid w:val="00B17B53"/>
    <w:rsid w:val="00B21E32"/>
    <w:rsid w:val="00B232FA"/>
    <w:rsid w:val="00B24580"/>
    <w:rsid w:val="00B2481D"/>
    <w:rsid w:val="00B25D50"/>
    <w:rsid w:val="00B26484"/>
    <w:rsid w:val="00B32247"/>
    <w:rsid w:val="00B3225E"/>
    <w:rsid w:val="00B32C2B"/>
    <w:rsid w:val="00B341C6"/>
    <w:rsid w:val="00B34B86"/>
    <w:rsid w:val="00B35859"/>
    <w:rsid w:val="00B36249"/>
    <w:rsid w:val="00B36E44"/>
    <w:rsid w:val="00B377D7"/>
    <w:rsid w:val="00B37D89"/>
    <w:rsid w:val="00B40687"/>
    <w:rsid w:val="00B427B0"/>
    <w:rsid w:val="00B456AA"/>
    <w:rsid w:val="00B5101A"/>
    <w:rsid w:val="00B51541"/>
    <w:rsid w:val="00B5276D"/>
    <w:rsid w:val="00B5283A"/>
    <w:rsid w:val="00B52BA4"/>
    <w:rsid w:val="00B53091"/>
    <w:rsid w:val="00B55F21"/>
    <w:rsid w:val="00B616A8"/>
    <w:rsid w:val="00B64D6B"/>
    <w:rsid w:val="00B66457"/>
    <w:rsid w:val="00B66A67"/>
    <w:rsid w:val="00B6738A"/>
    <w:rsid w:val="00B711F6"/>
    <w:rsid w:val="00B713B7"/>
    <w:rsid w:val="00B72D99"/>
    <w:rsid w:val="00B7640F"/>
    <w:rsid w:val="00B77422"/>
    <w:rsid w:val="00B80E42"/>
    <w:rsid w:val="00B81154"/>
    <w:rsid w:val="00B81523"/>
    <w:rsid w:val="00B852BB"/>
    <w:rsid w:val="00B854B1"/>
    <w:rsid w:val="00B857B6"/>
    <w:rsid w:val="00B85B10"/>
    <w:rsid w:val="00B85CB4"/>
    <w:rsid w:val="00B86C96"/>
    <w:rsid w:val="00B87323"/>
    <w:rsid w:val="00B87A7B"/>
    <w:rsid w:val="00B917BB"/>
    <w:rsid w:val="00B92153"/>
    <w:rsid w:val="00B94F27"/>
    <w:rsid w:val="00B95251"/>
    <w:rsid w:val="00B960ED"/>
    <w:rsid w:val="00B96A3A"/>
    <w:rsid w:val="00B96AB6"/>
    <w:rsid w:val="00B97ABC"/>
    <w:rsid w:val="00BA2BB9"/>
    <w:rsid w:val="00BA2D67"/>
    <w:rsid w:val="00BA3DC6"/>
    <w:rsid w:val="00BA513F"/>
    <w:rsid w:val="00BA6DAA"/>
    <w:rsid w:val="00BA7FA6"/>
    <w:rsid w:val="00BB03BD"/>
    <w:rsid w:val="00BB07E8"/>
    <w:rsid w:val="00BB0852"/>
    <w:rsid w:val="00BB2CEE"/>
    <w:rsid w:val="00BB3106"/>
    <w:rsid w:val="00BB34E7"/>
    <w:rsid w:val="00BB3608"/>
    <w:rsid w:val="00BB3EB7"/>
    <w:rsid w:val="00BB432B"/>
    <w:rsid w:val="00BB4B23"/>
    <w:rsid w:val="00BC19C5"/>
    <w:rsid w:val="00BC1C4A"/>
    <w:rsid w:val="00BC1DCB"/>
    <w:rsid w:val="00BC3030"/>
    <w:rsid w:val="00BC340A"/>
    <w:rsid w:val="00BC3C2A"/>
    <w:rsid w:val="00BC3D82"/>
    <w:rsid w:val="00BC400B"/>
    <w:rsid w:val="00BC44CB"/>
    <w:rsid w:val="00BD2316"/>
    <w:rsid w:val="00BD4823"/>
    <w:rsid w:val="00BD55DA"/>
    <w:rsid w:val="00BD57EF"/>
    <w:rsid w:val="00BD6C7F"/>
    <w:rsid w:val="00BD6DA7"/>
    <w:rsid w:val="00BE0470"/>
    <w:rsid w:val="00BE2161"/>
    <w:rsid w:val="00BE571E"/>
    <w:rsid w:val="00BE6150"/>
    <w:rsid w:val="00BE6296"/>
    <w:rsid w:val="00BE7336"/>
    <w:rsid w:val="00BE7CFF"/>
    <w:rsid w:val="00BF2AC0"/>
    <w:rsid w:val="00BF387E"/>
    <w:rsid w:val="00BF3FF4"/>
    <w:rsid w:val="00BF4EBC"/>
    <w:rsid w:val="00BF51D9"/>
    <w:rsid w:val="00BF6C22"/>
    <w:rsid w:val="00C0020D"/>
    <w:rsid w:val="00C0144D"/>
    <w:rsid w:val="00C03707"/>
    <w:rsid w:val="00C03DBE"/>
    <w:rsid w:val="00C11424"/>
    <w:rsid w:val="00C116AD"/>
    <w:rsid w:val="00C1497D"/>
    <w:rsid w:val="00C17A92"/>
    <w:rsid w:val="00C233FF"/>
    <w:rsid w:val="00C24EB3"/>
    <w:rsid w:val="00C26088"/>
    <w:rsid w:val="00C2701E"/>
    <w:rsid w:val="00C2785A"/>
    <w:rsid w:val="00C3076D"/>
    <w:rsid w:val="00C32436"/>
    <w:rsid w:val="00C3417B"/>
    <w:rsid w:val="00C341DF"/>
    <w:rsid w:val="00C34220"/>
    <w:rsid w:val="00C34C4A"/>
    <w:rsid w:val="00C35825"/>
    <w:rsid w:val="00C36239"/>
    <w:rsid w:val="00C4196A"/>
    <w:rsid w:val="00C41F8B"/>
    <w:rsid w:val="00C43266"/>
    <w:rsid w:val="00C43C33"/>
    <w:rsid w:val="00C44B37"/>
    <w:rsid w:val="00C470C1"/>
    <w:rsid w:val="00C525D6"/>
    <w:rsid w:val="00C5330C"/>
    <w:rsid w:val="00C53639"/>
    <w:rsid w:val="00C54EF8"/>
    <w:rsid w:val="00C55D11"/>
    <w:rsid w:val="00C56111"/>
    <w:rsid w:val="00C60F41"/>
    <w:rsid w:val="00C62DFC"/>
    <w:rsid w:val="00C63FE0"/>
    <w:rsid w:val="00C640D9"/>
    <w:rsid w:val="00C64375"/>
    <w:rsid w:val="00C65D0A"/>
    <w:rsid w:val="00C66D27"/>
    <w:rsid w:val="00C66E18"/>
    <w:rsid w:val="00C67274"/>
    <w:rsid w:val="00C67592"/>
    <w:rsid w:val="00C719C5"/>
    <w:rsid w:val="00C72218"/>
    <w:rsid w:val="00C72F4E"/>
    <w:rsid w:val="00C758BE"/>
    <w:rsid w:val="00C76ED2"/>
    <w:rsid w:val="00C77715"/>
    <w:rsid w:val="00C777C3"/>
    <w:rsid w:val="00C8053A"/>
    <w:rsid w:val="00C81104"/>
    <w:rsid w:val="00C81DA7"/>
    <w:rsid w:val="00C81F30"/>
    <w:rsid w:val="00C828DC"/>
    <w:rsid w:val="00C831F1"/>
    <w:rsid w:val="00C84BE6"/>
    <w:rsid w:val="00C85316"/>
    <w:rsid w:val="00C873FE"/>
    <w:rsid w:val="00C874A6"/>
    <w:rsid w:val="00C91767"/>
    <w:rsid w:val="00C925E7"/>
    <w:rsid w:val="00C94E01"/>
    <w:rsid w:val="00C96CC3"/>
    <w:rsid w:val="00CA0D40"/>
    <w:rsid w:val="00CA1406"/>
    <w:rsid w:val="00CA1488"/>
    <w:rsid w:val="00CA1A03"/>
    <w:rsid w:val="00CA2046"/>
    <w:rsid w:val="00CA2DFA"/>
    <w:rsid w:val="00CA43EB"/>
    <w:rsid w:val="00CA5A01"/>
    <w:rsid w:val="00CA62CB"/>
    <w:rsid w:val="00CB0B9B"/>
    <w:rsid w:val="00CB0D92"/>
    <w:rsid w:val="00CB1D9E"/>
    <w:rsid w:val="00CB2112"/>
    <w:rsid w:val="00CB2668"/>
    <w:rsid w:val="00CB33C8"/>
    <w:rsid w:val="00CB43FA"/>
    <w:rsid w:val="00CB546F"/>
    <w:rsid w:val="00CB5A17"/>
    <w:rsid w:val="00CB7096"/>
    <w:rsid w:val="00CB7E90"/>
    <w:rsid w:val="00CC0630"/>
    <w:rsid w:val="00CC3A54"/>
    <w:rsid w:val="00CC6A56"/>
    <w:rsid w:val="00CC7124"/>
    <w:rsid w:val="00CD06C3"/>
    <w:rsid w:val="00CD2400"/>
    <w:rsid w:val="00CD347C"/>
    <w:rsid w:val="00CD5DF8"/>
    <w:rsid w:val="00CD7089"/>
    <w:rsid w:val="00CE167F"/>
    <w:rsid w:val="00CE18DE"/>
    <w:rsid w:val="00CE1B28"/>
    <w:rsid w:val="00CE20DC"/>
    <w:rsid w:val="00CE21AA"/>
    <w:rsid w:val="00CE324E"/>
    <w:rsid w:val="00CF030B"/>
    <w:rsid w:val="00CF0724"/>
    <w:rsid w:val="00CF1859"/>
    <w:rsid w:val="00CF27FC"/>
    <w:rsid w:val="00CF2B44"/>
    <w:rsid w:val="00CF4324"/>
    <w:rsid w:val="00CF479F"/>
    <w:rsid w:val="00CF49BF"/>
    <w:rsid w:val="00CF532F"/>
    <w:rsid w:val="00CF58E6"/>
    <w:rsid w:val="00D01954"/>
    <w:rsid w:val="00D021B2"/>
    <w:rsid w:val="00D0277A"/>
    <w:rsid w:val="00D037C7"/>
    <w:rsid w:val="00D039BB"/>
    <w:rsid w:val="00D06253"/>
    <w:rsid w:val="00D07153"/>
    <w:rsid w:val="00D0725D"/>
    <w:rsid w:val="00D07FB8"/>
    <w:rsid w:val="00D106CC"/>
    <w:rsid w:val="00D11DF3"/>
    <w:rsid w:val="00D123F2"/>
    <w:rsid w:val="00D12BCF"/>
    <w:rsid w:val="00D149FD"/>
    <w:rsid w:val="00D15091"/>
    <w:rsid w:val="00D152DB"/>
    <w:rsid w:val="00D156AF"/>
    <w:rsid w:val="00D1674C"/>
    <w:rsid w:val="00D20502"/>
    <w:rsid w:val="00D20687"/>
    <w:rsid w:val="00D206B1"/>
    <w:rsid w:val="00D21422"/>
    <w:rsid w:val="00D23578"/>
    <w:rsid w:val="00D23E33"/>
    <w:rsid w:val="00D31DBA"/>
    <w:rsid w:val="00D32336"/>
    <w:rsid w:val="00D33116"/>
    <w:rsid w:val="00D360FF"/>
    <w:rsid w:val="00D36AA8"/>
    <w:rsid w:val="00D428D4"/>
    <w:rsid w:val="00D437F2"/>
    <w:rsid w:val="00D43FAE"/>
    <w:rsid w:val="00D45D74"/>
    <w:rsid w:val="00D47492"/>
    <w:rsid w:val="00D47734"/>
    <w:rsid w:val="00D51BAF"/>
    <w:rsid w:val="00D53719"/>
    <w:rsid w:val="00D5410E"/>
    <w:rsid w:val="00D549D3"/>
    <w:rsid w:val="00D60408"/>
    <w:rsid w:val="00D61644"/>
    <w:rsid w:val="00D62029"/>
    <w:rsid w:val="00D623AB"/>
    <w:rsid w:val="00D64896"/>
    <w:rsid w:val="00D651B3"/>
    <w:rsid w:val="00D651E6"/>
    <w:rsid w:val="00D656D1"/>
    <w:rsid w:val="00D66540"/>
    <w:rsid w:val="00D66800"/>
    <w:rsid w:val="00D7068D"/>
    <w:rsid w:val="00D712E0"/>
    <w:rsid w:val="00D7515B"/>
    <w:rsid w:val="00D8009D"/>
    <w:rsid w:val="00D8151D"/>
    <w:rsid w:val="00D8240B"/>
    <w:rsid w:val="00D82900"/>
    <w:rsid w:val="00D82E7F"/>
    <w:rsid w:val="00D83582"/>
    <w:rsid w:val="00D83862"/>
    <w:rsid w:val="00D84C0F"/>
    <w:rsid w:val="00D84DD4"/>
    <w:rsid w:val="00D91A05"/>
    <w:rsid w:val="00D92186"/>
    <w:rsid w:val="00D93523"/>
    <w:rsid w:val="00D943D2"/>
    <w:rsid w:val="00D9496F"/>
    <w:rsid w:val="00D952E2"/>
    <w:rsid w:val="00D979DA"/>
    <w:rsid w:val="00DA2984"/>
    <w:rsid w:val="00DA300B"/>
    <w:rsid w:val="00DA6047"/>
    <w:rsid w:val="00DA6082"/>
    <w:rsid w:val="00DA690A"/>
    <w:rsid w:val="00DB24AA"/>
    <w:rsid w:val="00DB4016"/>
    <w:rsid w:val="00DB66F1"/>
    <w:rsid w:val="00DB6B90"/>
    <w:rsid w:val="00DB6D29"/>
    <w:rsid w:val="00DB702E"/>
    <w:rsid w:val="00DC02ED"/>
    <w:rsid w:val="00DC3558"/>
    <w:rsid w:val="00DC4B3E"/>
    <w:rsid w:val="00DD008C"/>
    <w:rsid w:val="00DD32FD"/>
    <w:rsid w:val="00DD3A15"/>
    <w:rsid w:val="00DD4B98"/>
    <w:rsid w:val="00DD5B42"/>
    <w:rsid w:val="00DD64DC"/>
    <w:rsid w:val="00DD76F3"/>
    <w:rsid w:val="00DE2BC2"/>
    <w:rsid w:val="00DE32FC"/>
    <w:rsid w:val="00DE56A2"/>
    <w:rsid w:val="00DE6D07"/>
    <w:rsid w:val="00DF3CDB"/>
    <w:rsid w:val="00DF5294"/>
    <w:rsid w:val="00DF608E"/>
    <w:rsid w:val="00DF7A35"/>
    <w:rsid w:val="00E009A0"/>
    <w:rsid w:val="00E02520"/>
    <w:rsid w:val="00E0256D"/>
    <w:rsid w:val="00E05796"/>
    <w:rsid w:val="00E06EE9"/>
    <w:rsid w:val="00E06F24"/>
    <w:rsid w:val="00E07395"/>
    <w:rsid w:val="00E07C5D"/>
    <w:rsid w:val="00E10821"/>
    <w:rsid w:val="00E10DCE"/>
    <w:rsid w:val="00E11175"/>
    <w:rsid w:val="00E120E9"/>
    <w:rsid w:val="00E132C4"/>
    <w:rsid w:val="00E136C2"/>
    <w:rsid w:val="00E138FB"/>
    <w:rsid w:val="00E13A1E"/>
    <w:rsid w:val="00E14118"/>
    <w:rsid w:val="00E14909"/>
    <w:rsid w:val="00E20056"/>
    <w:rsid w:val="00E216C0"/>
    <w:rsid w:val="00E21EC7"/>
    <w:rsid w:val="00E22659"/>
    <w:rsid w:val="00E23490"/>
    <w:rsid w:val="00E235C4"/>
    <w:rsid w:val="00E2574D"/>
    <w:rsid w:val="00E26D1C"/>
    <w:rsid w:val="00E30BC1"/>
    <w:rsid w:val="00E31069"/>
    <w:rsid w:val="00E32749"/>
    <w:rsid w:val="00E33E83"/>
    <w:rsid w:val="00E353CD"/>
    <w:rsid w:val="00E3650B"/>
    <w:rsid w:val="00E40FDC"/>
    <w:rsid w:val="00E4171F"/>
    <w:rsid w:val="00E42B99"/>
    <w:rsid w:val="00E43116"/>
    <w:rsid w:val="00E43198"/>
    <w:rsid w:val="00E43965"/>
    <w:rsid w:val="00E442D6"/>
    <w:rsid w:val="00E44F0B"/>
    <w:rsid w:val="00E46438"/>
    <w:rsid w:val="00E4698C"/>
    <w:rsid w:val="00E46EA3"/>
    <w:rsid w:val="00E47DD9"/>
    <w:rsid w:val="00E5036F"/>
    <w:rsid w:val="00E57269"/>
    <w:rsid w:val="00E579CD"/>
    <w:rsid w:val="00E579FC"/>
    <w:rsid w:val="00E643F2"/>
    <w:rsid w:val="00E67676"/>
    <w:rsid w:val="00E67832"/>
    <w:rsid w:val="00E67CFD"/>
    <w:rsid w:val="00E67E1A"/>
    <w:rsid w:val="00E76B48"/>
    <w:rsid w:val="00E77787"/>
    <w:rsid w:val="00E806C9"/>
    <w:rsid w:val="00E8427C"/>
    <w:rsid w:val="00E86F08"/>
    <w:rsid w:val="00E90125"/>
    <w:rsid w:val="00E91A54"/>
    <w:rsid w:val="00E92531"/>
    <w:rsid w:val="00E92564"/>
    <w:rsid w:val="00E94F4D"/>
    <w:rsid w:val="00E95580"/>
    <w:rsid w:val="00E96114"/>
    <w:rsid w:val="00E969C7"/>
    <w:rsid w:val="00E97146"/>
    <w:rsid w:val="00E97916"/>
    <w:rsid w:val="00EA08F0"/>
    <w:rsid w:val="00EA2755"/>
    <w:rsid w:val="00EA497B"/>
    <w:rsid w:val="00EA59F6"/>
    <w:rsid w:val="00EA60D9"/>
    <w:rsid w:val="00EB022B"/>
    <w:rsid w:val="00EB02E2"/>
    <w:rsid w:val="00EB1072"/>
    <w:rsid w:val="00EB1CFD"/>
    <w:rsid w:val="00EB37E1"/>
    <w:rsid w:val="00EB3E7E"/>
    <w:rsid w:val="00EB67C2"/>
    <w:rsid w:val="00EB790B"/>
    <w:rsid w:val="00EB7F93"/>
    <w:rsid w:val="00EC0021"/>
    <w:rsid w:val="00EC024A"/>
    <w:rsid w:val="00EC092A"/>
    <w:rsid w:val="00EC24BB"/>
    <w:rsid w:val="00EC48C2"/>
    <w:rsid w:val="00EC542E"/>
    <w:rsid w:val="00EC756C"/>
    <w:rsid w:val="00EC7A97"/>
    <w:rsid w:val="00ED3375"/>
    <w:rsid w:val="00ED3B27"/>
    <w:rsid w:val="00ED4770"/>
    <w:rsid w:val="00ED58C4"/>
    <w:rsid w:val="00EE1BCA"/>
    <w:rsid w:val="00EE35E9"/>
    <w:rsid w:val="00EF00EA"/>
    <w:rsid w:val="00EF059F"/>
    <w:rsid w:val="00EF08DF"/>
    <w:rsid w:val="00EF648E"/>
    <w:rsid w:val="00EF71FF"/>
    <w:rsid w:val="00F00478"/>
    <w:rsid w:val="00F018EA"/>
    <w:rsid w:val="00F04DA4"/>
    <w:rsid w:val="00F05645"/>
    <w:rsid w:val="00F05B2B"/>
    <w:rsid w:val="00F07A58"/>
    <w:rsid w:val="00F1089B"/>
    <w:rsid w:val="00F10CDF"/>
    <w:rsid w:val="00F11629"/>
    <w:rsid w:val="00F12BB6"/>
    <w:rsid w:val="00F137EC"/>
    <w:rsid w:val="00F13947"/>
    <w:rsid w:val="00F139C3"/>
    <w:rsid w:val="00F17039"/>
    <w:rsid w:val="00F207DF"/>
    <w:rsid w:val="00F2260F"/>
    <w:rsid w:val="00F24383"/>
    <w:rsid w:val="00F25656"/>
    <w:rsid w:val="00F25966"/>
    <w:rsid w:val="00F25DBE"/>
    <w:rsid w:val="00F2697D"/>
    <w:rsid w:val="00F27AFE"/>
    <w:rsid w:val="00F30102"/>
    <w:rsid w:val="00F32883"/>
    <w:rsid w:val="00F34CD6"/>
    <w:rsid w:val="00F408A4"/>
    <w:rsid w:val="00F41A7D"/>
    <w:rsid w:val="00F41E92"/>
    <w:rsid w:val="00F424AE"/>
    <w:rsid w:val="00F4267A"/>
    <w:rsid w:val="00F43098"/>
    <w:rsid w:val="00F44221"/>
    <w:rsid w:val="00F44A03"/>
    <w:rsid w:val="00F45368"/>
    <w:rsid w:val="00F45B7F"/>
    <w:rsid w:val="00F45DE6"/>
    <w:rsid w:val="00F45EB2"/>
    <w:rsid w:val="00F52ABF"/>
    <w:rsid w:val="00F53785"/>
    <w:rsid w:val="00F5425E"/>
    <w:rsid w:val="00F55779"/>
    <w:rsid w:val="00F57ADF"/>
    <w:rsid w:val="00F57B0D"/>
    <w:rsid w:val="00F57C22"/>
    <w:rsid w:val="00F638EA"/>
    <w:rsid w:val="00F65095"/>
    <w:rsid w:val="00F66D01"/>
    <w:rsid w:val="00F73879"/>
    <w:rsid w:val="00F73B74"/>
    <w:rsid w:val="00F74B2C"/>
    <w:rsid w:val="00F74DD7"/>
    <w:rsid w:val="00F74ED2"/>
    <w:rsid w:val="00F75677"/>
    <w:rsid w:val="00F80145"/>
    <w:rsid w:val="00F80683"/>
    <w:rsid w:val="00F82272"/>
    <w:rsid w:val="00F82F20"/>
    <w:rsid w:val="00F833F5"/>
    <w:rsid w:val="00F8395E"/>
    <w:rsid w:val="00F83982"/>
    <w:rsid w:val="00F83D88"/>
    <w:rsid w:val="00F844E4"/>
    <w:rsid w:val="00F85037"/>
    <w:rsid w:val="00F922CB"/>
    <w:rsid w:val="00F934EE"/>
    <w:rsid w:val="00F94DE2"/>
    <w:rsid w:val="00F95F79"/>
    <w:rsid w:val="00FA2A1E"/>
    <w:rsid w:val="00FA59E1"/>
    <w:rsid w:val="00FA5D7F"/>
    <w:rsid w:val="00FA5F31"/>
    <w:rsid w:val="00FB043E"/>
    <w:rsid w:val="00FB2F6C"/>
    <w:rsid w:val="00FC0021"/>
    <w:rsid w:val="00FC1EF1"/>
    <w:rsid w:val="00FC2126"/>
    <w:rsid w:val="00FC3063"/>
    <w:rsid w:val="00FC4D8C"/>
    <w:rsid w:val="00FC59EC"/>
    <w:rsid w:val="00FC6211"/>
    <w:rsid w:val="00FC6F1A"/>
    <w:rsid w:val="00FC79E2"/>
    <w:rsid w:val="00FC7C13"/>
    <w:rsid w:val="00FD3652"/>
    <w:rsid w:val="00FD404C"/>
    <w:rsid w:val="00FD6B04"/>
    <w:rsid w:val="00FE167D"/>
    <w:rsid w:val="00FE32B8"/>
    <w:rsid w:val="00FE3821"/>
    <w:rsid w:val="00FE675E"/>
    <w:rsid w:val="00FE724B"/>
    <w:rsid w:val="00FE782A"/>
    <w:rsid w:val="00FF1821"/>
    <w:rsid w:val="00FF25DE"/>
    <w:rsid w:val="00FF460D"/>
    <w:rsid w:val="00FF6746"/>
    <w:rsid w:val="00FF6C47"/>
    <w:rsid w:val="00FF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17BE6B5"/>
  <w15:docId w15:val="{659B2296-F39D-4ECA-9589-5E54C81D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EastAsia" w:hAnsi="Segoe U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iPriority="0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5091"/>
  </w:style>
  <w:style w:type="paragraph" w:styleId="Heading1">
    <w:name w:val="heading 1"/>
    <w:basedOn w:val="Normal"/>
    <w:next w:val="Normal"/>
    <w:link w:val="Heading1Char"/>
    <w:uiPriority w:val="9"/>
    <w:qFormat/>
    <w:rsid w:val="00C5330C"/>
    <w:pPr>
      <w:keepNext/>
      <w:keepLines/>
      <w:spacing w:before="400" w:after="120" w:line="240" w:lineRule="auto"/>
      <w:outlineLvl w:val="0"/>
    </w:pPr>
    <w:rPr>
      <w:rFonts w:eastAsiaTheme="majorEastAsia" w:cstheme="majorBidi"/>
      <w:smallCaps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30C"/>
    <w:pPr>
      <w:keepNext/>
      <w:keepLines/>
      <w:spacing w:before="40" w:after="120" w:line="240" w:lineRule="auto"/>
      <w:outlineLvl w:val="1"/>
    </w:pPr>
    <w:rPr>
      <w:rFonts w:eastAsiaTheme="majorEastAsia" w:cstheme="majorBidi"/>
      <w:smallCaps/>
      <w:color w:val="70AD47" w:themeColor="accent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30C"/>
    <w:pPr>
      <w:keepNext/>
      <w:keepLines/>
      <w:spacing w:before="40" w:after="120" w:line="240" w:lineRule="auto"/>
      <w:outlineLvl w:val="2"/>
    </w:pPr>
    <w:rPr>
      <w:rFonts w:eastAsiaTheme="majorEastAsia" w:cstheme="majorBidi"/>
      <w:smallCaps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3C2"/>
    <w:pPr>
      <w:keepNext/>
      <w:keepLines/>
      <w:spacing w:before="40" w:after="120"/>
      <w:outlineLvl w:val="3"/>
    </w:pPr>
    <w:rPr>
      <w:rFonts w:eastAsiaTheme="majorEastAsia" w:cstheme="majorBidi"/>
      <w:color w:val="70AD47" w:themeColor="accent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5091"/>
    <w:pPr>
      <w:keepNext/>
      <w:keepLines/>
      <w:spacing w:before="40" w:after="0"/>
      <w:outlineLvl w:val="4"/>
    </w:pPr>
    <w:rPr>
      <w:rFonts w:eastAsiaTheme="majorEastAsia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15091"/>
    <w:pPr>
      <w:keepNext/>
      <w:keepLines/>
      <w:spacing w:before="40" w:after="0"/>
      <w:outlineLvl w:val="5"/>
    </w:pPr>
    <w:rPr>
      <w:rFonts w:eastAsiaTheme="majorEastAsia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15091"/>
    <w:pPr>
      <w:keepNext/>
      <w:keepLines/>
      <w:spacing w:before="40" w:after="0"/>
      <w:outlineLvl w:val="6"/>
    </w:pPr>
    <w:rPr>
      <w:rFonts w:eastAsiaTheme="majorEastAsia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15091"/>
    <w:pPr>
      <w:keepNext/>
      <w:keepLines/>
      <w:spacing w:before="40" w:after="0"/>
      <w:outlineLvl w:val="7"/>
    </w:pPr>
    <w:rPr>
      <w:rFonts w:eastAsiaTheme="majorEastAsia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15091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08568A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08568A"/>
    <w:rPr>
      <w:rFonts w:eastAsia="Times New Roman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56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56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8568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56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5330C"/>
    <w:pPr>
      <w:spacing w:after="0" w:line="204" w:lineRule="auto"/>
      <w:contextualSpacing/>
    </w:pPr>
    <w:rPr>
      <w:rFonts w:eastAsiaTheme="majorEastAsia" w:cstheme="majorBidi"/>
      <w:b/>
      <w:smallCaps/>
      <w:color w:val="70AD47" w:themeColor="accent6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5330C"/>
    <w:rPr>
      <w:rFonts w:eastAsiaTheme="majorEastAsia" w:cstheme="majorBidi"/>
      <w:b/>
      <w:smallCaps/>
      <w:color w:val="70AD47" w:themeColor="accent6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1E6"/>
    <w:pPr>
      <w:numPr>
        <w:ilvl w:val="1"/>
      </w:numPr>
      <w:spacing w:after="240" w:line="240" w:lineRule="auto"/>
    </w:pPr>
    <w:rPr>
      <w:rFonts w:eastAsiaTheme="majorEastAsia" w:cstheme="majorBidi"/>
      <w:color w:val="2E74B5" w:themeColor="accent1" w:themeShade="BF"/>
      <w:sz w:val="44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5330C"/>
    <w:rPr>
      <w:rFonts w:eastAsiaTheme="majorEastAsia" w:cstheme="majorBidi"/>
      <w:smallCaps/>
      <w:color w:val="2E74B5" w:themeColor="accent1" w:themeShade="BF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D651E6"/>
    <w:rPr>
      <w:rFonts w:eastAsiaTheme="majorEastAsia" w:cstheme="majorBidi"/>
      <w:color w:val="2E74B5" w:themeColor="accent1" w:themeShade="BF"/>
      <w:sz w:val="44"/>
      <w:szCs w:val="28"/>
    </w:rPr>
  </w:style>
  <w:style w:type="character" w:styleId="Strong">
    <w:name w:val="Strong"/>
    <w:basedOn w:val="DefaultParagraphFont"/>
    <w:uiPriority w:val="22"/>
    <w:qFormat/>
    <w:rsid w:val="0008568A"/>
    <w:rPr>
      <w:b/>
      <w:bCs/>
    </w:rPr>
  </w:style>
  <w:style w:type="character" w:styleId="Emphasis">
    <w:name w:val="Emphasis"/>
    <w:basedOn w:val="DefaultParagraphFont"/>
    <w:uiPriority w:val="20"/>
    <w:qFormat/>
    <w:rsid w:val="0008568A"/>
    <w:rPr>
      <w:i/>
      <w:iCs/>
    </w:rPr>
  </w:style>
  <w:style w:type="paragraph" w:styleId="NoSpacing">
    <w:name w:val="No Spacing"/>
    <w:uiPriority w:val="1"/>
    <w:qFormat/>
    <w:rsid w:val="0008568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5330C"/>
    <w:rPr>
      <w:rFonts w:eastAsiaTheme="majorEastAsia" w:cstheme="majorBidi"/>
      <w:smallCaps/>
      <w:color w:val="70AD47" w:themeColor="accent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330C"/>
    <w:rPr>
      <w:rFonts w:eastAsiaTheme="majorEastAsia" w:cstheme="majorBidi"/>
      <w:smallCaps/>
      <w:color w:val="2E74B5" w:themeColor="accent1" w:themeShade="BF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6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56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6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6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856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856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856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856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856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08568A"/>
    <w:pPr>
      <w:outlineLvl w:val="9"/>
    </w:pPr>
  </w:style>
  <w:style w:type="paragraph" w:styleId="ListParagraph">
    <w:name w:val="List Paragraph"/>
    <w:aliases w:val="PS Numbering"/>
    <w:basedOn w:val="Normal"/>
    <w:link w:val="ListParagraphChar"/>
    <w:uiPriority w:val="34"/>
    <w:qFormat/>
    <w:rsid w:val="00D15091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E07395"/>
    <w:pPr>
      <w:spacing w:after="100"/>
      <w:ind w:left="400"/>
    </w:pPr>
  </w:style>
  <w:style w:type="character" w:customStyle="1" w:styleId="Heading4Char">
    <w:name w:val="Heading 4 Char"/>
    <w:basedOn w:val="DefaultParagraphFont"/>
    <w:link w:val="Heading4"/>
    <w:uiPriority w:val="9"/>
    <w:rsid w:val="000833C2"/>
    <w:rPr>
      <w:rFonts w:eastAsiaTheme="majorEastAsia" w:cstheme="majorBidi"/>
      <w:color w:val="70AD47" w:themeColor="accent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15091"/>
    <w:rPr>
      <w:rFonts w:eastAsiaTheme="majorEastAsia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15091"/>
    <w:rPr>
      <w:rFonts w:eastAsiaTheme="majorEastAsia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rsid w:val="00D15091"/>
    <w:rPr>
      <w:rFonts w:eastAsiaTheme="majorEastAsia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D15091"/>
    <w:rPr>
      <w:rFonts w:eastAsiaTheme="majorEastAsia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rsid w:val="00D15091"/>
    <w:rPr>
      <w:rFonts w:eastAsiaTheme="majorEastAsia" w:cstheme="majorBidi"/>
      <w:i/>
      <w:iCs/>
      <w:color w:val="1F4E79" w:themeColor="accent1" w:themeShade="80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semiHidden/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A5D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A5D07"/>
    <w:rPr>
      <w:b/>
      <w:bCs/>
    </w:rPr>
  </w:style>
  <w:style w:type="character" w:customStyle="1" w:styleId="ListParagraphChar">
    <w:name w:val="List Paragraph Char"/>
    <w:aliases w:val="PS Numbering Char"/>
    <w:link w:val="ListParagraph"/>
    <w:uiPriority w:val="34"/>
    <w:locked/>
    <w:rsid w:val="009A211D"/>
  </w:style>
  <w:style w:type="paragraph" w:styleId="Header">
    <w:name w:val="header"/>
    <w:basedOn w:val="Normal"/>
    <w:link w:val="HeaderChar"/>
    <w:uiPriority w:val="99"/>
    <w:unhideWhenUsed/>
    <w:rsid w:val="003E7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40C"/>
  </w:style>
  <w:style w:type="paragraph" w:styleId="Footer">
    <w:name w:val="footer"/>
    <w:basedOn w:val="Normal"/>
    <w:link w:val="FooterChar"/>
    <w:uiPriority w:val="99"/>
    <w:unhideWhenUsed/>
    <w:rsid w:val="003E7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40C"/>
  </w:style>
  <w:style w:type="table" w:styleId="TableGrid">
    <w:name w:val="Table Grid"/>
    <w:basedOn w:val="TableNormal"/>
    <w:uiPriority w:val="39"/>
    <w:rsid w:val="006B7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7804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82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2519">
          <w:marLeft w:val="907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9881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3209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2333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349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3296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623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368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029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41350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0420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0099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099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236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7435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jpeg"/><Relationship Id="rId4" Type="http://schemas.openxmlformats.org/officeDocument/2006/relationships/hyperlink" Target="http://www.papersave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white\Documents\2.%20Templates\PaperSave%20Design%20Documen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0435568DA644B999B497BADD7F016" ma:contentTypeVersion="2" ma:contentTypeDescription="Create a new document." ma:contentTypeScope="" ma:versionID="ca00199f9a64fd1cb31e2a586e935998">
  <xsd:schema xmlns:xsd="http://www.w3.org/2001/XMLSchema" xmlns:xs="http://www.w3.org/2001/XMLSchema" xmlns:p="http://schemas.microsoft.com/office/2006/metadata/properties" xmlns:ns2="7f5f399c-5a00-451d-b01e-d0205fa58e25" targetNamespace="http://schemas.microsoft.com/office/2006/metadata/properties" ma:root="true" ma:fieldsID="d41dd7134375b08ca9eb58775f286151" ns2:_="">
    <xsd:import namespace="7f5f399c-5a00-451d-b01e-d0205fa58e2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5f399c-5a00-451d-b01e-d0205fa58e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49261-4CFE-46A5-BA51-AFE499F2B2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50AE26-AEAB-4855-8DF4-D1E5BECCDC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5f399c-5a00-451d-b01e-d0205fa58e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FF7BCD-9954-4B8C-AFC5-DF0B857494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20BC08-5BFC-4175-967B-65B361FF5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PaperSave Design Document Template.dot</Template>
  <TotalTime>0</TotalTime>
  <Pages>10</Pages>
  <Words>1025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PaperSave Documentation Template</vt:lpstr>
    </vt:vector>
  </TitlesOfParts>
  <Company>MBAF</Company>
  <LinksUpToDate>false</LinksUpToDate>
  <CharactersWithSpaces>6858</CharactersWithSpaces>
  <SharedDoc>false</SharedDoc>
  <HLinks>
    <vt:vector size="138" baseType="variant"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_Toc427178003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_Toc427178002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_Toc427178001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_Toc427178000</vt:lpwstr>
      </vt:variant>
      <vt:variant>
        <vt:i4>1703997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_Toc427177999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_Toc427177998</vt:lpwstr>
      </vt:variant>
      <vt:variant>
        <vt:i4>1703997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_Toc427177997</vt:lpwstr>
      </vt:variant>
      <vt:variant>
        <vt:i4>1703997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_Toc427177996</vt:lpwstr>
      </vt:variant>
      <vt:variant>
        <vt:i4>1703997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_Toc427177995</vt:lpwstr>
      </vt:variant>
      <vt:variant>
        <vt:i4>1703997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_Toc427177994</vt:lpwstr>
      </vt:variant>
      <vt:variant>
        <vt:i4>1703997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_Toc427177993</vt:lpwstr>
      </vt:variant>
      <vt:variant>
        <vt:i4>1703997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_Toc427177992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_Toc427177991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_Toc427177990</vt:lpwstr>
      </vt:variant>
      <vt:variant>
        <vt:i4>1769533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_Toc427177989</vt:lpwstr>
      </vt:variant>
      <vt:variant>
        <vt:i4>1769533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_Toc427177988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_Toc427177987</vt:lpwstr>
      </vt:variant>
      <vt:variant>
        <vt:i4>1769533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_Toc427177986</vt:lpwstr>
      </vt:variant>
      <vt:variant>
        <vt:i4>1769533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_Toc427177985</vt:lpwstr>
      </vt:variant>
      <vt:variant>
        <vt:i4>1769533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_Toc427177984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_Toc427177983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_Toc427177982</vt:lpwstr>
      </vt:variant>
      <vt:variant>
        <vt:i4>5439504</vt:i4>
      </vt:variant>
      <vt:variant>
        <vt:i4>3</vt:i4>
      </vt:variant>
      <vt:variant>
        <vt:i4>0</vt:i4>
      </vt:variant>
      <vt:variant>
        <vt:i4>5</vt:i4>
      </vt:variant>
      <vt:variant>
        <vt:lpwstr>http://www.papersave.com/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PaperSave Documentation Template</dc:title>
  <dc:subject/>
  <dc:creator>White, Jessica</dc:creator>
  <cp:keywords/>
  <dc:description/>
  <cp:lastModifiedBy>Pazos, Wadih</cp:lastModifiedBy>
  <cp:revision>2</cp:revision>
  <cp:lastPrinted>2018-05-24T13:50:00Z</cp:lastPrinted>
  <dcterms:created xsi:type="dcterms:W3CDTF">2018-09-06T13:33:00Z</dcterms:created>
  <dcterms:modified xsi:type="dcterms:W3CDTF">2018-09-06T13:33:00Z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0x0101009900435568DA644B999B497BADD7F016</vt:lpwstr>
  </property>
  <property fmtid="{D5CDD505-2E9C-101B-9397-08002B2CF9AE}" pid="3" name="ftp">
    <vt:lpwstr>, </vt:lpwstr>
  </property>
  <property fmtid="{D5CDD505-2E9C-101B-9397-08002B2CF9AE}" pid="4" name="EDOID">
    <vt:i4>17765608</vt:i4>
  </property>
</Properties>
</file>