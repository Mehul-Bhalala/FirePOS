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FD864" w14:textId="77777777" w:rsidR="00A218EB" w:rsidRDefault="00A218EB" w:rsidP="00136711">
      <w:bookmarkStart w:id="0" w:name="_GoBack"/>
      <w:bookmarkEnd w:id="0"/>
    </w:p>
    <w:p w14:paraId="1D9D2868" w14:textId="77777777" w:rsidR="00A218EB" w:rsidRDefault="0017780B" w:rsidP="00A21EDF">
      <w:r>
        <w:rPr>
          <w:noProof/>
          <w:lang w:bidi="gu-IN"/>
        </w:rPr>
        <mc:AlternateContent>
          <mc:Choice Requires="wps">
            <w:drawing>
              <wp:anchor distT="0" distB="0" distL="114300" distR="114300" simplePos="0" relativeHeight="251657216" behindDoc="0" locked="0" layoutInCell="1" allowOverlap="1" wp14:anchorId="5CE9C3F9" wp14:editId="0F100CFD">
                <wp:simplePos x="0" y="0"/>
                <wp:positionH relativeFrom="page">
                  <wp:posOffset>657225</wp:posOffset>
                </wp:positionH>
                <wp:positionV relativeFrom="page">
                  <wp:posOffset>2800350</wp:posOffset>
                </wp:positionV>
                <wp:extent cx="6515100" cy="414337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5100" cy="4143375"/>
                        </a:xfrm>
                        <a:prstGeom prst="rect">
                          <a:avLst/>
                        </a:prstGeom>
                        <a:noFill/>
                        <a:ln w="6350">
                          <a:noFill/>
                        </a:ln>
                        <a:effectLst/>
                      </wps:spPr>
                      <wps:txbx>
                        <w:txbxContent>
                          <w:p w14:paraId="3EE0DABB" w14:textId="77777777" w:rsidR="00AA5D07" w:rsidRDefault="00AA5D07" w:rsidP="006550AC"/>
                          <w:p w14:paraId="53341405" w14:textId="77777777" w:rsidR="00AA5D07" w:rsidRDefault="00AA5D07" w:rsidP="006550AC"/>
                          <w:p w14:paraId="0FF0E6BA" w14:textId="22DA088E" w:rsidR="00AA5D07" w:rsidRDefault="00BA728F" w:rsidP="00680E57">
                            <w:pPr>
                              <w:pStyle w:val="Title"/>
                              <w:jc w:val="center"/>
                            </w:pPr>
                            <w:r>
                              <w:t>Technical Design Document</w:t>
                            </w:r>
                          </w:p>
                          <w:p w14:paraId="27D0180E" w14:textId="77777777" w:rsidR="00AA5D07" w:rsidRDefault="00AA5D07" w:rsidP="006B1A2E"/>
                          <w:p w14:paraId="7537AA8C" w14:textId="1141DC45" w:rsidR="00AA5D07" w:rsidRPr="00371200" w:rsidRDefault="000330C6" w:rsidP="00680E57">
                            <w:pPr>
                              <w:pStyle w:val="Subtitle"/>
                              <w:jc w:val="center"/>
                            </w:pPr>
                            <w:r w:rsidRPr="000330C6">
                              <w:t>Download option from Document List, Minified Document List &amp; Document Viewer</w:t>
                            </w:r>
                          </w:p>
                          <w:p w14:paraId="7396B86A" w14:textId="77777777" w:rsidR="00AA5D07" w:rsidRDefault="00AA5D07" w:rsidP="00E44F0B"/>
                          <w:p w14:paraId="782DA893" w14:textId="77777777" w:rsidR="00AA5D07" w:rsidRDefault="00AA5D07" w:rsidP="00312C78">
                            <w:pPr>
                              <w:ind w:left="4320" w:firstLine="720"/>
                            </w:pPr>
                          </w:p>
                          <w:p w14:paraId="0AA9092A" w14:textId="77777777" w:rsidR="00AA5D07" w:rsidRDefault="00AA5D07" w:rsidP="00312C78">
                            <w:pPr>
                              <w:ind w:left="4320" w:firstLine="720"/>
                            </w:pPr>
                          </w:p>
                          <w:p w14:paraId="11D14A2E" w14:textId="77777777" w:rsidR="00AA5D07" w:rsidRDefault="00AA5D07" w:rsidP="00312C78">
                            <w:pPr>
                              <w:ind w:left="4320" w:firstLine="720"/>
                            </w:pPr>
                          </w:p>
                          <w:p w14:paraId="251789D9" w14:textId="77777777" w:rsidR="00AA5D07" w:rsidRPr="003F261A" w:rsidRDefault="00AA5D07" w:rsidP="001A2416">
                            <w:pPr>
                              <w:shd w:val="clear" w:color="auto" w:fill="FFFFFF"/>
                              <w:ind w:left="4320" w:firstLine="720"/>
                              <w:rPr>
                                <w:color w:val="FF0000"/>
                              </w:rPr>
                            </w:pPr>
                            <w:r>
                              <w:rPr>
                                <w:color w:val="FF0000"/>
                              </w:rPr>
                              <w:t xml:space="preserve">       </w:t>
                            </w:r>
                          </w:p>
                          <w:p w14:paraId="13101A15" w14:textId="77777777" w:rsidR="00AA5D07" w:rsidRDefault="00AA5D07" w:rsidP="00312C78">
                            <w:pPr>
                              <w:ind w:left="4320" w:firstLine="720"/>
                            </w:pPr>
                          </w:p>
                          <w:p w14:paraId="6BC55FB5" w14:textId="77777777" w:rsidR="00AA5D07" w:rsidRDefault="00AA5D07" w:rsidP="00312C78">
                            <w:pPr>
                              <w:ind w:left="4320" w:firstLine="720"/>
                            </w:pPr>
                          </w:p>
                          <w:p w14:paraId="0DF598EB" w14:textId="77777777" w:rsidR="00AA5D07" w:rsidRPr="00312C78" w:rsidRDefault="00AA5D07" w:rsidP="00312C78">
                            <w:pPr>
                              <w:ind w:left="5040" w:firstLine="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9C3F9" id="_x0000_t202" coordsize="21600,21600" o:spt="202" path="m,l,21600r21600,l21600,xe">
                <v:stroke joinstyle="miter"/>
                <v:path gradientshapeok="t" o:connecttype="rect"/>
              </v:shapetype>
              <v:shape id="Text Box 34" o:spid="_x0000_s1026" type="#_x0000_t202" style="position:absolute;margin-left:51.75pt;margin-top:220.5pt;width:513pt;height:326.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" filled="f" stroked="f" strokeweight=".5pt">
                <v:path arrowok="t"/>
                <v:textbox>
                  <w:txbxContent>
                    <w:p w14:paraId="3EE0DABB" w14:textId="77777777" w:rsidR="00AA5D07" w:rsidRDefault="00AA5D07" w:rsidP="006550AC"/>
                    <w:p w14:paraId="53341405" w14:textId="77777777" w:rsidR="00AA5D07" w:rsidRDefault="00AA5D07" w:rsidP="006550AC"/>
                    <w:p w14:paraId="0FF0E6BA" w14:textId="22DA088E" w:rsidR="00AA5D07" w:rsidRDefault="00BA728F" w:rsidP="00680E57">
                      <w:pPr>
                        <w:pStyle w:val="Title"/>
                        <w:jc w:val="center"/>
                      </w:pPr>
                      <w:r>
                        <w:t>Technical Design Document</w:t>
                      </w:r>
                    </w:p>
                    <w:p w14:paraId="27D0180E" w14:textId="77777777" w:rsidR="00AA5D07" w:rsidRDefault="00AA5D07" w:rsidP="006B1A2E"/>
                    <w:p w14:paraId="7537AA8C" w14:textId="1141DC45" w:rsidR="00AA5D07" w:rsidRPr="00371200" w:rsidRDefault="000330C6" w:rsidP="00680E57">
                      <w:pPr>
                        <w:pStyle w:val="Subtitle"/>
                        <w:jc w:val="center"/>
                      </w:pPr>
                      <w:r w:rsidRPr="000330C6">
                        <w:t>Download option from Document List, Minified Document List &amp; Document Viewer</w:t>
                      </w:r>
                    </w:p>
                    <w:p w14:paraId="7396B86A" w14:textId="77777777" w:rsidR="00AA5D07" w:rsidRDefault="00AA5D07" w:rsidP="00E44F0B"/>
                    <w:p w14:paraId="782DA893" w14:textId="77777777" w:rsidR="00AA5D07" w:rsidRDefault="00AA5D07" w:rsidP="00312C78">
                      <w:pPr>
                        <w:ind w:left="4320" w:firstLine="720"/>
                      </w:pPr>
                    </w:p>
                    <w:p w14:paraId="0AA9092A" w14:textId="77777777" w:rsidR="00AA5D07" w:rsidRDefault="00AA5D07" w:rsidP="00312C78">
                      <w:pPr>
                        <w:ind w:left="4320" w:firstLine="720"/>
                      </w:pPr>
                    </w:p>
                    <w:p w14:paraId="11D14A2E" w14:textId="77777777" w:rsidR="00AA5D07" w:rsidRDefault="00AA5D07" w:rsidP="00312C78">
                      <w:pPr>
                        <w:ind w:left="4320" w:firstLine="720"/>
                      </w:pPr>
                    </w:p>
                    <w:p w14:paraId="251789D9" w14:textId="77777777" w:rsidR="00AA5D07" w:rsidRPr="003F261A" w:rsidRDefault="00AA5D07" w:rsidP="001A2416">
                      <w:pPr>
                        <w:shd w:val="clear" w:color="auto" w:fill="FFFFFF"/>
                        <w:ind w:left="4320" w:firstLine="720"/>
                        <w:rPr>
                          <w:color w:val="FF0000"/>
                        </w:rPr>
                      </w:pPr>
                      <w:r>
                        <w:rPr>
                          <w:color w:val="FF0000"/>
                        </w:rPr>
                        <w:t xml:space="preserve">       </w:t>
                      </w:r>
                    </w:p>
                    <w:p w14:paraId="13101A15" w14:textId="77777777" w:rsidR="00AA5D07" w:rsidRDefault="00AA5D07" w:rsidP="00312C78">
                      <w:pPr>
                        <w:ind w:left="4320" w:firstLine="720"/>
                      </w:pPr>
                    </w:p>
                    <w:p w14:paraId="6BC55FB5" w14:textId="77777777" w:rsidR="00AA5D07" w:rsidRDefault="00AA5D07" w:rsidP="00312C78">
                      <w:pPr>
                        <w:ind w:left="4320" w:firstLine="720"/>
                      </w:pPr>
                    </w:p>
                    <w:p w14:paraId="0DF598EB" w14:textId="77777777" w:rsidR="00AA5D07" w:rsidRPr="00312C78" w:rsidRDefault="00AA5D07" w:rsidP="00312C78">
                      <w:pPr>
                        <w:ind w:left="5040" w:firstLine="720"/>
                      </w:pPr>
                    </w:p>
                  </w:txbxContent>
                </v:textbox>
                <w10:wrap anchorx="page" anchory="page"/>
              </v:shape>
            </w:pict>
          </mc:Fallback>
        </mc:AlternateContent>
      </w:r>
    </w:p>
    <w:p w14:paraId="3123DA79" w14:textId="77777777" w:rsidR="00792000" w:rsidRPr="00A218EB" w:rsidRDefault="00792000" w:rsidP="00A21EDF">
      <w:pPr>
        <w:sectPr w:rsidR="00792000" w:rsidRPr="00A218EB" w:rsidSect="00545FE6">
          <w:headerReference w:type="even" r:id="rId11"/>
          <w:headerReference w:type="default" r:id="rId12"/>
          <w:footerReference w:type="even" r:id="rId13"/>
          <w:footerReference w:type="default" r:id="rId14"/>
          <w:headerReference w:type="first" r:id="rId15"/>
          <w:footerReference w:type="first" r:id="rId16"/>
          <w:pgSz w:w="12240" w:h="15840" w:code="1"/>
          <w:pgMar w:top="2880" w:right="1080" w:bottom="1440" w:left="1080" w:header="432" w:footer="1103" w:gutter="0"/>
          <w:cols w:space="720"/>
          <w:titlePg/>
          <w:docGrid w:linePitch="360"/>
        </w:sectPr>
      </w:pPr>
    </w:p>
    <w:bookmarkStart w:id="1" w:name="_Heading_1_(20)" w:displacedByCustomXml="next"/>
    <w:bookmarkEnd w:id="1" w:displacedByCustomXml="next"/>
    <w:bookmarkStart w:id="2" w:name="_Toc430599597" w:displacedByCustomXml="next"/>
    <w:bookmarkStart w:id="3" w:name="_Toc423025017" w:displacedByCustomXml="next"/>
    <w:sdt>
      <w:sdtPr>
        <w:rPr>
          <w:rFonts w:eastAsiaTheme="minorEastAsia" w:cstheme="minorBidi"/>
          <w:caps/>
          <w:smallCaps w:val="0"/>
          <w:color w:val="auto"/>
          <w:sz w:val="20"/>
          <w:szCs w:val="20"/>
        </w:rPr>
        <w:id w:val="-612589382"/>
        <w:docPartObj>
          <w:docPartGallery w:val="Table of Contents"/>
          <w:docPartUnique/>
        </w:docPartObj>
      </w:sdtPr>
      <w:sdtEndPr>
        <w:rPr>
          <w:b/>
          <w:bCs/>
          <w:caps w:val="0"/>
          <w:noProof/>
        </w:rPr>
      </w:sdtEndPr>
      <w:sdtContent>
        <w:p w14:paraId="4B637739" w14:textId="3E5F6BFF" w:rsidR="00E07395" w:rsidRDefault="00E07395">
          <w:pPr>
            <w:pStyle w:val="TOCHeading"/>
          </w:pPr>
          <w:r>
            <w:t>Table of Contents</w:t>
          </w:r>
        </w:p>
        <w:p w14:paraId="4F2E7709" w14:textId="77777777" w:rsidR="0016383C" w:rsidRDefault="00E07395">
          <w:pPr>
            <w:pStyle w:val="TOC1"/>
            <w:tabs>
              <w:tab w:val="right" w:leader="dot" w:pos="10070"/>
            </w:tabs>
            <w:rPr>
              <w:rFonts w:asciiTheme="minorHAnsi" w:hAnsiTheme="minorHAnsi" w:cs="Shruti"/>
              <w:noProof/>
              <w:sz w:val="22"/>
              <w:szCs w:val="22"/>
              <w:lang w:bidi="gu-IN"/>
            </w:rPr>
          </w:pPr>
          <w:r>
            <w:fldChar w:fldCharType="begin"/>
          </w:r>
          <w:r>
            <w:instrText xml:space="preserve"> TOC \o "1-3" \h \z \u </w:instrText>
          </w:r>
          <w:r>
            <w:fldChar w:fldCharType="separate"/>
          </w:r>
          <w:hyperlink w:anchor="_Toc524369609" w:history="1">
            <w:r w:rsidR="0016383C" w:rsidRPr="00DC7EBB">
              <w:rPr>
                <w:rStyle w:val="Hyperlink"/>
                <w:rFonts w:eastAsiaTheme="majorEastAsia" w:cstheme="majorBidi"/>
                <w:smallCaps/>
                <w:noProof/>
              </w:rPr>
              <w:t>Download option from Document List, Minified Document List &amp; Document Viewer</w:t>
            </w:r>
            <w:r w:rsidR="0016383C">
              <w:rPr>
                <w:noProof/>
                <w:webHidden/>
              </w:rPr>
              <w:tab/>
            </w:r>
            <w:r w:rsidR="0016383C">
              <w:rPr>
                <w:noProof/>
                <w:webHidden/>
              </w:rPr>
              <w:fldChar w:fldCharType="begin"/>
            </w:r>
            <w:r w:rsidR="0016383C">
              <w:rPr>
                <w:noProof/>
                <w:webHidden/>
              </w:rPr>
              <w:instrText xml:space="preserve"> PAGEREF _Toc524369609 \h </w:instrText>
            </w:r>
            <w:r w:rsidR="0016383C">
              <w:rPr>
                <w:noProof/>
                <w:webHidden/>
              </w:rPr>
            </w:r>
            <w:r w:rsidR="0016383C">
              <w:rPr>
                <w:noProof/>
                <w:webHidden/>
              </w:rPr>
              <w:fldChar w:fldCharType="separate"/>
            </w:r>
            <w:r w:rsidR="0016383C">
              <w:rPr>
                <w:noProof/>
                <w:webHidden/>
              </w:rPr>
              <w:t>2</w:t>
            </w:r>
            <w:r w:rsidR="0016383C">
              <w:rPr>
                <w:noProof/>
                <w:webHidden/>
              </w:rPr>
              <w:fldChar w:fldCharType="end"/>
            </w:r>
          </w:hyperlink>
        </w:p>
        <w:p w14:paraId="44998287" w14:textId="77777777" w:rsidR="0016383C" w:rsidRDefault="006D21E4">
          <w:pPr>
            <w:pStyle w:val="TOC2"/>
            <w:tabs>
              <w:tab w:val="right" w:leader="dot" w:pos="10070"/>
            </w:tabs>
            <w:rPr>
              <w:rFonts w:asciiTheme="minorHAnsi" w:hAnsiTheme="minorHAnsi" w:cs="Shruti"/>
              <w:noProof/>
              <w:sz w:val="22"/>
              <w:szCs w:val="22"/>
              <w:lang w:bidi="gu-IN"/>
            </w:rPr>
          </w:pPr>
          <w:hyperlink w:anchor="_Toc524369610" w:history="1">
            <w:r w:rsidR="0016383C" w:rsidRPr="00DC7EBB">
              <w:rPr>
                <w:rStyle w:val="Hyperlink"/>
                <w:noProof/>
              </w:rPr>
              <w:t>Technical Story 1.1: create the api method to allow the download of multiple workflow items/documents.</w:t>
            </w:r>
            <w:r w:rsidR="0016383C">
              <w:rPr>
                <w:noProof/>
                <w:webHidden/>
              </w:rPr>
              <w:tab/>
            </w:r>
            <w:r w:rsidR="0016383C">
              <w:rPr>
                <w:noProof/>
                <w:webHidden/>
              </w:rPr>
              <w:fldChar w:fldCharType="begin"/>
            </w:r>
            <w:r w:rsidR="0016383C">
              <w:rPr>
                <w:noProof/>
                <w:webHidden/>
              </w:rPr>
              <w:instrText xml:space="preserve"> PAGEREF _Toc524369610 \h </w:instrText>
            </w:r>
            <w:r w:rsidR="0016383C">
              <w:rPr>
                <w:noProof/>
                <w:webHidden/>
              </w:rPr>
            </w:r>
            <w:r w:rsidR="0016383C">
              <w:rPr>
                <w:noProof/>
                <w:webHidden/>
              </w:rPr>
              <w:fldChar w:fldCharType="separate"/>
            </w:r>
            <w:r w:rsidR="0016383C">
              <w:rPr>
                <w:noProof/>
                <w:webHidden/>
              </w:rPr>
              <w:t>2</w:t>
            </w:r>
            <w:r w:rsidR="0016383C">
              <w:rPr>
                <w:noProof/>
                <w:webHidden/>
              </w:rPr>
              <w:fldChar w:fldCharType="end"/>
            </w:r>
          </w:hyperlink>
        </w:p>
        <w:p w14:paraId="50314690" w14:textId="77777777" w:rsidR="0016383C" w:rsidRDefault="006D21E4">
          <w:pPr>
            <w:pStyle w:val="TOC2"/>
            <w:tabs>
              <w:tab w:val="right" w:leader="dot" w:pos="10070"/>
            </w:tabs>
            <w:rPr>
              <w:rFonts w:asciiTheme="minorHAnsi" w:hAnsiTheme="minorHAnsi" w:cs="Shruti"/>
              <w:noProof/>
              <w:sz w:val="22"/>
              <w:szCs w:val="22"/>
              <w:lang w:bidi="gu-IN"/>
            </w:rPr>
          </w:pPr>
          <w:hyperlink w:anchor="_Toc524369611" w:history="1">
            <w:r w:rsidR="0016383C" w:rsidRPr="00DC7EBB">
              <w:rPr>
                <w:rStyle w:val="Hyperlink"/>
                <w:rFonts w:eastAsiaTheme="majorEastAsia" w:cstheme="majorBidi"/>
                <w:smallCaps/>
                <w:noProof/>
              </w:rPr>
              <w:t>Technical Story 1.2: Change Route “GetDocumentTypesByHostApplicationLocalDataId” in document type controller.</w:t>
            </w:r>
            <w:r w:rsidR="0016383C">
              <w:rPr>
                <w:noProof/>
                <w:webHidden/>
              </w:rPr>
              <w:tab/>
            </w:r>
            <w:r w:rsidR="0016383C">
              <w:rPr>
                <w:noProof/>
                <w:webHidden/>
              </w:rPr>
              <w:fldChar w:fldCharType="begin"/>
            </w:r>
            <w:r w:rsidR="0016383C">
              <w:rPr>
                <w:noProof/>
                <w:webHidden/>
              </w:rPr>
              <w:instrText xml:space="preserve"> PAGEREF _Toc524369611 \h </w:instrText>
            </w:r>
            <w:r w:rsidR="0016383C">
              <w:rPr>
                <w:noProof/>
                <w:webHidden/>
              </w:rPr>
            </w:r>
            <w:r w:rsidR="0016383C">
              <w:rPr>
                <w:noProof/>
                <w:webHidden/>
              </w:rPr>
              <w:fldChar w:fldCharType="separate"/>
            </w:r>
            <w:r w:rsidR="0016383C">
              <w:rPr>
                <w:noProof/>
                <w:webHidden/>
              </w:rPr>
              <w:t>3</w:t>
            </w:r>
            <w:r w:rsidR="0016383C">
              <w:rPr>
                <w:noProof/>
                <w:webHidden/>
              </w:rPr>
              <w:fldChar w:fldCharType="end"/>
            </w:r>
          </w:hyperlink>
        </w:p>
        <w:p w14:paraId="0D6CF422" w14:textId="77777777" w:rsidR="0016383C" w:rsidRDefault="006D21E4">
          <w:pPr>
            <w:pStyle w:val="TOC2"/>
            <w:tabs>
              <w:tab w:val="right" w:leader="dot" w:pos="10070"/>
            </w:tabs>
            <w:rPr>
              <w:rFonts w:asciiTheme="minorHAnsi" w:hAnsiTheme="minorHAnsi" w:cs="Shruti"/>
              <w:noProof/>
              <w:sz w:val="22"/>
              <w:szCs w:val="22"/>
              <w:lang w:bidi="gu-IN"/>
            </w:rPr>
          </w:pPr>
          <w:hyperlink w:anchor="_Toc524369612" w:history="1">
            <w:r w:rsidR="0016383C" w:rsidRPr="00DC7EBB">
              <w:rPr>
                <w:rStyle w:val="Hyperlink"/>
                <w:rFonts w:eastAsiaTheme="majorEastAsia" w:cstheme="majorBidi"/>
                <w:smallCaps/>
                <w:noProof/>
              </w:rPr>
              <w:t>Technical Story 1.3: Add Route to get the document type for a document id.</w:t>
            </w:r>
            <w:r w:rsidR="0016383C">
              <w:rPr>
                <w:noProof/>
                <w:webHidden/>
              </w:rPr>
              <w:tab/>
            </w:r>
            <w:r w:rsidR="0016383C">
              <w:rPr>
                <w:noProof/>
                <w:webHidden/>
              </w:rPr>
              <w:fldChar w:fldCharType="begin"/>
            </w:r>
            <w:r w:rsidR="0016383C">
              <w:rPr>
                <w:noProof/>
                <w:webHidden/>
              </w:rPr>
              <w:instrText xml:space="preserve"> PAGEREF _Toc524369612 \h </w:instrText>
            </w:r>
            <w:r w:rsidR="0016383C">
              <w:rPr>
                <w:noProof/>
                <w:webHidden/>
              </w:rPr>
            </w:r>
            <w:r w:rsidR="0016383C">
              <w:rPr>
                <w:noProof/>
                <w:webHidden/>
              </w:rPr>
              <w:fldChar w:fldCharType="separate"/>
            </w:r>
            <w:r w:rsidR="0016383C">
              <w:rPr>
                <w:noProof/>
                <w:webHidden/>
              </w:rPr>
              <w:t>3</w:t>
            </w:r>
            <w:r w:rsidR="0016383C">
              <w:rPr>
                <w:noProof/>
                <w:webHidden/>
              </w:rPr>
              <w:fldChar w:fldCharType="end"/>
            </w:r>
          </w:hyperlink>
        </w:p>
        <w:p w14:paraId="27DE6C75" w14:textId="77777777" w:rsidR="0016383C" w:rsidRDefault="006D21E4">
          <w:pPr>
            <w:pStyle w:val="TOC3"/>
            <w:tabs>
              <w:tab w:val="right" w:leader="dot" w:pos="10070"/>
            </w:tabs>
            <w:rPr>
              <w:rFonts w:asciiTheme="minorHAnsi" w:hAnsiTheme="minorHAnsi" w:cs="Shruti"/>
              <w:noProof/>
              <w:sz w:val="22"/>
              <w:szCs w:val="22"/>
              <w:lang w:bidi="gu-IN"/>
            </w:rPr>
          </w:pPr>
          <w:hyperlink w:anchor="_Toc524369613" w:history="1">
            <w:r w:rsidR="0016383C" w:rsidRPr="00DC7EBB">
              <w:rPr>
                <w:rStyle w:val="Hyperlink"/>
                <w:noProof/>
              </w:rPr>
              <w:t>CLIENT SIDE CHANGES</w:t>
            </w:r>
            <w:r w:rsidR="0016383C">
              <w:rPr>
                <w:noProof/>
                <w:webHidden/>
              </w:rPr>
              <w:tab/>
            </w:r>
            <w:r w:rsidR="0016383C">
              <w:rPr>
                <w:noProof/>
                <w:webHidden/>
              </w:rPr>
              <w:fldChar w:fldCharType="begin"/>
            </w:r>
            <w:r w:rsidR="0016383C">
              <w:rPr>
                <w:noProof/>
                <w:webHidden/>
              </w:rPr>
              <w:instrText xml:space="preserve"> PAGEREF _Toc524369613 \h </w:instrText>
            </w:r>
            <w:r w:rsidR="0016383C">
              <w:rPr>
                <w:noProof/>
                <w:webHidden/>
              </w:rPr>
            </w:r>
            <w:r w:rsidR="0016383C">
              <w:rPr>
                <w:noProof/>
                <w:webHidden/>
              </w:rPr>
              <w:fldChar w:fldCharType="separate"/>
            </w:r>
            <w:r w:rsidR="0016383C">
              <w:rPr>
                <w:noProof/>
                <w:webHidden/>
              </w:rPr>
              <w:t>3</w:t>
            </w:r>
            <w:r w:rsidR="0016383C">
              <w:rPr>
                <w:noProof/>
                <w:webHidden/>
              </w:rPr>
              <w:fldChar w:fldCharType="end"/>
            </w:r>
          </w:hyperlink>
        </w:p>
        <w:p w14:paraId="1AF38F82" w14:textId="77777777" w:rsidR="0016383C" w:rsidRDefault="006D21E4">
          <w:pPr>
            <w:pStyle w:val="TOC2"/>
            <w:tabs>
              <w:tab w:val="right" w:leader="dot" w:pos="10070"/>
            </w:tabs>
            <w:rPr>
              <w:rFonts w:asciiTheme="minorHAnsi" w:hAnsiTheme="minorHAnsi" w:cs="Shruti"/>
              <w:noProof/>
              <w:sz w:val="22"/>
              <w:szCs w:val="22"/>
              <w:lang w:bidi="gu-IN"/>
            </w:rPr>
          </w:pPr>
          <w:hyperlink w:anchor="_Toc524369614" w:history="1">
            <w:r w:rsidR="0016383C" w:rsidRPr="00DC7EBB">
              <w:rPr>
                <w:rStyle w:val="Hyperlink"/>
                <w:rFonts w:eastAsiaTheme="majorEastAsia" w:cstheme="majorBidi"/>
                <w:smallCaps/>
                <w:noProof/>
              </w:rPr>
              <w:t>Technical Story 2.1: Download button shouldn’t be visible to the user if user isn’t View rights on the Document Type (Document List &amp; Minified Document List)</w:t>
            </w:r>
            <w:r w:rsidR="0016383C">
              <w:rPr>
                <w:noProof/>
                <w:webHidden/>
              </w:rPr>
              <w:tab/>
            </w:r>
            <w:r w:rsidR="0016383C">
              <w:rPr>
                <w:noProof/>
                <w:webHidden/>
              </w:rPr>
              <w:fldChar w:fldCharType="begin"/>
            </w:r>
            <w:r w:rsidR="0016383C">
              <w:rPr>
                <w:noProof/>
                <w:webHidden/>
              </w:rPr>
              <w:instrText xml:space="preserve"> PAGEREF _Toc524369614 \h </w:instrText>
            </w:r>
            <w:r w:rsidR="0016383C">
              <w:rPr>
                <w:noProof/>
                <w:webHidden/>
              </w:rPr>
            </w:r>
            <w:r w:rsidR="0016383C">
              <w:rPr>
                <w:noProof/>
                <w:webHidden/>
              </w:rPr>
              <w:fldChar w:fldCharType="separate"/>
            </w:r>
            <w:r w:rsidR="0016383C">
              <w:rPr>
                <w:noProof/>
                <w:webHidden/>
              </w:rPr>
              <w:t>3</w:t>
            </w:r>
            <w:r w:rsidR="0016383C">
              <w:rPr>
                <w:noProof/>
                <w:webHidden/>
              </w:rPr>
              <w:fldChar w:fldCharType="end"/>
            </w:r>
          </w:hyperlink>
        </w:p>
        <w:p w14:paraId="0CD54140" w14:textId="77777777" w:rsidR="0016383C" w:rsidRDefault="006D21E4">
          <w:pPr>
            <w:pStyle w:val="TOC2"/>
            <w:tabs>
              <w:tab w:val="right" w:leader="dot" w:pos="10070"/>
            </w:tabs>
            <w:rPr>
              <w:rFonts w:asciiTheme="minorHAnsi" w:hAnsiTheme="minorHAnsi" w:cs="Shruti"/>
              <w:noProof/>
              <w:sz w:val="22"/>
              <w:szCs w:val="22"/>
              <w:lang w:bidi="gu-IN"/>
            </w:rPr>
          </w:pPr>
          <w:hyperlink w:anchor="_Toc524369615" w:history="1">
            <w:r w:rsidR="0016383C" w:rsidRPr="00DC7EBB">
              <w:rPr>
                <w:rStyle w:val="Hyperlink"/>
                <w:rFonts w:eastAsiaTheme="majorEastAsia" w:cstheme="majorBidi"/>
                <w:smallCaps/>
                <w:noProof/>
              </w:rPr>
              <w:t>Technical Story 2.2: Download button shouldn’t be visible to the user if user isn’t View rights on the Document Type (Embedded/Standalone Document Viewer)</w:t>
            </w:r>
            <w:r w:rsidR="0016383C">
              <w:rPr>
                <w:noProof/>
                <w:webHidden/>
              </w:rPr>
              <w:tab/>
            </w:r>
            <w:r w:rsidR="0016383C">
              <w:rPr>
                <w:noProof/>
                <w:webHidden/>
              </w:rPr>
              <w:fldChar w:fldCharType="begin"/>
            </w:r>
            <w:r w:rsidR="0016383C">
              <w:rPr>
                <w:noProof/>
                <w:webHidden/>
              </w:rPr>
              <w:instrText xml:space="preserve"> PAGEREF _Toc524369615 \h </w:instrText>
            </w:r>
            <w:r w:rsidR="0016383C">
              <w:rPr>
                <w:noProof/>
                <w:webHidden/>
              </w:rPr>
            </w:r>
            <w:r w:rsidR="0016383C">
              <w:rPr>
                <w:noProof/>
                <w:webHidden/>
              </w:rPr>
              <w:fldChar w:fldCharType="separate"/>
            </w:r>
            <w:r w:rsidR="0016383C">
              <w:rPr>
                <w:noProof/>
                <w:webHidden/>
              </w:rPr>
              <w:t>3</w:t>
            </w:r>
            <w:r w:rsidR="0016383C">
              <w:rPr>
                <w:noProof/>
                <w:webHidden/>
              </w:rPr>
              <w:fldChar w:fldCharType="end"/>
            </w:r>
          </w:hyperlink>
        </w:p>
        <w:p w14:paraId="6C34F19D" w14:textId="77777777" w:rsidR="0016383C" w:rsidRDefault="006D21E4">
          <w:pPr>
            <w:pStyle w:val="TOC2"/>
            <w:tabs>
              <w:tab w:val="right" w:leader="dot" w:pos="10070"/>
            </w:tabs>
            <w:rPr>
              <w:rFonts w:asciiTheme="minorHAnsi" w:hAnsiTheme="minorHAnsi" w:cs="Shruti"/>
              <w:noProof/>
              <w:sz w:val="22"/>
              <w:szCs w:val="22"/>
              <w:lang w:bidi="gu-IN"/>
            </w:rPr>
          </w:pPr>
          <w:hyperlink w:anchor="_Toc524369616" w:history="1">
            <w:r w:rsidR="0016383C" w:rsidRPr="00DC7EBB">
              <w:rPr>
                <w:rStyle w:val="Hyperlink"/>
                <w:rFonts w:eastAsiaTheme="majorEastAsia" w:cstheme="majorBidi"/>
                <w:smallCaps/>
                <w:noProof/>
              </w:rPr>
              <w:t>Technical Story 2.3: Download Button Enable/Disable on Document Selection (List)</w:t>
            </w:r>
            <w:r w:rsidR="0016383C">
              <w:rPr>
                <w:noProof/>
                <w:webHidden/>
              </w:rPr>
              <w:tab/>
            </w:r>
            <w:r w:rsidR="0016383C">
              <w:rPr>
                <w:noProof/>
                <w:webHidden/>
              </w:rPr>
              <w:fldChar w:fldCharType="begin"/>
            </w:r>
            <w:r w:rsidR="0016383C">
              <w:rPr>
                <w:noProof/>
                <w:webHidden/>
              </w:rPr>
              <w:instrText xml:space="preserve"> PAGEREF _Toc524369616 \h </w:instrText>
            </w:r>
            <w:r w:rsidR="0016383C">
              <w:rPr>
                <w:noProof/>
                <w:webHidden/>
              </w:rPr>
            </w:r>
            <w:r w:rsidR="0016383C">
              <w:rPr>
                <w:noProof/>
                <w:webHidden/>
              </w:rPr>
              <w:fldChar w:fldCharType="separate"/>
            </w:r>
            <w:r w:rsidR="0016383C">
              <w:rPr>
                <w:noProof/>
                <w:webHidden/>
              </w:rPr>
              <w:t>4</w:t>
            </w:r>
            <w:r w:rsidR="0016383C">
              <w:rPr>
                <w:noProof/>
                <w:webHidden/>
              </w:rPr>
              <w:fldChar w:fldCharType="end"/>
            </w:r>
          </w:hyperlink>
        </w:p>
        <w:p w14:paraId="46260B2C" w14:textId="77777777" w:rsidR="0016383C" w:rsidRDefault="006D21E4">
          <w:pPr>
            <w:pStyle w:val="TOC2"/>
            <w:tabs>
              <w:tab w:val="right" w:leader="dot" w:pos="10070"/>
            </w:tabs>
            <w:rPr>
              <w:rFonts w:asciiTheme="minorHAnsi" w:hAnsiTheme="minorHAnsi" w:cs="Shruti"/>
              <w:noProof/>
              <w:sz w:val="22"/>
              <w:szCs w:val="22"/>
              <w:lang w:bidi="gu-IN"/>
            </w:rPr>
          </w:pPr>
          <w:hyperlink w:anchor="_Toc524369617" w:history="1">
            <w:r w:rsidR="0016383C" w:rsidRPr="00DC7EBB">
              <w:rPr>
                <w:rStyle w:val="Hyperlink"/>
                <w:rFonts w:eastAsiaTheme="majorEastAsia" w:cstheme="majorBidi"/>
                <w:smallCaps/>
                <w:noProof/>
              </w:rPr>
              <w:t>Technical Story 2.4: Downloading the content</w:t>
            </w:r>
            <w:r w:rsidR="0016383C">
              <w:rPr>
                <w:noProof/>
                <w:webHidden/>
              </w:rPr>
              <w:tab/>
            </w:r>
            <w:r w:rsidR="0016383C">
              <w:rPr>
                <w:noProof/>
                <w:webHidden/>
              </w:rPr>
              <w:fldChar w:fldCharType="begin"/>
            </w:r>
            <w:r w:rsidR="0016383C">
              <w:rPr>
                <w:noProof/>
                <w:webHidden/>
              </w:rPr>
              <w:instrText xml:space="preserve"> PAGEREF _Toc524369617 \h </w:instrText>
            </w:r>
            <w:r w:rsidR="0016383C">
              <w:rPr>
                <w:noProof/>
                <w:webHidden/>
              </w:rPr>
            </w:r>
            <w:r w:rsidR="0016383C">
              <w:rPr>
                <w:noProof/>
                <w:webHidden/>
              </w:rPr>
              <w:fldChar w:fldCharType="separate"/>
            </w:r>
            <w:r w:rsidR="0016383C">
              <w:rPr>
                <w:noProof/>
                <w:webHidden/>
              </w:rPr>
              <w:t>4</w:t>
            </w:r>
            <w:r w:rsidR="0016383C">
              <w:rPr>
                <w:noProof/>
                <w:webHidden/>
              </w:rPr>
              <w:fldChar w:fldCharType="end"/>
            </w:r>
          </w:hyperlink>
        </w:p>
        <w:p w14:paraId="3C8769A1" w14:textId="77777777" w:rsidR="0016383C" w:rsidRDefault="006D21E4">
          <w:pPr>
            <w:pStyle w:val="TOC2"/>
            <w:tabs>
              <w:tab w:val="right" w:leader="dot" w:pos="10070"/>
            </w:tabs>
            <w:rPr>
              <w:rFonts w:asciiTheme="minorHAnsi" w:hAnsiTheme="minorHAnsi" w:cs="Shruti"/>
              <w:noProof/>
              <w:sz w:val="22"/>
              <w:szCs w:val="22"/>
              <w:lang w:bidi="gu-IN"/>
            </w:rPr>
          </w:pPr>
          <w:hyperlink w:anchor="_Toc524369618" w:history="1">
            <w:r w:rsidR="0016383C" w:rsidRPr="00DC7EBB">
              <w:rPr>
                <w:rStyle w:val="Hyperlink"/>
                <w:rFonts w:eastAsiaTheme="majorEastAsia" w:cstheme="majorBidi"/>
                <w:smallCaps/>
                <w:noProof/>
              </w:rPr>
              <w:t>Technical Story 2.5: Naming Convention for downloaded file</w:t>
            </w:r>
            <w:r w:rsidR="0016383C">
              <w:rPr>
                <w:noProof/>
                <w:webHidden/>
              </w:rPr>
              <w:tab/>
            </w:r>
            <w:r w:rsidR="0016383C">
              <w:rPr>
                <w:noProof/>
                <w:webHidden/>
              </w:rPr>
              <w:fldChar w:fldCharType="begin"/>
            </w:r>
            <w:r w:rsidR="0016383C">
              <w:rPr>
                <w:noProof/>
                <w:webHidden/>
              </w:rPr>
              <w:instrText xml:space="preserve"> PAGEREF _Toc524369618 \h </w:instrText>
            </w:r>
            <w:r w:rsidR="0016383C">
              <w:rPr>
                <w:noProof/>
                <w:webHidden/>
              </w:rPr>
            </w:r>
            <w:r w:rsidR="0016383C">
              <w:rPr>
                <w:noProof/>
                <w:webHidden/>
              </w:rPr>
              <w:fldChar w:fldCharType="separate"/>
            </w:r>
            <w:r w:rsidR="0016383C">
              <w:rPr>
                <w:noProof/>
                <w:webHidden/>
              </w:rPr>
              <w:t>4</w:t>
            </w:r>
            <w:r w:rsidR="0016383C">
              <w:rPr>
                <w:noProof/>
                <w:webHidden/>
              </w:rPr>
              <w:fldChar w:fldCharType="end"/>
            </w:r>
          </w:hyperlink>
        </w:p>
        <w:p w14:paraId="31EC2CBE" w14:textId="77777777" w:rsidR="0016383C" w:rsidRDefault="006D21E4">
          <w:pPr>
            <w:pStyle w:val="TOC3"/>
            <w:tabs>
              <w:tab w:val="right" w:leader="dot" w:pos="10070"/>
            </w:tabs>
            <w:rPr>
              <w:rFonts w:asciiTheme="minorHAnsi" w:hAnsiTheme="minorHAnsi" w:cs="Shruti"/>
              <w:noProof/>
              <w:sz w:val="22"/>
              <w:szCs w:val="22"/>
              <w:lang w:bidi="gu-IN"/>
            </w:rPr>
          </w:pPr>
          <w:hyperlink w:anchor="_Toc524369619" w:history="1">
            <w:r w:rsidR="0016383C" w:rsidRPr="00DC7EBB">
              <w:rPr>
                <w:rStyle w:val="Hyperlink"/>
                <w:rFonts w:eastAsiaTheme="majorEastAsia" w:cstheme="majorBidi"/>
                <w:smallCaps/>
                <w:noProof/>
              </w:rPr>
              <w:t>MOCK UP:</w:t>
            </w:r>
            <w:r w:rsidR="0016383C">
              <w:rPr>
                <w:noProof/>
                <w:webHidden/>
              </w:rPr>
              <w:tab/>
            </w:r>
            <w:r w:rsidR="0016383C">
              <w:rPr>
                <w:noProof/>
                <w:webHidden/>
              </w:rPr>
              <w:fldChar w:fldCharType="begin"/>
            </w:r>
            <w:r w:rsidR="0016383C">
              <w:rPr>
                <w:noProof/>
                <w:webHidden/>
              </w:rPr>
              <w:instrText xml:space="preserve"> PAGEREF _Toc524369619 \h </w:instrText>
            </w:r>
            <w:r w:rsidR="0016383C">
              <w:rPr>
                <w:noProof/>
                <w:webHidden/>
              </w:rPr>
            </w:r>
            <w:r w:rsidR="0016383C">
              <w:rPr>
                <w:noProof/>
                <w:webHidden/>
              </w:rPr>
              <w:fldChar w:fldCharType="separate"/>
            </w:r>
            <w:r w:rsidR="0016383C">
              <w:rPr>
                <w:noProof/>
                <w:webHidden/>
              </w:rPr>
              <w:t>4</w:t>
            </w:r>
            <w:r w:rsidR="0016383C">
              <w:rPr>
                <w:noProof/>
                <w:webHidden/>
              </w:rPr>
              <w:fldChar w:fldCharType="end"/>
            </w:r>
          </w:hyperlink>
        </w:p>
        <w:p w14:paraId="4C7D340A" w14:textId="77777777" w:rsidR="0016383C" w:rsidRDefault="006D21E4">
          <w:pPr>
            <w:pStyle w:val="TOC3"/>
            <w:tabs>
              <w:tab w:val="right" w:leader="dot" w:pos="10070"/>
            </w:tabs>
            <w:rPr>
              <w:rFonts w:asciiTheme="minorHAnsi" w:hAnsiTheme="minorHAnsi" w:cs="Shruti"/>
              <w:noProof/>
              <w:sz w:val="22"/>
              <w:szCs w:val="22"/>
              <w:lang w:bidi="gu-IN"/>
            </w:rPr>
          </w:pPr>
          <w:hyperlink w:anchor="_Toc524369620" w:history="1">
            <w:r w:rsidR="0016383C" w:rsidRPr="00DC7EBB">
              <w:rPr>
                <w:rStyle w:val="Hyperlink"/>
                <w:rFonts w:eastAsiaTheme="majorEastAsia" w:cstheme="majorBidi"/>
                <w:smallCaps/>
                <w:noProof/>
              </w:rPr>
              <w:t>QA Notes:</w:t>
            </w:r>
            <w:r w:rsidR="0016383C">
              <w:rPr>
                <w:noProof/>
                <w:webHidden/>
              </w:rPr>
              <w:tab/>
            </w:r>
            <w:r w:rsidR="0016383C">
              <w:rPr>
                <w:noProof/>
                <w:webHidden/>
              </w:rPr>
              <w:fldChar w:fldCharType="begin"/>
            </w:r>
            <w:r w:rsidR="0016383C">
              <w:rPr>
                <w:noProof/>
                <w:webHidden/>
              </w:rPr>
              <w:instrText xml:space="preserve"> PAGEREF _Toc524369620 \h </w:instrText>
            </w:r>
            <w:r w:rsidR="0016383C">
              <w:rPr>
                <w:noProof/>
                <w:webHidden/>
              </w:rPr>
            </w:r>
            <w:r w:rsidR="0016383C">
              <w:rPr>
                <w:noProof/>
                <w:webHidden/>
              </w:rPr>
              <w:fldChar w:fldCharType="separate"/>
            </w:r>
            <w:r w:rsidR="0016383C">
              <w:rPr>
                <w:noProof/>
                <w:webHidden/>
              </w:rPr>
              <w:t>6</w:t>
            </w:r>
            <w:r w:rsidR="0016383C">
              <w:rPr>
                <w:noProof/>
                <w:webHidden/>
              </w:rPr>
              <w:fldChar w:fldCharType="end"/>
            </w:r>
          </w:hyperlink>
        </w:p>
        <w:p w14:paraId="41E1A83D" w14:textId="01C87B55" w:rsidR="00E07395" w:rsidRDefault="00E07395">
          <w:r>
            <w:rPr>
              <w:b/>
              <w:bCs/>
              <w:noProof/>
            </w:rPr>
            <w:fldChar w:fldCharType="end"/>
          </w:r>
        </w:p>
      </w:sdtContent>
    </w:sdt>
    <w:p w14:paraId="6C3539D8" w14:textId="77777777" w:rsidR="00371200" w:rsidRDefault="00371200">
      <w:pPr>
        <w:rPr>
          <w:smallCaps/>
          <w:color w:val="0072C6"/>
          <w:spacing w:val="5"/>
          <w:sz w:val="44"/>
          <w:szCs w:val="44"/>
        </w:rPr>
      </w:pPr>
      <w:r>
        <w:br w:type="page"/>
      </w:r>
    </w:p>
    <w:p w14:paraId="0BB9BD3A" w14:textId="77777777" w:rsidR="005E5E31" w:rsidRPr="005E5E31" w:rsidRDefault="005E5E31" w:rsidP="005E5E31">
      <w:pPr>
        <w:keepNext/>
        <w:keepLines/>
        <w:spacing w:before="400" w:after="120" w:line="240" w:lineRule="auto"/>
        <w:outlineLvl w:val="0"/>
        <w:rPr>
          <w:rFonts w:eastAsiaTheme="majorEastAsia" w:cstheme="majorBidi"/>
          <w:smallCaps/>
          <w:color w:val="2E74B5" w:themeColor="accent1" w:themeShade="BF"/>
          <w:sz w:val="36"/>
          <w:szCs w:val="36"/>
        </w:rPr>
      </w:pPr>
      <w:bookmarkStart w:id="4" w:name="_Toc524016035"/>
      <w:bookmarkStart w:id="5" w:name="_Toc524369609"/>
      <w:bookmarkEnd w:id="3"/>
      <w:bookmarkEnd w:id="2"/>
      <w:r w:rsidRPr="005E5E31">
        <w:rPr>
          <w:rFonts w:eastAsiaTheme="majorEastAsia" w:cstheme="majorBidi"/>
          <w:smallCaps/>
          <w:color w:val="2E74B5" w:themeColor="accent1" w:themeShade="BF"/>
          <w:sz w:val="36"/>
          <w:szCs w:val="36"/>
        </w:rPr>
        <w:lastRenderedPageBreak/>
        <w:t>Download option from Document List, Minified Document List &amp; Document Viewer</w:t>
      </w:r>
      <w:bookmarkEnd w:id="4"/>
      <w:bookmarkEnd w:id="5"/>
    </w:p>
    <w:p w14:paraId="158B722C" w14:textId="6FF113E0" w:rsidR="00371F68" w:rsidRDefault="00D651E6" w:rsidP="007A220F">
      <w:pPr>
        <w:rPr>
          <w:rFonts w:eastAsia="SimSun"/>
          <w:i/>
        </w:rPr>
      </w:pPr>
      <w:r>
        <w:rPr>
          <w:rFonts w:eastAsia="SimSun"/>
          <w:i/>
        </w:rPr>
        <w:br/>
      </w:r>
      <w:r w:rsidR="00401C22" w:rsidRPr="00401C22">
        <w:rPr>
          <w:rFonts w:eastAsia="SimSun"/>
          <w:i/>
        </w:rPr>
        <w:t>As a PaperSave user, I may need the ability to download documents either from Document List, Minified Document List or from Document Viewer</w:t>
      </w:r>
    </w:p>
    <w:p w14:paraId="4C62E4ED" w14:textId="1DD31CB1" w:rsidR="00A81889" w:rsidRDefault="006D21E4" w:rsidP="007A220F">
      <w:pPr>
        <w:rPr>
          <w:rFonts w:eastAsia="SimSun"/>
          <w:i/>
        </w:rPr>
      </w:pPr>
      <w:hyperlink r:id="rId17" w:history="1">
        <w:r w:rsidR="00A81889" w:rsidRPr="00A81889">
          <w:rPr>
            <w:rStyle w:val="Hyperlink"/>
            <w:rFonts w:eastAsia="SimSun"/>
            <w:i/>
          </w:rPr>
          <w:t>FD_Download option from Document List, Minified Document List &amp; Document Viewer.docx</w:t>
        </w:r>
      </w:hyperlink>
    </w:p>
    <w:p w14:paraId="67BF57F2" w14:textId="6A6C0A81" w:rsidR="003E56B7" w:rsidRDefault="00C26069" w:rsidP="004B179D">
      <w:pPr>
        <w:pStyle w:val="Heading2"/>
      </w:pPr>
      <w:bookmarkStart w:id="6" w:name="_Toc524369610"/>
      <w:r>
        <w:t>Technical Story 1.1</w:t>
      </w:r>
      <w:r w:rsidR="00EC542E">
        <w:t>:</w:t>
      </w:r>
      <w:r>
        <w:t xml:space="preserve"> </w:t>
      </w:r>
      <w:commentRangeStart w:id="7"/>
      <w:r w:rsidR="00027E2A">
        <w:t xml:space="preserve">create the api method to allow the </w:t>
      </w:r>
      <w:r w:rsidR="00480EF4">
        <w:t xml:space="preserve">download </w:t>
      </w:r>
      <w:r w:rsidR="00027E2A">
        <w:t>of multiple workflow items</w:t>
      </w:r>
      <w:r w:rsidR="00480EF4">
        <w:t>/documents</w:t>
      </w:r>
      <w:r w:rsidR="00027E2A">
        <w:t>.</w:t>
      </w:r>
      <w:commentRangeEnd w:id="7"/>
      <w:r w:rsidR="009E1B1A">
        <w:rPr>
          <w:rStyle w:val="CommentReference"/>
          <w:rFonts w:eastAsiaTheme="minorEastAsia" w:cstheme="minorBidi"/>
          <w:smallCaps w:val="0"/>
          <w:color w:val="auto"/>
        </w:rPr>
        <w:commentReference w:id="7"/>
      </w:r>
      <w:bookmarkEnd w:id="6"/>
    </w:p>
    <w:p w14:paraId="3CF894F4" w14:textId="216A3FEE" w:rsidR="00027E2A" w:rsidRDefault="00027E2A" w:rsidP="00C26069">
      <w:pPr>
        <w:pStyle w:val="ListParagraph"/>
        <w:numPr>
          <w:ilvl w:val="0"/>
          <w:numId w:val="29"/>
        </w:numPr>
      </w:pPr>
      <w:r>
        <w:t>Action: POST</w:t>
      </w:r>
    </w:p>
    <w:p w14:paraId="277728F0" w14:textId="4941F5D1" w:rsidR="00027E2A" w:rsidRDefault="00027E2A" w:rsidP="00C26069">
      <w:pPr>
        <w:pStyle w:val="ListParagraph"/>
        <w:numPr>
          <w:ilvl w:val="0"/>
          <w:numId w:val="29"/>
        </w:numPr>
      </w:pPr>
      <w:r>
        <w:t>Route: api/</w:t>
      </w:r>
      <w:r w:rsidR="000244DA">
        <w:t>documents</w:t>
      </w:r>
      <w:r>
        <w:t>/</w:t>
      </w:r>
      <w:r w:rsidR="00386B2D">
        <w:t>downloadcontent/</w:t>
      </w:r>
      <w:commentRangeStart w:id="8"/>
      <w:r w:rsidR="00386B2D">
        <w:t>layers</w:t>
      </w:r>
      <w:commentRangeEnd w:id="8"/>
      <w:r w:rsidR="00C563C5">
        <w:rPr>
          <w:rStyle w:val="CommentReference"/>
        </w:rPr>
        <w:commentReference w:id="8"/>
      </w:r>
      <w:r w:rsidR="00386B2D">
        <w:t>/{true/false}</w:t>
      </w:r>
    </w:p>
    <w:p w14:paraId="3E111EA4" w14:textId="4440DB26" w:rsidR="00306812" w:rsidRDefault="00306812" w:rsidP="00C26069">
      <w:pPr>
        <w:pStyle w:val="ListParagraph"/>
        <w:numPr>
          <w:ilvl w:val="0"/>
          <w:numId w:val="29"/>
        </w:numPr>
      </w:pPr>
      <w:r>
        <w:t>Return Type: ActionResult</w:t>
      </w:r>
    </w:p>
    <w:p w14:paraId="57230CFF" w14:textId="7E9EC391" w:rsidR="00027E2A" w:rsidRDefault="00027E2A" w:rsidP="00C26069">
      <w:pPr>
        <w:pStyle w:val="ListParagraph"/>
        <w:numPr>
          <w:ilvl w:val="0"/>
          <w:numId w:val="29"/>
        </w:numPr>
      </w:pPr>
      <w:r>
        <w:t xml:space="preserve">Body: [1,2,3] (Array of </w:t>
      </w:r>
      <w:r w:rsidR="00490813">
        <w:t xml:space="preserve">Document </w:t>
      </w:r>
      <w:r>
        <w:t>Ids)</w:t>
      </w:r>
      <w:r w:rsidR="00386B2D">
        <w:t xml:space="preserve"> (We’ll always pass document id)</w:t>
      </w:r>
    </w:p>
    <w:p w14:paraId="51DEF9CC" w14:textId="1C06F630" w:rsidR="00027E2A" w:rsidRDefault="00027E2A" w:rsidP="00C26069">
      <w:pPr>
        <w:pStyle w:val="ListParagraph"/>
        <w:numPr>
          <w:ilvl w:val="0"/>
          <w:numId w:val="29"/>
        </w:numPr>
      </w:pPr>
      <w:r>
        <w:t>Response:</w:t>
      </w:r>
    </w:p>
    <w:p w14:paraId="3E5061B3" w14:textId="21C61922" w:rsidR="00027E2A" w:rsidRDefault="0036692B" w:rsidP="00027E2A">
      <w:pPr>
        <w:pStyle w:val="ListParagraph"/>
      </w:pPr>
      <w:r>
        <w:t xml:space="preserve">Should return the file to download. </w:t>
      </w:r>
    </w:p>
    <w:p w14:paraId="706EAE13" w14:textId="77777777" w:rsidR="00027E2A" w:rsidRDefault="00027E2A" w:rsidP="00027E2A">
      <w:pPr>
        <w:pStyle w:val="ListParagraph"/>
      </w:pPr>
    </w:p>
    <w:p w14:paraId="0273234B" w14:textId="5EE0D08D" w:rsidR="0036692B" w:rsidRDefault="0036692B" w:rsidP="00C26069">
      <w:pPr>
        <w:pStyle w:val="ListParagraph"/>
        <w:numPr>
          <w:ilvl w:val="0"/>
          <w:numId w:val="29"/>
        </w:numPr>
      </w:pPr>
      <w:r>
        <w:t xml:space="preserve">Following business rule validation should be done before content for a document can be downloaded successfully. </w:t>
      </w:r>
    </w:p>
    <w:p w14:paraId="09A37589" w14:textId="70FEDB07" w:rsidR="0036692B" w:rsidRDefault="00FD65E3" w:rsidP="0036692B">
      <w:pPr>
        <w:pStyle w:val="ListParagraph"/>
        <w:numPr>
          <w:ilvl w:val="1"/>
          <w:numId w:val="29"/>
        </w:numPr>
      </w:pPr>
      <w:r>
        <w:t>If the Document ID is of Workflow Item</w:t>
      </w:r>
    </w:p>
    <w:p w14:paraId="0FA869AA" w14:textId="43664AF3" w:rsidR="00FD65E3" w:rsidRDefault="00C563C5" w:rsidP="00FD65E3">
      <w:pPr>
        <w:pStyle w:val="ListParagraph"/>
        <w:numPr>
          <w:ilvl w:val="2"/>
          <w:numId w:val="29"/>
        </w:numPr>
      </w:pPr>
      <w:r>
        <w:t>Check User has view rights</w:t>
      </w:r>
    </w:p>
    <w:p w14:paraId="3137C3FB" w14:textId="73F54811" w:rsidR="00C563C5" w:rsidRDefault="00C563C5" w:rsidP="00FD65E3">
      <w:pPr>
        <w:pStyle w:val="ListParagraph"/>
        <w:numPr>
          <w:ilvl w:val="2"/>
          <w:numId w:val="29"/>
        </w:numPr>
      </w:pPr>
      <w:r>
        <w:t>Check User is Workflow Admin</w:t>
      </w:r>
    </w:p>
    <w:p w14:paraId="46563327" w14:textId="143BED8C" w:rsidR="00C563C5" w:rsidRDefault="00C563C5" w:rsidP="00FD65E3">
      <w:pPr>
        <w:pStyle w:val="ListParagraph"/>
        <w:numPr>
          <w:ilvl w:val="2"/>
          <w:numId w:val="29"/>
        </w:numPr>
      </w:pPr>
      <w:r>
        <w:t xml:space="preserve">Check User is Super user. </w:t>
      </w:r>
    </w:p>
    <w:p w14:paraId="23DA9968" w14:textId="5A14C144" w:rsidR="00C563C5" w:rsidRDefault="00C563C5" w:rsidP="00FD65E3">
      <w:pPr>
        <w:pStyle w:val="ListParagraph"/>
        <w:numPr>
          <w:ilvl w:val="2"/>
          <w:numId w:val="29"/>
        </w:numPr>
      </w:pPr>
      <w:r>
        <w:t xml:space="preserve">If any of this condition is true, it is ok to return the content. </w:t>
      </w:r>
    </w:p>
    <w:p w14:paraId="7C259B24" w14:textId="49BDC12B" w:rsidR="00FD65E3" w:rsidRDefault="00FD65E3" w:rsidP="0036692B">
      <w:pPr>
        <w:pStyle w:val="ListParagraph"/>
        <w:numPr>
          <w:ilvl w:val="1"/>
          <w:numId w:val="29"/>
        </w:numPr>
      </w:pPr>
      <w:r>
        <w:t>If the Document Id is of Document</w:t>
      </w:r>
    </w:p>
    <w:p w14:paraId="778580C7" w14:textId="57AA599D" w:rsidR="004409D2" w:rsidRDefault="004409D2" w:rsidP="004409D2">
      <w:pPr>
        <w:pStyle w:val="ListParagraph"/>
        <w:numPr>
          <w:ilvl w:val="2"/>
          <w:numId w:val="29"/>
        </w:numPr>
      </w:pPr>
      <w:r>
        <w:t>Check User has view rights on Document Type</w:t>
      </w:r>
    </w:p>
    <w:p w14:paraId="3D3CB7AC" w14:textId="43AB3A40" w:rsidR="004409D2" w:rsidRDefault="004409D2" w:rsidP="00C26069">
      <w:pPr>
        <w:pStyle w:val="ListParagraph"/>
        <w:numPr>
          <w:ilvl w:val="0"/>
          <w:numId w:val="29"/>
        </w:numPr>
      </w:pPr>
      <w:r>
        <w:t xml:space="preserve">If </w:t>
      </w:r>
      <w:r w:rsidR="0013381A">
        <w:t>a</w:t>
      </w:r>
      <w:r>
        <w:t xml:space="preserve">ny of the security validation fails, then that document should be skipped from the list. </w:t>
      </w:r>
    </w:p>
    <w:p w14:paraId="5D5F20F1" w14:textId="15A4F909" w:rsidR="004409D2" w:rsidRDefault="0013381A" w:rsidP="00C26069">
      <w:pPr>
        <w:pStyle w:val="ListParagraph"/>
        <w:numPr>
          <w:ilvl w:val="0"/>
          <w:numId w:val="29"/>
        </w:numPr>
      </w:pPr>
      <w:r>
        <w:t xml:space="preserve">If security validation is successful then if only single file is requested we should return it using following. </w:t>
      </w:r>
    </w:p>
    <w:p w14:paraId="71791C0D" w14:textId="77777777" w:rsidR="001B7161" w:rsidRDefault="001B7161" w:rsidP="0013381A">
      <w:pPr>
        <w:pStyle w:val="ListParagraph"/>
      </w:pPr>
    </w:p>
    <w:p w14:paraId="7AFD61A8" w14:textId="3D06F8FB" w:rsidR="0013381A" w:rsidRDefault="0013381A" w:rsidP="0013381A">
      <w:pPr>
        <w:pStyle w:val="ListParagraph"/>
      </w:pPr>
      <w:r w:rsidRPr="0013381A">
        <w:t>return File(bytearray, System.Net.Mime.MediaTypeNames.Application.Octet, "</w:t>
      </w:r>
      <w:r w:rsidR="00385ACD">
        <w:t>{</w:t>
      </w:r>
      <w:r w:rsidRPr="0013381A">
        <w:t>FileName</w:t>
      </w:r>
      <w:r w:rsidR="00385ACD">
        <w:t>}</w:t>
      </w:r>
      <w:r w:rsidR="00385ACD" w:rsidRPr="0013381A">
        <w:t xml:space="preserve"> </w:t>
      </w:r>
      <w:r w:rsidRPr="0013381A">
        <w:t>");</w:t>
      </w:r>
    </w:p>
    <w:p w14:paraId="0C50473B" w14:textId="77777777" w:rsidR="001B7161" w:rsidRDefault="001B7161" w:rsidP="001B7161">
      <w:pPr>
        <w:pStyle w:val="ListParagraph"/>
      </w:pPr>
    </w:p>
    <w:p w14:paraId="1AE671B5" w14:textId="60FD9300" w:rsidR="0013381A" w:rsidRDefault="0013381A" w:rsidP="00C26069">
      <w:pPr>
        <w:pStyle w:val="ListParagraph"/>
        <w:numPr>
          <w:ilvl w:val="0"/>
          <w:numId w:val="29"/>
        </w:numPr>
      </w:pPr>
      <w:r>
        <w:t xml:space="preserve">Else we should create the zip file and return it. </w:t>
      </w:r>
    </w:p>
    <w:p w14:paraId="4E361855" w14:textId="28AA0007" w:rsidR="001B7161" w:rsidRDefault="00077139" w:rsidP="00C26069">
      <w:pPr>
        <w:pStyle w:val="ListParagraph"/>
        <w:numPr>
          <w:ilvl w:val="0"/>
          <w:numId w:val="29"/>
        </w:numPr>
      </w:pPr>
      <w:r>
        <w:t xml:space="preserve">Refer to the “DownloadFile.ashx.cs” code for creation of the zip. </w:t>
      </w:r>
    </w:p>
    <w:p w14:paraId="1B9EFFD2" w14:textId="3DC8CBEB" w:rsidR="009F6602" w:rsidRDefault="009F6602" w:rsidP="00C26069">
      <w:pPr>
        <w:pStyle w:val="ListParagraph"/>
        <w:numPr>
          <w:ilvl w:val="0"/>
          <w:numId w:val="29"/>
        </w:numPr>
      </w:pPr>
      <w:r>
        <w:t xml:space="preserve">File Naming should be as per the functional document. </w:t>
      </w:r>
    </w:p>
    <w:p w14:paraId="5D408CC7" w14:textId="77777777" w:rsidR="00F320CA" w:rsidRDefault="00F320CA" w:rsidP="00F320CA"/>
    <w:p w14:paraId="23E9DA17" w14:textId="040B4A36" w:rsidR="00F320CA" w:rsidRPr="00F320CA" w:rsidRDefault="00F320CA" w:rsidP="00F320CA">
      <w:pPr>
        <w:keepNext/>
        <w:keepLines/>
        <w:spacing w:before="40" w:after="120" w:line="240" w:lineRule="auto"/>
        <w:outlineLvl w:val="1"/>
        <w:rPr>
          <w:rFonts w:eastAsiaTheme="majorEastAsia" w:cstheme="majorBidi"/>
          <w:smallCaps/>
          <w:color w:val="70AD47" w:themeColor="accent6"/>
          <w:sz w:val="32"/>
          <w:szCs w:val="32"/>
        </w:rPr>
      </w:pPr>
      <w:bookmarkStart w:id="9" w:name="_Toc524369611"/>
      <w:r w:rsidRPr="00F320CA">
        <w:rPr>
          <w:rFonts w:eastAsiaTheme="majorEastAsia" w:cstheme="majorBidi"/>
          <w:smallCaps/>
          <w:color w:val="70AD47" w:themeColor="accent6"/>
          <w:sz w:val="32"/>
          <w:szCs w:val="32"/>
        </w:rPr>
        <w:lastRenderedPageBreak/>
        <w:t>Technical Story 1.</w:t>
      </w:r>
      <w:r>
        <w:rPr>
          <w:rFonts w:eastAsiaTheme="majorEastAsia" w:cstheme="majorBidi"/>
          <w:smallCaps/>
          <w:color w:val="70AD47" w:themeColor="accent6"/>
          <w:sz w:val="32"/>
          <w:szCs w:val="32"/>
        </w:rPr>
        <w:t>2</w:t>
      </w:r>
      <w:r w:rsidRPr="00F320CA">
        <w:rPr>
          <w:rFonts w:eastAsiaTheme="majorEastAsia" w:cstheme="majorBidi"/>
          <w:smallCaps/>
          <w:color w:val="70AD47" w:themeColor="accent6"/>
          <w:sz w:val="32"/>
          <w:szCs w:val="32"/>
        </w:rPr>
        <w:t xml:space="preserve">: </w:t>
      </w:r>
      <w:r>
        <w:rPr>
          <w:rFonts w:eastAsiaTheme="majorEastAsia" w:cstheme="majorBidi"/>
          <w:smallCaps/>
          <w:color w:val="70AD47" w:themeColor="accent6"/>
          <w:sz w:val="32"/>
          <w:szCs w:val="32"/>
        </w:rPr>
        <w:t>Change Route “</w:t>
      </w:r>
      <w:commentRangeStart w:id="10"/>
      <w:r>
        <w:rPr>
          <w:rFonts w:eastAsiaTheme="majorEastAsia" w:cstheme="majorBidi"/>
          <w:smallCaps/>
          <w:color w:val="70AD47" w:themeColor="accent6"/>
          <w:sz w:val="32"/>
          <w:szCs w:val="32"/>
        </w:rPr>
        <w:t>GetDocumentTypesByHostApplicationLocalDataId</w:t>
      </w:r>
      <w:commentRangeEnd w:id="10"/>
      <w:r w:rsidR="009E79C8">
        <w:rPr>
          <w:rStyle w:val="CommentReference"/>
        </w:rPr>
        <w:commentReference w:id="10"/>
      </w:r>
      <w:r>
        <w:rPr>
          <w:rFonts w:eastAsiaTheme="majorEastAsia" w:cstheme="majorBidi"/>
          <w:smallCaps/>
          <w:color w:val="70AD47" w:themeColor="accent6"/>
          <w:sz w:val="32"/>
          <w:szCs w:val="32"/>
        </w:rPr>
        <w:t>” in document t</w:t>
      </w:r>
      <w:r w:rsidR="00FF057C">
        <w:rPr>
          <w:rFonts w:eastAsiaTheme="majorEastAsia" w:cstheme="majorBidi"/>
          <w:smallCaps/>
          <w:color w:val="70AD47" w:themeColor="accent6"/>
          <w:sz w:val="32"/>
          <w:szCs w:val="32"/>
        </w:rPr>
        <w:t>y</w:t>
      </w:r>
      <w:r>
        <w:rPr>
          <w:rFonts w:eastAsiaTheme="majorEastAsia" w:cstheme="majorBidi"/>
          <w:smallCaps/>
          <w:color w:val="70AD47" w:themeColor="accent6"/>
          <w:sz w:val="32"/>
          <w:szCs w:val="32"/>
        </w:rPr>
        <w:t>pe controller.</w:t>
      </w:r>
      <w:bookmarkEnd w:id="9"/>
      <w:r>
        <w:rPr>
          <w:rFonts w:eastAsiaTheme="majorEastAsia" w:cstheme="majorBidi"/>
          <w:smallCaps/>
          <w:color w:val="70AD47" w:themeColor="accent6"/>
          <w:sz w:val="32"/>
          <w:szCs w:val="32"/>
        </w:rPr>
        <w:t xml:space="preserve"> </w:t>
      </w:r>
    </w:p>
    <w:p w14:paraId="03D8C5EF" w14:textId="3B9A5E20" w:rsidR="00F320CA" w:rsidRDefault="00F320CA" w:rsidP="00F320CA">
      <w:pPr>
        <w:numPr>
          <w:ilvl w:val="0"/>
          <w:numId w:val="29"/>
        </w:numPr>
        <w:contextualSpacing/>
      </w:pPr>
      <w:r>
        <w:t xml:space="preserve">Change the route to following. </w:t>
      </w:r>
    </w:p>
    <w:p w14:paraId="2E2E26FC" w14:textId="1226C2A4" w:rsidR="00F320CA" w:rsidRDefault="00F320CA" w:rsidP="00F320CA">
      <w:pPr>
        <w:numPr>
          <w:ilvl w:val="1"/>
          <w:numId w:val="29"/>
        </w:numPr>
        <w:contextualSpacing/>
      </w:pPr>
      <w:r>
        <w:t>Api/DocumentTypes/HostApplicationLocalData/{HostApplicationLocalDataID}</w:t>
      </w:r>
    </w:p>
    <w:p w14:paraId="1CBD7CE6" w14:textId="7D4591F0" w:rsidR="00F320CA" w:rsidRDefault="00F320CA" w:rsidP="00F320CA">
      <w:pPr>
        <w:numPr>
          <w:ilvl w:val="0"/>
          <w:numId w:val="29"/>
        </w:numPr>
        <w:contextualSpacing/>
      </w:pPr>
      <w:r>
        <w:t xml:space="preserve">Change the datatype of “HostApplicationLocalDataID” from integer to long. </w:t>
      </w:r>
    </w:p>
    <w:p w14:paraId="60CEEC21" w14:textId="70FCB03A" w:rsidR="00F320CA" w:rsidRDefault="00F320CA" w:rsidP="00F320CA">
      <w:pPr>
        <w:numPr>
          <w:ilvl w:val="0"/>
          <w:numId w:val="29"/>
        </w:numPr>
        <w:contextualSpacing/>
      </w:pPr>
      <w:r>
        <w:t xml:space="preserve">And implement security (if not already implemented) to return a document type only if the user has view rights on the document type. </w:t>
      </w:r>
    </w:p>
    <w:p w14:paraId="3A97CF27" w14:textId="77777777" w:rsidR="00AA2BA3" w:rsidRDefault="00AA2BA3" w:rsidP="00AA2BA3">
      <w:pPr>
        <w:contextualSpacing/>
      </w:pPr>
    </w:p>
    <w:p w14:paraId="023725C8" w14:textId="08760294" w:rsidR="00AA2BA3" w:rsidRPr="00F320CA" w:rsidRDefault="00AA2BA3" w:rsidP="00AA2BA3">
      <w:pPr>
        <w:keepNext/>
        <w:keepLines/>
        <w:spacing w:before="40" w:after="120" w:line="240" w:lineRule="auto"/>
        <w:outlineLvl w:val="1"/>
        <w:rPr>
          <w:rFonts w:eastAsiaTheme="majorEastAsia" w:cstheme="majorBidi"/>
          <w:smallCaps/>
          <w:color w:val="70AD47" w:themeColor="accent6"/>
          <w:sz w:val="32"/>
          <w:szCs w:val="32"/>
        </w:rPr>
      </w:pPr>
      <w:bookmarkStart w:id="11" w:name="_Toc524369612"/>
      <w:r w:rsidRPr="00F320CA">
        <w:rPr>
          <w:rFonts w:eastAsiaTheme="majorEastAsia" w:cstheme="majorBidi"/>
          <w:smallCaps/>
          <w:color w:val="70AD47" w:themeColor="accent6"/>
          <w:sz w:val="32"/>
          <w:szCs w:val="32"/>
        </w:rPr>
        <w:t>Technical Story 1.</w:t>
      </w:r>
      <w:r>
        <w:rPr>
          <w:rFonts w:eastAsiaTheme="majorEastAsia" w:cstheme="majorBidi"/>
          <w:smallCaps/>
          <w:color w:val="70AD47" w:themeColor="accent6"/>
          <w:sz w:val="32"/>
          <w:szCs w:val="32"/>
        </w:rPr>
        <w:t>3</w:t>
      </w:r>
      <w:r w:rsidRPr="00F320CA">
        <w:rPr>
          <w:rFonts w:eastAsiaTheme="majorEastAsia" w:cstheme="majorBidi"/>
          <w:smallCaps/>
          <w:color w:val="70AD47" w:themeColor="accent6"/>
          <w:sz w:val="32"/>
          <w:szCs w:val="32"/>
        </w:rPr>
        <w:t xml:space="preserve">: </w:t>
      </w:r>
      <w:r>
        <w:rPr>
          <w:rFonts w:eastAsiaTheme="majorEastAsia" w:cstheme="majorBidi"/>
          <w:smallCaps/>
          <w:color w:val="70AD47" w:themeColor="accent6"/>
          <w:sz w:val="32"/>
          <w:szCs w:val="32"/>
        </w:rPr>
        <w:t>Add Route to get the document type for a document id.</w:t>
      </w:r>
      <w:bookmarkEnd w:id="11"/>
      <w:r>
        <w:rPr>
          <w:rFonts w:eastAsiaTheme="majorEastAsia" w:cstheme="majorBidi"/>
          <w:smallCaps/>
          <w:color w:val="70AD47" w:themeColor="accent6"/>
          <w:sz w:val="32"/>
          <w:szCs w:val="32"/>
        </w:rPr>
        <w:t xml:space="preserve"> </w:t>
      </w:r>
    </w:p>
    <w:p w14:paraId="18B10C20" w14:textId="612F4137" w:rsidR="00AA2BA3" w:rsidRDefault="00AA2BA3" w:rsidP="00AA2BA3">
      <w:pPr>
        <w:numPr>
          <w:ilvl w:val="0"/>
          <w:numId w:val="29"/>
        </w:numPr>
        <w:contextualSpacing/>
      </w:pPr>
      <w:r>
        <w:t xml:space="preserve">Add the following route. </w:t>
      </w:r>
    </w:p>
    <w:p w14:paraId="5B2AF062" w14:textId="673CB996" w:rsidR="00AA2BA3" w:rsidRDefault="00AA2BA3" w:rsidP="00AA2BA3">
      <w:pPr>
        <w:numPr>
          <w:ilvl w:val="1"/>
          <w:numId w:val="29"/>
        </w:numPr>
        <w:contextualSpacing/>
      </w:pPr>
      <w:r>
        <w:t>Api/DocumentTypes/DocumentType/{DocumentD:long}</w:t>
      </w:r>
    </w:p>
    <w:p w14:paraId="6232B788" w14:textId="4EB1F9FC" w:rsidR="00AA2BA3" w:rsidRDefault="00AA2BA3" w:rsidP="00AA2BA3">
      <w:pPr>
        <w:numPr>
          <w:ilvl w:val="0"/>
          <w:numId w:val="29"/>
        </w:numPr>
        <w:contextualSpacing/>
      </w:pPr>
      <w:r>
        <w:t xml:space="preserve">And implement security to return a document type only if the user has view rights on the document type. </w:t>
      </w:r>
    </w:p>
    <w:p w14:paraId="00CD40EE" w14:textId="77777777" w:rsidR="00F320CA" w:rsidRDefault="00F320CA" w:rsidP="00AA2BA3">
      <w:pPr>
        <w:contextualSpacing/>
      </w:pPr>
      <w:r w:rsidRPr="00F320CA">
        <w:t xml:space="preserve"> </w:t>
      </w:r>
    </w:p>
    <w:p w14:paraId="7DF38072" w14:textId="4F8A9B03" w:rsidR="00C26069" w:rsidRPr="00C26069" w:rsidRDefault="006A36F7" w:rsidP="009416AC">
      <w:pPr>
        <w:pStyle w:val="Heading3"/>
      </w:pPr>
      <w:bookmarkStart w:id="12" w:name="_Toc524369613"/>
      <w:r>
        <w:t>CLIENT SIDE CHANGES</w:t>
      </w:r>
      <w:bookmarkEnd w:id="12"/>
      <w:r>
        <w:t xml:space="preserve"> </w:t>
      </w:r>
    </w:p>
    <w:p w14:paraId="7AA69EBA" w14:textId="362A9E5F" w:rsidR="00C26069" w:rsidRPr="00C26069" w:rsidRDefault="00C26069" w:rsidP="00C26069">
      <w:pPr>
        <w:keepNext/>
        <w:keepLines/>
        <w:spacing w:before="40" w:after="120" w:line="240" w:lineRule="auto"/>
        <w:outlineLvl w:val="1"/>
        <w:rPr>
          <w:rFonts w:eastAsiaTheme="majorEastAsia" w:cstheme="majorBidi"/>
          <w:smallCaps/>
          <w:color w:val="70AD47" w:themeColor="accent6"/>
          <w:sz w:val="32"/>
          <w:szCs w:val="32"/>
        </w:rPr>
      </w:pPr>
      <w:bookmarkStart w:id="13" w:name="_Toc524369614"/>
      <w:r w:rsidRPr="00C26069">
        <w:rPr>
          <w:rFonts w:eastAsiaTheme="majorEastAsia" w:cstheme="majorBidi"/>
          <w:smallCaps/>
          <w:color w:val="70AD47" w:themeColor="accent6"/>
          <w:sz w:val="32"/>
          <w:szCs w:val="32"/>
        </w:rPr>
        <w:t xml:space="preserve">Technical Story </w:t>
      </w:r>
      <w:r>
        <w:rPr>
          <w:rFonts w:eastAsiaTheme="majorEastAsia" w:cstheme="majorBidi"/>
          <w:smallCaps/>
          <w:color w:val="70AD47" w:themeColor="accent6"/>
          <w:sz w:val="32"/>
          <w:szCs w:val="32"/>
        </w:rPr>
        <w:t>2</w:t>
      </w:r>
      <w:r w:rsidR="006C4A18">
        <w:rPr>
          <w:rFonts w:eastAsiaTheme="majorEastAsia" w:cstheme="majorBidi"/>
          <w:smallCaps/>
          <w:color w:val="70AD47" w:themeColor="accent6"/>
          <w:sz w:val="32"/>
          <w:szCs w:val="32"/>
        </w:rPr>
        <w:t>.1</w:t>
      </w:r>
      <w:r w:rsidRPr="00C26069">
        <w:rPr>
          <w:rFonts w:eastAsiaTheme="majorEastAsia" w:cstheme="majorBidi"/>
          <w:smallCaps/>
          <w:color w:val="70AD47" w:themeColor="accent6"/>
          <w:sz w:val="32"/>
          <w:szCs w:val="32"/>
        </w:rPr>
        <w:t xml:space="preserve">: </w:t>
      </w:r>
      <w:r w:rsidR="00E3161B">
        <w:rPr>
          <w:rFonts w:eastAsiaTheme="majorEastAsia" w:cstheme="majorBidi"/>
          <w:smallCaps/>
          <w:color w:val="70AD47" w:themeColor="accent6"/>
          <w:sz w:val="32"/>
          <w:szCs w:val="32"/>
        </w:rPr>
        <w:t xml:space="preserve">Download </w:t>
      </w:r>
      <w:r w:rsidR="006C4A18">
        <w:rPr>
          <w:rFonts w:eastAsiaTheme="majorEastAsia" w:cstheme="majorBidi"/>
          <w:smallCaps/>
          <w:color w:val="70AD47" w:themeColor="accent6"/>
          <w:sz w:val="32"/>
          <w:szCs w:val="32"/>
        </w:rPr>
        <w:t xml:space="preserve">button shouldn’t be visible to the user if user isn’t </w:t>
      </w:r>
      <w:r w:rsidR="00E3161B">
        <w:rPr>
          <w:rFonts w:eastAsiaTheme="majorEastAsia" w:cstheme="majorBidi"/>
          <w:smallCaps/>
          <w:color w:val="70AD47" w:themeColor="accent6"/>
          <w:sz w:val="32"/>
          <w:szCs w:val="32"/>
        </w:rPr>
        <w:t xml:space="preserve">View rights on the </w:t>
      </w:r>
      <w:r w:rsidR="009E1B1A">
        <w:rPr>
          <w:rFonts w:eastAsiaTheme="majorEastAsia" w:cstheme="majorBidi"/>
          <w:smallCaps/>
          <w:color w:val="70AD47" w:themeColor="accent6"/>
          <w:sz w:val="32"/>
          <w:szCs w:val="32"/>
        </w:rPr>
        <w:t xml:space="preserve">Document Type </w:t>
      </w:r>
      <w:r w:rsidR="00A649DC">
        <w:rPr>
          <w:rFonts w:eastAsiaTheme="majorEastAsia" w:cstheme="majorBidi"/>
          <w:smallCaps/>
          <w:color w:val="70AD47" w:themeColor="accent6"/>
          <w:sz w:val="32"/>
          <w:szCs w:val="32"/>
        </w:rPr>
        <w:t>(Document List &amp; Minified Document List)</w:t>
      </w:r>
      <w:bookmarkEnd w:id="13"/>
    </w:p>
    <w:p w14:paraId="09974519" w14:textId="19100799" w:rsidR="00F320CA" w:rsidRDefault="00F320CA" w:rsidP="005B4E22">
      <w:pPr>
        <w:numPr>
          <w:ilvl w:val="0"/>
          <w:numId w:val="29"/>
        </w:numPr>
        <w:contextualSpacing/>
      </w:pPr>
      <w:r>
        <w:t xml:space="preserve">As we are only retrieving the document type that user has view rights on, we don’t need to put a check to conditionally show download button. </w:t>
      </w:r>
    </w:p>
    <w:p w14:paraId="1569DB55" w14:textId="0110BA4D" w:rsidR="00F320CA" w:rsidRDefault="00F320CA" w:rsidP="005B4E22">
      <w:pPr>
        <w:numPr>
          <w:ilvl w:val="0"/>
          <w:numId w:val="29"/>
        </w:numPr>
        <w:contextualSpacing/>
      </w:pPr>
      <w:r>
        <w:t xml:space="preserve">We should show the download button always. </w:t>
      </w:r>
    </w:p>
    <w:p w14:paraId="17004982" w14:textId="2E55FA71" w:rsidR="00F320CA" w:rsidRDefault="00F320CA" w:rsidP="005B4E22">
      <w:pPr>
        <w:numPr>
          <w:ilvl w:val="0"/>
          <w:numId w:val="29"/>
        </w:numPr>
        <w:contextualSpacing/>
      </w:pPr>
      <w:r>
        <w:t xml:space="preserve">Of course, if user tweaks manually client side then they may end up viewing the download button for the document type that they are not supposed to view but the server side check won’t allow them to perform the operation. </w:t>
      </w:r>
    </w:p>
    <w:p w14:paraId="4A22BDE0" w14:textId="3D548196" w:rsidR="005B4E22" w:rsidRDefault="005B4E22" w:rsidP="00F320CA">
      <w:pPr>
        <w:contextualSpacing/>
      </w:pPr>
    </w:p>
    <w:p w14:paraId="01938536" w14:textId="77777777" w:rsidR="00C26069" w:rsidRDefault="00C26069" w:rsidP="004B179D">
      <w:pPr>
        <w:rPr>
          <w:iCs/>
        </w:rPr>
      </w:pPr>
    </w:p>
    <w:p w14:paraId="55D09887" w14:textId="087ECD70" w:rsidR="00DF3D18" w:rsidRPr="00DF3D18" w:rsidRDefault="00DF3D18" w:rsidP="00DF3D18">
      <w:pPr>
        <w:keepNext/>
        <w:keepLines/>
        <w:spacing w:before="40" w:after="120" w:line="240" w:lineRule="auto"/>
        <w:outlineLvl w:val="1"/>
        <w:rPr>
          <w:rFonts w:eastAsiaTheme="majorEastAsia" w:cstheme="majorBidi"/>
          <w:smallCaps/>
          <w:color w:val="70AD47" w:themeColor="accent6"/>
          <w:sz w:val="32"/>
          <w:szCs w:val="32"/>
        </w:rPr>
      </w:pPr>
      <w:bookmarkStart w:id="14" w:name="_Toc524369615"/>
      <w:r w:rsidRPr="00DF3D18">
        <w:rPr>
          <w:rFonts w:eastAsiaTheme="majorEastAsia" w:cstheme="majorBidi"/>
          <w:smallCaps/>
          <w:color w:val="70AD47" w:themeColor="accent6"/>
          <w:sz w:val="32"/>
          <w:szCs w:val="32"/>
        </w:rPr>
        <w:t>Technical Story 2.</w:t>
      </w:r>
      <w:r w:rsidR="005C6D90">
        <w:rPr>
          <w:rFonts w:eastAsiaTheme="majorEastAsia" w:cstheme="majorBidi"/>
          <w:smallCaps/>
          <w:color w:val="70AD47" w:themeColor="accent6"/>
          <w:sz w:val="32"/>
          <w:szCs w:val="32"/>
        </w:rPr>
        <w:t>2</w:t>
      </w:r>
      <w:r w:rsidRPr="00DF3D18">
        <w:rPr>
          <w:rFonts w:eastAsiaTheme="majorEastAsia" w:cstheme="majorBidi"/>
          <w:smallCaps/>
          <w:color w:val="70AD47" w:themeColor="accent6"/>
          <w:sz w:val="32"/>
          <w:szCs w:val="32"/>
        </w:rPr>
        <w:t>: Download button shouldn’t be visible to the user if user isn’t View rights on the Document Type (</w:t>
      </w:r>
      <w:r>
        <w:rPr>
          <w:rFonts w:eastAsiaTheme="majorEastAsia" w:cstheme="majorBidi"/>
          <w:smallCaps/>
          <w:color w:val="70AD47" w:themeColor="accent6"/>
          <w:sz w:val="32"/>
          <w:szCs w:val="32"/>
        </w:rPr>
        <w:t>Embedded/Standalone Document Viewer</w:t>
      </w:r>
      <w:r w:rsidRPr="00DF3D18">
        <w:rPr>
          <w:rFonts w:eastAsiaTheme="majorEastAsia" w:cstheme="majorBidi"/>
          <w:smallCaps/>
          <w:color w:val="70AD47" w:themeColor="accent6"/>
          <w:sz w:val="32"/>
          <w:szCs w:val="32"/>
        </w:rPr>
        <w:t>)</w:t>
      </w:r>
      <w:bookmarkEnd w:id="14"/>
    </w:p>
    <w:p w14:paraId="039BE403" w14:textId="5B16348E" w:rsidR="005C6D90" w:rsidRDefault="005C6D90" w:rsidP="00DF3D18">
      <w:pPr>
        <w:numPr>
          <w:ilvl w:val="0"/>
          <w:numId w:val="29"/>
        </w:numPr>
        <w:contextualSpacing/>
      </w:pPr>
      <w:r>
        <w:t xml:space="preserve">It should make the call to the route “api/documenttypes/document/{documentid}. </w:t>
      </w:r>
    </w:p>
    <w:p w14:paraId="7DEB0173" w14:textId="5325706B" w:rsidR="005C6D90" w:rsidRDefault="005C6D90" w:rsidP="00DF3D18">
      <w:pPr>
        <w:numPr>
          <w:ilvl w:val="0"/>
          <w:numId w:val="29"/>
        </w:numPr>
        <w:contextualSpacing/>
      </w:pPr>
      <w:r>
        <w:t xml:space="preserve">And if the “HasViewRightsPrinciple” on the returned document type is false, then it should show the message to the user that user doesn’t have view rights. And should proceed loading the document. </w:t>
      </w:r>
    </w:p>
    <w:p w14:paraId="42D727FA" w14:textId="277D26CE" w:rsidR="005C6D90" w:rsidRDefault="005C6D90" w:rsidP="00DF3D18">
      <w:pPr>
        <w:numPr>
          <w:ilvl w:val="0"/>
          <w:numId w:val="29"/>
        </w:numPr>
        <w:contextualSpacing/>
      </w:pPr>
      <w:r>
        <w:lastRenderedPageBreak/>
        <w:t xml:space="preserve">Else we should load the document display and the download button should be visible and enabled. </w:t>
      </w:r>
    </w:p>
    <w:p w14:paraId="655F1645" w14:textId="56F0AFAF" w:rsidR="00DF3D18" w:rsidRPr="00AA2BA3" w:rsidRDefault="00DF3D18" w:rsidP="00AA2BA3">
      <w:pPr>
        <w:ind w:left="720"/>
        <w:contextualSpacing/>
        <w:rPr>
          <w:iCs/>
        </w:rPr>
      </w:pPr>
      <w:r w:rsidRPr="00DF3D18">
        <w:t xml:space="preserve"> </w:t>
      </w:r>
    </w:p>
    <w:p w14:paraId="2065E92F" w14:textId="2B1915AF" w:rsidR="000102E8" w:rsidRPr="000102E8" w:rsidRDefault="000102E8" w:rsidP="000102E8">
      <w:pPr>
        <w:keepNext/>
        <w:keepLines/>
        <w:spacing w:before="40" w:after="120" w:line="240" w:lineRule="auto"/>
        <w:outlineLvl w:val="1"/>
        <w:rPr>
          <w:rFonts w:eastAsiaTheme="majorEastAsia" w:cstheme="majorBidi"/>
          <w:smallCaps/>
          <w:color w:val="70AD47" w:themeColor="accent6"/>
          <w:sz w:val="32"/>
          <w:szCs w:val="32"/>
        </w:rPr>
      </w:pPr>
      <w:bookmarkStart w:id="15" w:name="_Toc524369616"/>
      <w:r w:rsidRPr="000102E8">
        <w:rPr>
          <w:rFonts w:eastAsiaTheme="majorEastAsia" w:cstheme="majorBidi"/>
          <w:smallCaps/>
          <w:color w:val="70AD47" w:themeColor="accent6"/>
          <w:sz w:val="32"/>
          <w:szCs w:val="32"/>
        </w:rPr>
        <w:t xml:space="preserve">Technical Story </w:t>
      </w:r>
      <w:r w:rsidR="00173770">
        <w:rPr>
          <w:rFonts w:eastAsiaTheme="majorEastAsia" w:cstheme="majorBidi"/>
          <w:smallCaps/>
          <w:color w:val="70AD47" w:themeColor="accent6"/>
          <w:sz w:val="32"/>
          <w:szCs w:val="32"/>
        </w:rPr>
        <w:t>2.</w:t>
      </w:r>
      <w:r w:rsidR="003402EE">
        <w:rPr>
          <w:rFonts w:eastAsiaTheme="majorEastAsia" w:cstheme="majorBidi"/>
          <w:smallCaps/>
          <w:color w:val="70AD47" w:themeColor="accent6"/>
          <w:sz w:val="32"/>
          <w:szCs w:val="32"/>
        </w:rPr>
        <w:t>3</w:t>
      </w:r>
      <w:r w:rsidRPr="000102E8">
        <w:rPr>
          <w:rFonts w:eastAsiaTheme="majorEastAsia" w:cstheme="majorBidi"/>
          <w:smallCaps/>
          <w:color w:val="70AD47" w:themeColor="accent6"/>
          <w:sz w:val="32"/>
          <w:szCs w:val="32"/>
        </w:rPr>
        <w:t>: D</w:t>
      </w:r>
      <w:r w:rsidR="00F95FFE">
        <w:rPr>
          <w:rFonts w:eastAsiaTheme="majorEastAsia" w:cstheme="majorBidi"/>
          <w:smallCaps/>
          <w:color w:val="70AD47" w:themeColor="accent6"/>
          <w:sz w:val="32"/>
          <w:szCs w:val="32"/>
        </w:rPr>
        <w:t xml:space="preserve">ownload </w:t>
      </w:r>
      <w:r w:rsidRPr="000102E8">
        <w:rPr>
          <w:rFonts w:eastAsiaTheme="majorEastAsia" w:cstheme="majorBidi"/>
          <w:smallCaps/>
          <w:color w:val="70AD47" w:themeColor="accent6"/>
          <w:sz w:val="32"/>
          <w:szCs w:val="32"/>
        </w:rPr>
        <w:t xml:space="preserve">Button </w:t>
      </w:r>
      <w:r>
        <w:rPr>
          <w:rFonts w:eastAsiaTheme="majorEastAsia" w:cstheme="majorBidi"/>
          <w:smallCaps/>
          <w:color w:val="70AD47" w:themeColor="accent6"/>
          <w:sz w:val="32"/>
          <w:szCs w:val="32"/>
        </w:rPr>
        <w:t xml:space="preserve">Enable/Disable on </w:t>
      </w:r>
      <w:r w:rsidR="00CA2BDA">
        <w:rPr>
          <w:rFonts w:eastAsiaTheme="majorEastAsia" w:cstheme="majorBidi"/>
          <w:smallCaps/>
          <w:color w:val="70AD47" w:themeColor="accent6"/>
          <w:sz w:val="32"/>
          <w:szCs w:val="32"/>
        </w:rPr>
        <w:t>Document</w:t>
      </w:r>
      <w:r>
        <w:rPr>
          <w:rFonts w:eastAsiaTheme="majorEastAsia" w:cstheme="majorBidi"/>
          <w:smallCaps/>
          <w:color w:val="70AD47" w:themeColor="accent6"/>
          <w:sz w:val="32"/>
          <w:szCs w:val="32"/>
        </w:rPr>
        <w:t xml:space="preserve"> Selection</w:t>
      </w:r>
      <w:r w:rsidR="004F7792">
        <w:rPr>
          <w:rFonts w:eastAsiaTheme="majorEastAsia" w:cstheme="majorBidi"/>
          <w:smallCaps/>
          <w:color w:val="70AD47" w:themeColor="accent6"/>
          <w:sz w:val="32"/>
          <w:szCs w:val="32"/>
        </w:rPr>
        <w:t xml:space="preserve"> (List)</w:t>
      </w:r>
      <w:bookmarkEnd w:id="15"/>
    </w:p>
    <w:p w14:paraId="74D9165E" w14:textId="6BE90276" w:rsidR="000102E8" w:rsidRDefault="000102E8" w:rsidP="000102E8">
      <w:pPr>
        <w:numPr>
          <w:ilvl w:val="0"/>
          <w:numId w:val="29"/>
        </w:numPr>
        <w:contextualSpacing/>
      </w:pPr>
      <w:r>
        <w:t xml:space="preserve">When user has </w:t>
      </w:r>
      <w:r w:rsidR="00F95FFE">
        <w:t>view</w:t>
      </w:r>
      <w:r>
        <w:t xml:space="preserve"> rights, we should show the button in the action panel. (Disabled)</w:t>
      </w:r>
    </w:p>
    <w:p w14:paraId="7DA4C216" w14:textId="63878679" w:rsidR="000102E8" w:rsidRDefault="000102E8" w:rsidP="000102E8">
      <w:pPr>
        <w:numPr>
          <w:ilvl w:val="0"/>
          <w:numId w:val="29"/>
        </w:numPr>
        <w:contextualSpacing/>
      </w:pPr>
      <w:r>
        <w:t xml:space="preserve">When any item is selected, we must be maintain a list of selected items. </w:t>
      </w:r>
    </w:p>
    <w:p w14:paraId="53183A75" w14:textId="3783A0FE" w:rsidR="000102E8" w:rsidRDefault="000102E8" w:rsidP="000102E8">
      <w:pPr>
        <w:numPr>
          <w:ilvl w:val="0"/>
          <w:numId w:val="29"/>
        </w:numPr>
        <w:contextualSpacing/>
      </w:pPr>
      <w:r>
        <w:t xml:space="preserve">The enable/disable of the </w:t>
      </w:r>
      <w:r w:rsidR="00F95FFE">
        <w:t>download</w:t>
      </w:r>
      <w:r>
        <w:t xml:space="preserve"> button in the action panel should be bind to the count of the item in the list of selected item. </w:t>
      </w:r>
    </w:p>
    <w:p w14:paraId="57AE89D5" w14:textId="3BEF41D9" w:rsidR="000102E8" w:rsidRDefault="000102E8" w:rsidP="000102E8">
      <w:pPr>
        <w:numPr>
          <w:ilvl w:val="0"/>
          <w:numId w:val="29"/>
        </w:numPr>
        <w:contextualSpacing/>
      </w:pPr>
      <w:r>
        <w:t xml:space="preserve">So enable/disable of the delete button will work properly based whether the item is selected or not. </w:t>
      </w:r>
    </w:p>
    <w:p w14:paraId="658A090D" w14:textId="77777777" w:rsidR="000102E8" w:rsidRDefault="000102E8" w:rsidP="004B179D">
      <w:pPr>
        <w:rPr>
          <w:iCs/>
        </w:rPr>
      </w:pPr>
    </w:p>
    <w:p w14:paraId="5D0CB465" w14:textId="47FD5E97" w:rsidR="00707FD0" w:rsidRPr="00707FD0" w:rsidRDefault="00707FD0" w:rsidP="00707FD0">
      <w:pPr>
        <w:keepNext/>
        <w:keepLines/>
        <w:spacing w:before="40" w:after="120" w:line="240" w:lineRule="auto"/>
        <w:outlineLvl w:val="1"/>
        <w:rPr>
          <w:rFonts w:eastAsiaTheme="majorEastAsia" w:cstheme="majorBidi"/>
          <w:smallCaps/>
          <w:color w:val="70AD47" w:themeColor="accent6"/>
          <w:sz w:val="32"/>
          <w:szCs w:val="32"/>
        </w:rPr>
      </w:pPr>
      <w:bookmarkStart w:id="16" w:name="_Toc524369617"/>
      <w:r w:rsidRPr="00707FD0">
        <w:rPr>
          <w:rFonts w:eastAsiaTheme="majorEastAsia" w:cstheme="majorBidi"/>
          <w:smallCaps/>
          <w:color w:val="70AD47" w:themeColor="accent6"/>
          <w:sz w:val="32"/>
          <w:szCs w:val="32"/>
        </w:rPr>
        <w:t xml:space="preserve">Technical Story </w:t>
      </w:r>
      <w:r w:rsidR="00173770">
        <w:rPr>
          <w:rFonts w:eastAsiaTheme="majorEastAsia" w:cstheme="majorBidi"/>
          <w:smallCaps/>
          <w:color w:val="70AD47" w:themeColor="accent6"/>
          <w:sz w:val="32"/>
          <w:szCs w:val="32"/>
        </w:rPr>
        <w:t>2.</w:t>
      </w:r>
      <w:r w:rsidR="003402EE">
        <w:rPr>
          <w:rFonts w:eastAsiaTheme="majorEastAsia" w:cstheme="majorBidi"/>
          <w:smallCaps/>
          <w:color w:val="70AD47" w:themeColor="accent6"/>
          <w:sz w:val="32"/>
          <w:szCs w:val="32"/>
        </w:rPr>
        <w:t>4</w:t>
      </w:r>
      <w:r w:rsidRPr="00707FD0">
        <w:rPr>
          <w:rFonts w:eastAsiaTheme="majorEastAsia" w:cstheme="majorBidi"/>
          <w:smallCaps/>
          <w:color w:val="70AD47" w:themeColor="accent6"/>
          <w:sz w:val="32"/>
          <w:szCs w:val="32"/>
        </w:rPr>
        <w:t xml:space="preserve">: </w:t>
      </w:r>
      <w:r w:rsidR="00F95FFE">
        <w:rPr>
          <w:rFonts w:eastAsiaTheme="majorEastAsia" w:cstheme="majorBidi"/>
          <w:smallCaps/>
          <w:color w:val="70AD47" w:themeColor="accent6"/>
          <w:sz w:val="32"/>
          <w:szCs w:val="32"/>
        </w:rPr>
        <w:t>Downloading the content</w:t>
      </w:r>
      <w:bookmarkEnd w:id="16"/>
    </w:p>
    <w:p w14:paraId="33D7D17C" w14:textId="3727CB6D" w:rsidR="00A21C5E" w:rsidRDefault="00F95FFE" w:rsidP="00707FD0">
      <w:pPr>
        <w:numPr>
          <w:ilvl w:val="0"/>
          <w:numId w:val="29"/>
        </w:numPr>
        <w:contextualSpacing/>
      </w:pPr>
      <w:r>
        <w:t xml:space="preserve">When download button is clicked, it should call the above API and pass necessary parameters. </w:t>
      </w:r>
    </w:p>
    <w:p w14:paraId="4EE80C2C" w14:textId="6DA9B20A" w:rsidR="00F95FFE" w:rsidRDefault="00F95FFE" w:rsidP="00707FD0">
      <w:pPr>
        <w:numPr>
          <w:ilvl w:val="0"/>
          <w:numId w:val="29"/>
        </w:numPr>
        <w:contextualSpacing/>
      </w:pPr>
      <w:r>
        <w:t xml:space="preserve">This should be asynchronous call. </w:t>
      </w:r>
    </w:p>
    <w:p w14:paraId="0CB3ED77" w14:textId="2220123C" w:rsidR="00F95FFE" w:rsidRDefault="00F95FFE" w:rsidP="00707FD0">
      <w:pPr>
        <w:numPr>
          <w:ilvl w:val="0"/>
          <w:numId w:val="29"/>
        </w:numPr>
        <w:contextualSpacing/>
      </w:pPr>
      <w:r>
        <w:t xml:space="preserve">The result of this call will start the download of the content. </w:t>
      </w:r>
    </w:p>
    <w:p w14:paraId="56B4D6B1" w14:textId="77777777" w:rsidR="000F26D4" w:rsidRDefault="000F26D4" w:rsidP="000F26D4">
      <w:pPr>
        <w:contextualSpacing/>
      </w:pPr>
    </w:p>
    <w:p w14:paraId="4C117EC3" w14:textId="70E06551" w:rsidR="00BB7F7F" w:rsidRPr="00BB7F7F" w:rsidRDefault="00BB7F7F" w:rsidP="00BB7F7F">
      <w:pPr>
        <w:keepNext/>
        <w:keepLines/>
        <w:spacing w:before="40" w:after="120" w:line="240" w:lineRule="auto"/>
        <w:outlineLvl w:val="1"/>
        <w:rPr>
          <w:rFonts w:eastAsiaTheme="majorEastAsia" w:cstheme="majorBidi"/>
          <w:smallCaps/>
          <w:color w:val="70AD47" w:themeColor="accent6"/>
          <w:sz w:val="32"/>
          <w:szCs w:val="32"/>
        </w:rPr>
      </w:pPr>
      <w:bookmarkStart w:id="17" w:name="_Toc523911784"/>
      <w:bookmarkStart w:id="18" w:name="_Toc524369618"/>
      <w:r w:rsidRPr="00BB7F7F">
        <w:rPr>
          <w:rFonts w:eastAsiaTheme="majorEastAsia" w:cstheme="majorBidi"/>
          <w:smallCaps/>
          <w:color w:val="70AD47" w:themeColor="accent6"/>
          <w:sz w:val="32"/>
          <w:szCs w:val="32"/>
        </w:rPr>
        <w:t>Technical Story 2.</w:t>
      </w:r>
      <w:r w:rsidR="003402EE">
        <w:rPr>
          <w:rFonts w:eastAsiaTheme="majorEastAsia" w:cstheme="majorBidi"/>
          <w:smallCaps/>
          <w:color w:val="70AD47" w:themeColor="accent6"/>
          <w:sz w:val="32"/>
          <w:szCs w:val="32"/>
        </w:rPr>
        <w:t>5</w:t>
      </w:r>
      <w:r w:rsidRPr="00BB7F7F">
        <w:rPr>
          <w:rFonts w:eastAsiaTheme="majorEastAsia" w:cstheme="majorBidi"/>
          <w:smallCaps/>
          <w:color w:val="70AD47" w:themeColor="accent6"/>
          <w:sz w:val="32"/>
          <w:szCs w:val="32"/>
        </w:rPr>
        <w:t>: Naming Convention for downloaded file</w:t>
      </w:r>
      <w:bookmarkEnd w:id="17"/>
      <w:bookmarkEnd w:id="18"/>
    </w:p>
    <w:p w14:paraId="5638E976" w14:textId="77777777" w:rsidR="00BB7F7F" w:rsidRPr="00BB7F7F" w:rsidRDefault="00BB7F7F" w:rsidP="00BB7F7F">
      <w:pPr>
        <w:numPr>
          <w:ilvl w:val="0"/>
          <w:numId w:val="29"/>
        </w:numPr>
        <w:contextualSpacing/>
      </w:pPr>
      <w:r w:rsidRPr="00BB7F7F">
        <w:t xml:space="preserve">When a single file is downloaded then the filename pattern should be as following. </w:t>
      </w:r>
    </w:p>
    <w:p w14:paraId="60613FEA" w14:textId="77777777" w:rsidR="00BB7F7F" w:rsidRPr="00BB7F7F" w:rsidRDefault="00BB7F7F" w:rsidP="00BB7F7F">
      <w:pPr>
        <w:ind w:left="1440"/>
        <w:contextualSpacing/>
      </w:pPr>
    </w:p>
    <w:p w14:paraId="0DDDCB01" w14:textId="6FE3DB74" w:rsidR="00BB7F7F" w:rsidRPr="00BB7F7F" w:rsidRDefault="00BB7F7F" w:rsidP="00BB7F7F">
      <w:pPr>
        <w:numPr>
          <w:ilvl w:val="1"/>
          <w:numId w:val="29"/>
        </w:numPr>
        <w:contextualSpacing/>
      </w:pPr>
      <w:r w:rsidRPr="00BB7F7F">
        <w:t xml:space="preserve">ID + “- “ + </w:t>
      </w:r>
      <w:commentRangeStart w:id="19"/>
      <w:r w:rsidRPr="00BB7F7F">
        <w:t>CURRENT DATE AND TIME (DateTime.Now.ToString("yyyyMMdd</w:t>
      </w:r>
      <w:r>
        <w:t>-</w:t>
      </w:r>
      <w:r w:rsidRPr="00BB7F7F">
        <w:t>HHmmssff"))</w:t>
      </w:r>
      <w:commentRangeEnd w:id="19"/>
      <w:r>
        <w:rPr>
          <w:rStyle w:val="CommentReference"/>
        </w:rPr>
        <w:commentReference w:id="19"/>
      </w:r>
    </w:p>
    <w:p w14:paraId="10C1946C" w14:textId="77777777" w:rsidR="00BB7F7F" w:rsidRPr="00BB7F7F" w:rsidRDefault="00BB7F7F" w:rsidP="00BB7F7F">
      <w:pPr>
        <w:ind w:left="720"/>
        <w:contextualSpacing/>
      </w:pPr>
    </w:p>
    <w:p w14:paraId="6D67A968" w14:textId="77777777" w:rsidR="00BB7F7F" w:rsidRPr="00BB7F7F" w:rsidRDefault="00BB7F7F" w:rsidP="00BB7F7F">
      <w:pPr>
        <w:numPr>
          <w:ilvl w:val="0"/>
          <w:numId w:val="29"/>
        </w:numPr>
        <w:contextualSpacing/>
      </w:pPr>
      <w:r w:rsidRPr="00BB7F7F">
        <w:t>When multiple files are downloaded then the filename pattern should be as following</w:t>
      </w:r>
    </w:p>
    <w:p w14:paraId="3CDAE122" w14:textId="77777777" w:rsidR="00BB7F7F" w:rsidRPr="00BB7F7F" w:rsidRDefault="00BB7F7F" w:rsidP="00BB7F7F">
      <w:pPr>
        <w:ind w:left="720"/>
        <w:contextualSpacing/>
      </w:pPr>
    </w:p>
    <w:p w14:paraId="33FBB3FD" w14:textId="6BF129AF" w:rsidR="00BB7F7F" w:rsidRPr="00BB7F7F" w:rsidRDefault="00BB7F7F" w:rsidP="00BB7F7F">
      <w:pPr>
        <w:numPr>
          <w:ilvl w:val="1"/>
          <w:numId w:val="29"/>
        </w:numPr>
        <w:contextualSpacing/>
      </w:pPr>
      <w:r w:rsidRPr="00BB7F7F">
        <w:t>The name of the zip file should be “</w:t>
      </w:r>
      <w:r>
        <w:t>Documents of [DocumentTypeName] document type -</w:t>
      </w:r>
      <w:r w:rsidRPr="00BB7F7F">
        <w:t xml:space="preserve">“ + CURRENT DATE AND TIME. (Please make sure to remove any special character from </w:t>
      </w:r>
      <w:r>
        <w:t xml:space="preserve">document type </w:t>
      </w:r>
      <w:r w:rsidRPr="00BB7F7F">
        <w:t>name that isn’t allowed in filename.)</w:t>
      </w:r>
    </w:p>
    <w:p w14:paraId="5A34B432" w14:textId="77777777" w:rsidR="00BB7F7F" w:rsidRPr="00BB7F7F" w:rsidRDefault="00BB7F7F" w:rsidP="00BB7F7F">
      <w:pPr>
        <w:ind w:left="1440"/>
        <w:contextualSpacing/>
      </w:pPr>
    </w:p>
    <w:p w14:paraId="32F1C05A" w14:textId="7F602C40" w:rsidR="00BB7F7F" w:rsidRPr="00BB7F7F" w:rsidRDefault="00BB7F7F" w:rsidP="00BB7F7F">
      <w:pPr>
        <w:numPr>
          <w:ilvl w:val="1"/>
          <w:numId w:val="29"/>
        </w:numPr>
        <w:contextualSpacing/>
      </w:pPr>
      <w:r w:rsidRPr="00BB7F7F">
        <w:t xml:space="preserve">Each </w:t>
      </w:r>
      <w:r>
        <w:t xml:space="preserve">document’s </w:t>
      </w:r>
      <w:r w:rsidRPr="00BB7F7F">
        <w:t>name within the zip file should have the below naming convention:</w:t>
      </w:r>
    </w:p>
    <w:p w14:paraId="7F6CFC88" w14:textId="278E87B1" w:rsidR="00BB7F7F" w:rsidRPr="00BB7F7F" w:rsidRDefault="00BB7F7F" w:rsidP="00BB7F7F">
      <w:pPr>
        <w:ind w:left="1440"/>
        <w:contextualSpacing/>
      </w:pPr>
      <w:r w:rsidRPr="00BB7F7F">
        <w:t>ID + “ - “ + CURRENT DATE AND TIME</w:t>
      </w:r>
    </w:p>
    <w:p w14:paraId="17CC3D35" w14:textId="77777777" w:rsidR="00BB7F7F" w:rsidRDefault="00BB7F7F" w:rsidP="000F26D4">
      <w:pPr>
        <w:contextualSpacing/>
      </w:pPr>
    </w:p>
    <w:p w14:paraId="4D2AFBE1" w14:textId="77777777" w:rsidR="0096131B" w:rsidRDefault="0096131B" w:rsidP="0096131B">
      <w:pPr>
        <w:keepNext/>
        <w:keepLines/>
        <w:spacing w:before="40" w:after="120" w:line="240" w:lineRule="auto"/>
        <w:outlineLvl w:val="2"/>
        <w:rPr>
          <w:rFonts w:eastAsiaTheme="majorEastAsia" w:cstheme="majorBidi"/>
          <w:smallCaps/>
          <w:color w:val="2E74B5" w:themeColor="accent1" w:themeShade="BF"/>
          <w:sz w:val="28"/>
          <w:szCs w:val="28"/>
        </w:rPr>
      </w:pPr>
      <w:bookmarkStart w:id="20" w:name="_Toc524369619"/>
      <w:r w:rsidRPr="0096131B">
        <w:rPr>
          <w:rFonts w:eastAsiaTheme="majorEastAsia" w:cstheme="majorBidi"/>
          <w:smallCaps/>
          <w:color w:val="2E74B5" w:themeColor="accent1" w:themeShade="BF"/>
          <w:sz w:val="28"/>
          <w:szCs w:val="28"/>
        </w:rPr>
        <w:t>MOCK UP:</w:t>
      </w:r>
      <w:bookmarkEnd w:id="20"/>
      <w:r w:rsidRPr="0096131B">
        <w:rPr>
          <w:rFonts w:eastAsiaTheme="majorEastAsia" w:cstheme="majorBidi"/>
          <w:smallCaps/>
          <w:color w:val="2E74B5" w:themeColor="accent1" w:themeShade="BF"/>
          <w:sz w:val="28"/>
          <w:szCs w:val="28"/>
        </w:rPr>
        <w:t xml:space="preserve"> </w:t>
      </w:r>
    </w:p>
    <w:p w14:paraId="09CB9A4A" w14:textId="62EAAC9F" w:rsidR="004F7792" w:rsidRDefault="004F7792" w:rsidP="0042556F">
      <w:pPr>
        <w:contextualSpacing/>
      </w:pPr>
      <w:r>
        <w:t xml:space="preserve">Download option in Document List. </w:t>
      </w:r>
    </w:p>
    <w:p w14:paraId="1E2400C6" w14:textId="25D0F50B" w:rsidR="0042556F" w:rsidRDefault="00BB7F7F" w:rsidP="0042556F">
      <w:pPr>
        <w:contextualSpacing/>
      </w:pPr>
      <w:r>
        <w:rPr>
          <w:noProof/>
          <w:lang w:bidi="gu-IN"/>
        </w:rPr>
        <w:lastRenderedPageBreak/>
        <w:drawing>
          <wp:inline distT="0" distB="0" distL="0" distR="0" wp14:anchorId="5C557166" wp14:editId="294B4966">
            <wp:extent cx="6400800" cy="3440430"/>
            <wp:effectExtent l="76200" t="76200" r="133350"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44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B4DA6" w14:textId="77777777" w:rsidR="004F7792" w:rsidRDefault="004F7792" w:rsidP="0042556F">
      <w:pPr>
        <w:contextualSpacing/>
      </w:pPr>
    </w:p>
    <w:p w14:paraId="26891754" w14:textId="77777777" w:rsidR="004F7792" w:rsidRDefault="004F7792" w:rsidP="0042556F">
      <w:pPr>
        <w:contextualSpacing/>
      </w:pPr>
    </w:p>
    <w:p w14:paraId="7450B938" w14:textId="77777777" w:rsidR="004F7792" w:rsidRDefault="004F7792" w:rsidP="0042556F">
      <w:pPr>
        <w:contextualSpacing/>
      </w:pPr>
    </w:p>
    <w:p w14:paraId="57DE9307" w14:textId="77777777" w:rsidR="004F7792" w:rsidRDefault="004F7792" w:rsidP="0042556F">
      <w:pPr>
        <w:contextualSpacing/>
      </w:pPr>
    </w:p>
    <w:p w14:paraId="10BB4CC9" w14:textId="77777777" w:rsidR="004F7792" w:rsidRDefault="004F7792" w:rsidP="0042556F">
      <w:pPr>
        <w:contextualSpacing/>
      </w:pPr>
    </w:p>
    <w:p w14:paraId="7C7D7B4E" w14:textId="77777777" w:rsidR="004F7792" w:rsidRDefault="004F7792" w:rsidP="0042556F">
      <w:pPr>
        <w:contextualSpacing/>
      </w:pPr>
    </w:p>
    <w:p w14:paraId="74F059B1" w14:textId="77777777" w:rsidR="004F7792" w:rsidRDefault="004F7792" w:rsidP="0042556F">
      <w:pPr>
        <w:contextualSpacing/>
      </w:pPr>
    </w:p>
    <w:p w14:paraId="43ADCCF8" w14:textId="77777777" w:rsidR="004F7792" w:rsidRDefault="004F7792" w:rsidP="0042556F">
      <w:pPr>
        <w:contextualSpacing/>
      </w:pPr>
    </w:p>
    <w:p w14:paraId="7D9D0EB2" w14:textId="77777777" w:rsidR="004F7792" w:rsidRDefault="004F7792" w:rsidP="0042556F">
      <w:pPr>
        <w:contextualSpacing/>
      </w:pPr>
    </w:p>
    <w:p w14:paraId="0D49C33F" w14:textId="77777777" w:rsidR="004F7792" w:rsidRDefault="004F7792" w:rsidP="0042556F">
      <w:pPr>
        <w:contextualSpacing/>
      </w:pPr>
    </w:p>
    <w:p w14:paraId="61D3EFAC" w14:textId="77777777" w:rsidR="004F7792" w:rsidRDefault="004F7792" w:rsidP="0042556F">
      <w:pPr>
        <w:contextualSpacing/>
      </w:pPr>
    </w:p>
    <w:p w14:paraId="1A9E84A2" w14:textId="77777777" w:rsidR="004F7792" w:rsidRDefault="004F7792" w:rsidP="0042556F">
      <w:pPr>
        <w:contextualSpacing/>
      </w:pPr>
    </w:p>
    <w:p w14:paraId="4E530AF3" w14:textId="77777777" w:rsidR="004F7792" w:rsidRDefault="004F7792" w:rsidP="0042556F">
      <w:pPr>
        <w:contextualSpacing/>
      </w:pPr>
    </w:p>
    <w:p w14:paraId="62D7ECC8" w14:textId="77777777" w:rsidR="004F7792" w:rsidRDefault="004F7792" w:rsidP="0042556F">
      <w:pPr>
        <w:contextualSpacing/>
      </w:pPr>
    </w:p>
    <w:p w14:paraId="10A3B310" w14:textId="77777777" w:rsidR="004F7792" w:rsidRDefault="004F7792" w:rsidP="0042556F">
      <w:pPr>
        <w:contextualSpacing/>
      </w:pPr>
    </w:p>
    <w:p w14:paraId="731930B2" w14:textId="77777777" w:rsidR="004F7792" w:rsidRDefault="004F7792" w:rsidP="0042556F">
      <w:pPr>
        <w:contextualSpacing/>
      </w:pPr>
    </w:p>
    <w:p w14:paraId="286E0C3C" w14:textId="77777777" w:rsidR="004F7792" w:rsidRDefault="004F7792" w:rsidP="0042556F">
      <w:pPr>
        <w:contextualSpacing/>
      </w:pPr>
    </w:p>
    <w:p w14:paraId="20D81F1C" w14:textId="77777777" w:rsidR="004F7792" w:rsidRDefault="004F7792" w:rsidP="0042556F">
      <w:pPr>
        <w:contextualSpacing/>
      </w:pPr>
    </w:p>
    <w:p w14:paraId="35FA4781" w14:textId="77777777" w:rsidR="009E79C8" w:rsidRDefault="009E79C8" w:rsidP="0042556F">
      <w:pPr>
        <w:contextualSpacing/>
      </w:pPr>
    </w:p>
    <w:p w14:paraId="1E2E2953" w14:textId="77777777" w:rsidR="004F7792" w:rsidRDefault="004F7792" w:rsidP="0042556F">
      <w:pPr>
        <w:contextualSpacing/>
      </w:pPr>
    </w:p>
    <w:p w14:paraId="6BF418CF" w14:textId="77777777" w:rsidR="004F7792" w:rsidRDefault="004F7792" w:rsidP="0042556F">
      <w:pPr>
        <w:contextualSpacing/>
      </w:pPr>
    </w:p>
    <w:p w14:paraId="255AA5CA" w14:textId="47BA2223" w:rsidR="004F7792" w:rsidRDefault="009E79C8" w:rsidP="0042556F">
      <w:pPr>
        <w:contextualSpacing/>
      </w:pPr>
      <w:r>
        <w:lastRenderedPageBreak/>
        <w:t>Download option</w:t>
      </w:r>
      <w:r w:rsidR="004F7792">
        <w:t xml:space="preserve"> in minified document list. </w:t>
      </w:r>
    </w:p>
    <w:p w14:paraId="0C0E957A" w14:textId="77777777" w:rsidR="004F7792" w:rsidRDefault="004F7792" w:rsidP="0042556F">
      <w:pPr>
        <w:contextualSpacing/>
      </w:pPr>
    </w:p>
    <w:p w14:paraId="484B8C65" w14:textId="556F1D4E" w:rsidR="00BB7F7F" w:rsidRDefault="00BB7F7F" w:rsidP="0042556F">
      <w:pPr>
        <w:contextualSpacing/>
      </w:pPr>
      <w:r>
        <w:rPr>
          <w:noProof/>
          <w:lang w:bidi="gu-IN"/>
        </w:rPr>
        <w:drawing>
          <wp:inline distT="0" distB="0" distL="0" distR="0" wp14:anchorId="22C415A6" wp14:editId="74FAD49C">
            <wp:extent cx="6400800" cy="3308350"/>
            <wp:effectExtent l="76200" t="76200" r="133350"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30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645ECF" w14:textId="77777777" w:rsidR="00BB7F7F" w:rsidRDefault="00BB7F7F" w:rsidP="0042556F">
      <w:pPr>
        <w:contextualSpacing/>
      </w:pPr>
    </w:p>
    <w:p w14:paraId="2254A0E8" w14:textId="77777777" w:rsidR="0042556F" w:rsidRPr="0042556F" w:rsidRDefault="0042556F" w:rsidP="0042556F">
      <w:pPr>
        <w:contextualSpacing/>
      </w:pPr>
    </w:p>
    <w:p w14:paraId="58F9442F" w14:textId="77777777" w:rsidR="000D2CF0" w:rsidRDefault="000D2CF0" w:rsidP="000D2CF0">
      <w:pPr>
        <w:keepNext/>
        <w:keepLines/>
        <w:spacing w:before="40" w:after="120" w:line="240" w:lineRule="auto"/>
        <w:outlineLvl w:val="2"/>
        <w:rPr>
          <w:rFonts w:eastAsiaTheme="majorEastAsia" w:cstheme="majorBidi"/>
          <w:smallCaps/>
          <w:color w:val="2E74B5" w:themeColor="accent1" w:themeShade="BF"/>
          <w:sz w:val="28"/>
          <w:szCs w:val="28"/>
        </w:rPr>
      </w:pPr>
      <w:bookmarkStart w:id="21" w:name="_Toc524369620"/>
      <w:r>
        <w:rPr>
          <w:rFonts w:eastAsiaTheme="majorEastAsia" w:cstheme="majorBidi"/>
          <w:smallCaps/>
          <w:color w:val="2E74B5" w:themeColor="accent1" w:themeShade="BF"/>
          <w:sz w:val="28"/>
          <w:szCs w:val="28"/>
        </w:rPr>
        <w:t>QA Notes:</w:t>
      </w:r>
      <w:bookmarkEnd w:id="21"/>
    </w:p>
    <w:p w14:paraId="50A5BB1D" w14:textId="7E6D26A9" w:rsidR="000D2CF0" w:rsidRDefault="000D2CF0" w:rsidP="000D2CF0">
      <w:pPr>
        <w:numPr>
          <w:ilvl w:val="0"/>
          <w:numId w:val="29"/>
        </w:numPr>
        <w:contextualSpacing/>
      </w:pPr>
      <w:r w:rsidRPr="000D2CF0">
        <w:t xml:space="preserve">We won’t be showing any notification for download at the moment.  </w:t>
      </w:r>
      <w:r>
        <w:t xml:space="preserve">There is a technical limitation at the moment. </w:t>
      </w:r>
    </w:p>
    <w:p w14:paraId="38F2B7DE" w14:textId="7B20EA8D" w:rsidR="00934B6C" w:rsidRDefault="00934B6C" w:rsidP="000D2CF0">
      <w:pPr>
        <w:numPr>
          <w:ilvl w:val="0"/>
          <w:numId w:val="29"/>
        </w:numPr>
        <w:contextualSpacing/>
      </w:pPr>
      <w:r>
        <w:t xml:space="preserve">Test the download of password protected pdf files. </w:t>
      </w:r>
    </w:p>
    <w:p w14:paraId="4C35C3FB" w14:textId="2FCBC6C0" w:rsidR="00B707FE" w:rsidRPr="000D2CF0" w:rsidRDefault="00B707FE" w:rsidP="000D2CF0">
      <w:pPr>
        <w:numPr>
          <w:ilvl w:val="0"/>
          <w:numId w:val="29"/>
        </w:numPr>
        <w:contextualSpacing/>
      </w:pPr>
      <w:r>
        <w:t xml:space="preserve">Audit log isn’t implemented. </w:t>
      </w:r>
    </w:p>
    <w:p w14:paraId="12E54355" w14:textId="77777777" w:rsidR="000D2CF0" w:rsidRDefault="000D2CF0" w:rsidP="000F26D4">
      <w:pPr>
        <w:contextualSpacing/>
      </w:pPr>
    </w:p>
    <w:sectPr w:rsidR="000D2CF0" w:rsidSect="00545FE6">
      <w:footerReference w:type="default" r:id="rId22"/>
      <w:pgSz w:w="12240" w:h="15840" w:code="1"/>
      <w:pgMar w:top="1526" w:right="1080" w:bottom="720" w:left="1080" w:header="432" w:footer="418"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Patel, Himal" w:date="2018-09-10T18:10:00Z" w:initials="PH">
    <w:p w14:paraId="615207D1" w14:textId="51A1D69E" w:rsidR="009E1B1A" w:rsidRDefault="009E1B1A">
      <w:pPr>
        <w:pStyle w:val="CommentText"/>
      </w:pPr>
      <w:r>
        <w:rPr>
          <w:rStyle w:val="CommentReference"/>
        </w:rPr>
        <w:annotationRef/>
      </w:r>
      <w:r>
        <w:t>This is already covered in another design document for download of workflow item. So we should use the same method.</w:t>
      </w:r>
    </w:p>
  </w:comment>
  <w:comment w:id="8" w:author="Patel, Himal" w:date="2018-08-31T21:38:00Z" w:initials="PH">
    <w:p w14:paraId="69472A63" w14:textId="5F47E707" w:rsidR="00C563C5" w:rsidRDefault="00C563C5">
      <w:pPr>
        <w:pStyle w:val="CommentText"/>
      </w:pPr>
      <w:r>
        <w:rPr>
          <w:rStyle w:val="CommentReference"/>
        </w:rPr>
        <w:annotationRef/>
      </w:r>
      <w:r>
        <w:t xml:space="preserve">We’ve just kept it in the route. No consideration has been taken in this document as of now. Right now, we’ll retrieve the content without layers. </w:t>
      </w:r>
    </w:p>
  </w:comment>
  <w:comment w:id="10" w:author="Patel, Himal" w:date="2018-09-10T19:02:00Z" w:initials="PH">
    <w:p w14:paraId="3815DB53" w14:textId="3203DD5D" w:rsidR="009E79C8" w:rsidRDefault="009E79C8">
      <w:pPr>
        <w:pStyle w:val="CommentText"/>
      </w:pPr>
      <w:r>
        <w:rPr>
          <w:rStyle w:val="CommentReference"/>
        </w:rPr>
        <w:annotationRef/>
      </w:r>
      <w:r>
        <w:rPr>
          <w:rStyle w:val="CommentReference"/>
        </w:rPr>
        <w:t xml:space="preserve">Sent an email to Dev for this change. So by the time you are implementing this, you already have the new route. But please make sure that the security stuff mentioned here are implemented as well, if not then please implement. </w:t>
      </w:r>
    </w:p>
  </w:comment>
  <w:comment w:id="19" w:author="Patel, Himal" w:date="2018-09-10T18:23:00Z" w:initials="PH">
    <w:p w14:paraId="00E45C24" w14:textId="77777777" w:rsidR="00BB7F7F" w:rsidRDefault="00BB7F7F">
      <w:pPr>
        <w:pStyle w:val="CommentText"/>
      </w:pPr>
      <w:r>
        <w:rPr>
          <w:rStyle w:val="CommentReference"/>
        </w:rPr>
        <w:annotationRef/>
      </w:r>
      <w:r>
        <w:t xml:space="preserve">We should make sure that the CURRENT DATE time format for workflow item and document remain same. </w:t>
      </w:r>
    </w:p>
    <w:p w14:paraId="3682BDBE" w14:textId="77777777" w:rsidR="00BB7F7F" w:rsidRDefault="00BB7F7F">
      <w:pPr>
        <w:pStyle w:val="CommentText"/>
      </w:pPr>
      <w:r>
        <w:t xml:space="preserve">Formation mentioned in the functional document has “/” in the download file name. and “/” isn’t a supported character. So instead, we should use the format mentioned here. Discussed with Abhishek and he is updating the Functional design. </w:t>
      </w:r>
    </w:p>
    <w:p w14:paraId="6FCB879F" w14:textId="6E1EBFB7" w:rsidR="00BB7F7F" w:rsidRDefault="00BB7F7F">
      <w:pPr>
        <w:pStyle w:val="CommentText"/>
      </w:pPr>
      <w:r>
        <w:t>Developer:</w:t>
      </w:r>
    </w:p>
    <w:p w14:paraId="21F84F45" w14:textId="2CADD17C" w:rsidR="00BB7F7F" w:rsidRDefault="00BB7F7F">
      <w:pPr>
        <w:pStyle w:val="CommentText"/>
      </w:pPr>
      <w:r>
        <w:t>Please mention this explicitly in AC to avoid back and forth with QA.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5207D1" w15:done="0"/>
  <w15:commentEx w15:paraId="69472A63" w15:done="0"/>
  <w15:commentEx w15:paraId="3815DB53" w15:done="0"/>
  <w15:commentEx w15:paraId="21F84F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3311B" w14:textId="77777777" w:rsidR="006D21E4" w:rsidRDefault="006D21E4" w:rsidP="00A21EDF">
      <w:r>
        <w:separator/>
      </w:r>
    </w:p>
    <w:p w14:paraId="028FA1F1" w14:textId="77777777" w:rsidR="006D21E4" w:rsidRDefault="006D21E4" w:rsidP="00A21EDF"/>
    <w:p w14:paraId="5B4458D1" w14:textId="77777777" w:rsidR="006D21E4" w:rsidRDefault="006D21E4" w:rsidP="00A21EDF"/>
    <w:p w14:paraId="68102198" w14:textId="77777777" w:rsidR="006D21E4" w:rsidRDefault="006D21E4" w:rsidP="00A21EDF"/>
  </w:endnote>
  <w:endnote w:type="continuationSeparator" w:id="0">
    <w:p w14:paraId="7D9CCF3B" w14:textId="77777777" w:rsidR="006D21E4" w:rsidRDefault="006D21E4" w:rsidP="00A21EDF">
      <w:r>
        <w:continuationSeparator/>
      </w:r>
    </w:p>
    <w:p w14:paraId="03C6F4FC" w14:textId="77777777" w:rsidR="006D21E4" w:rsidRDefault="006D21E4" w:rsidP="00A21EDF"/>
    <w:p w14:paraId="02B1266A" w14:textId="77777777" w:rsidR="006D21E4" w:rsidRDefault="006D21E4" w:rsidP="00A21EDF"/>
    <w:p w14:paraId="611B7331" w14:textId="77777777" w:rsidR="006D21E4" w:rsidRDefault="006D21E4" w:rsidP="00A21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hruti">
    <w:altName w:val="Segoe UI"/>
    <w:panose1 w:val="020B0502040204020203"/>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Reference Sans Serif">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A41E" w14:textId="77777777" w:rsidR="003E740C" w:rsidRDefault="003E74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33575" w14:textId="77777777" w:rsidR="00AA5D07" w:rsidRDefault="00AA5D07" w:rsidP="00A21EDF">
    <w:pPr>
      <w:rPr>
        <w:rFonts w:ascii="Verdana" w:hAnsi="Verdana"/>
      </w:rPr>
    </w:pPr>
    <w:r>
      <w:rPr>
        <w:noProof/>
        <w:lang w:bidi="gu-IN"/>
      </w:rPr>
      <mc:AlternateContent>
        <mc:Choice Requires="wps">
          <w:drawing>
            <wp:anchor distT="4294967294" distB="4294967294" distL="114300" distR="114300" simplePos="0" relativeHeight="251660288" behindDoc="0" locked="0" layoutInCell="1" allowOverlap="1" wp14:anchorId="48B79F9A" wp14:editId="4772B0EF">
              <wp:simplePos x="0" y="0"/>
              <wp:positionH relativeFrom="column">
                <wp:posOffset>0</wp:posOffset>
              </wp:positionH>
              <wp:positionV relativeFrom="paragraph">
                <wp:posOffset>119379</wp:posOffset>
              </wp:positionV>
              <wp:extent cx="6400800" cy="0"/>
              <wp:effectExtent l="38100" t="19050" r="57150" b="952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809DDA" id="Straight Connector 36"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9.4pt" to="7in,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" strokecolor="#282828">
              <v:shadow on="t" color="black" opacity="24903f" origin=",.5" offset="0,.55556mm"/>
              <o:lock v:ext="edit" shapetype="f"/>
            </v:line>
          </w:pict>
        </mc:Fallback>
      </mc:AlternateContent>
    </w:r>
  </w:p>
  <w:p w14:paraId="0C76A18C" w14:textId="77777777" w:rsidR="00AA5D07" w:rsidRPr="002F642B" w:rsidRDefault="00AA5D07" w:rsidP="00A21EDF">
    <w:r>
      <w:rPr>
        <w:sz w:val="18"/>
        <w:szCs w:val="18"/>
      </w:rPr>
      <w:tab/>
    </w:r>
    <w:r w:rsidRPr="00943610">
      <w:t>Information in this document is subject to change without notice. Contact your PaperSave Representative for the latest information.</w:t>
    </w:r>
  </w:p>
  <w:p w14:paraId="3E203BBF" w14:textId="77777777" w:rsidR="00AA5D07" w:rsidRDefault="00AA5D07" w:rsidP="00A21EDF">
    <w:r w:rsidRPr="006411CF">
      <w:tab/>
    </w:r>
    <w:r w:rsidRPr="00756C8A">
      <w:t xml:space="preserve">Page </w:t>
    </w:r>
    <w:r>
      <w:fldChar w:fldCharType="begin"/>
    </w:r>
    <w:r>
      <w:instrText xml:space="preserve"> PAGE  \* roman  \* MERGEFORMAT </w:instrText>
    </w:r>
    <w:r>
      <w:fldChar w:fldCharType="separate"/>
    </w:r>
    <w:r>
      <w:rPr>
        <w:noProof/>
      </w:rPr>
      <w:t>i</w:t>
    </w:r>
    <w:r>
      <w:rPr>
        <w:noProof/>
      </w:rPr>
      <w:fldChar w:fldCharType="end"/>
    </w:r>
  </w:p>
  <w:p w14:paraId="75A0D797" w14:textId="77777777" w:rsidR="00AA5D07" w:rsidRDefault="00AA5D07" w:rsidP="00A21ED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52B3B" w14:textId="77777777" w:rsidR="00AA5D07" w:rsidRDefault="00AA5D07" w:rsidP="00AB2D69">
    <w:pPr>
      <w:jc w:val="center"/>
    </w:pPr>
    <w:r>
      <w:rPr>
        <w:noProof/>
        <w:lang w:bidi="gu-IN"/>
      </w:rPr>
      <w:drawing>
        <wp:anchor distT="0" distB="0" distL="114300" distR="114300" simplePos="0" relativeHeight="251654144" behindDoc="1" locked="0" layoutInCell="1" allowOverlap="1" wp14:anchorId="7DCB57EE" wp14:editId="7CF93088">
          <wp:simplePos x="0" y="0"/>
          <wp:positionH relativeFrom="column">
            <wp:posOffset>-697865</wp:posOffset>
          </wp:positionH>
          <wp:positionV relativeFrom="paragraph">
            <wp:posOffset>-2141855</wp:posOffset>
          </wp:positionV>
          <wp:extent cx="7800975" cy="3562350"/>
          <wp:effectExtent l="0" t="0" r="9525" b="0"/>
          <wp:wrapNone/>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7800975"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879C8" w14:textId="77777777" w:rsidR="00AA5D07" w:rsidRDefault="00AA5D07" w:rsidP="00AB2D69">
    <w:pPr>
      <w:jc w:val="center"/>
      <w:rPr>
        <w:rFonts w:ascii="MS Reference Sans Serif" w:hAnsi="MS Reference Sans Serif"/>
      </w:rPr>
    </w:pPr>
    <w:r>
      <w:rPr>
        <w:noProof/>
        <w:lang w:bidi="gu-IN"/>
      </w:rPr>
      <mc:AlternateContent>
        <mc:Choice Requires="wps">
          <w:drawing>
            <wp:anchor distT="0" distB="0" distL="114300" distR="114300" simplePos="0" relativeHeight="251657216" behindDoc="0" locked="0" layoutInCell="1" allowOverlap="1" wp14:anchorId="7EC7C0F9" wp14:editId="5042FC21">
              <wp:simplePos x="0" y="0"/>
              <wp:positionH relativeFrom="column">
                <wp:posOffset>-684530</wp:posOffset>
              </wp:positionH>
              <wp:positionV relativeFrom="paragraph">
                <wp:posOffset>488315</wp:posOffset>
              </wp:positionV>
              <wp:extent cx="7781925" cy="258445"/>
              <wp:effectExtent l="0" t="0" r="9525" b="825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1925" cy="258445"/>
                      </a:xfrm>
                      <a:prstGeom prst="rect">
                        <a:avLst/>
                      </a:prstGeom>
                      <a:solidFill>
                        <a:srgbClr val="A5D377"/>
                      </a:solidFill>
                      <a:ln w="25400" cap="flat" cmpd="sng" algn="ctr">
                        <a:noFill/>
                        <a:prstDash val="solid"/>
                      </a:ln>
                      <a:effectLst/>
                    </wps:spPr>
                    <wps:txbx>
                      <w:txbxContent>
                        <w:p w14:paraId="4AE484FD" w14:textId="77777777" w:rsidR="00AA5D07" w:rsidRPr="001A2416" w:rsidRDefault="00AA5D07" w:rsidP="00AB2D69">
                          <w:pPr>
                            <w:jc w:val="center"/>
                            <w:rPr>
                              <w:color w:val="FFFFFF"/>
                            </w:rPr>
                          </w:pPr>
                          <w:r w:rsidRPr="001A2416">
                            <w:rPr>
                              <w:color w:val="FFFFFF"/>
                            </w:rPr>
                            <w:t>PaperSave is a product of WhiteOwl - www.whiteowlsolutions.com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7C0F9" id="Rectangle 1" o:spid="_x0000_s1027" style="position:absolute;left:0;text-align:left;margin-left:-53.9pt;margin-top:38.45pt;width:612.75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" fillcolor="#a5d377" stroked="f" strokeweight="2pt">
              <v:path arrowok="t"/>
              <v:textbox inset="0,0,0,0">
                <w:txbxContent>
                  <w:p w14:paraId="4AE484FD" w14:textId="77777777" w:rsidR="00AA5D07" w:rsidRPr="001A2416" w:rsidRDefault="00AA5D07" w:rsidP="00AB2D69">
                    <w:pPr>
                      <w:jc w:val="center"/>
                      <w:rPr>
                        <w:color w:val="FFFFFF"/>
                      </w:rPr>
                    </w:pPr>
                    <w:proofErr w:type="spellStart"/>
                    <w:r w:rsidRPr="001A2416">
                      <w:rPr>
                        <w:color w:val="FFFFFF"/>
                      </w:rPr>
                      <w:t>PaperSave</w:t>
                    </w:r>
                    <w:proofErr w:type="spellEnd"/>
                    <w:r w:rsidRPr="001A2416">
                      <w:rPr>
                        <w:color w:val="FFFFFF"/>
                      </w:rPr>
                      <w:t xml:space="preserve"> is a product of </w:t>
                    </w:r>
                    <w:proofErr w:type="spellStart"/>
                    <w:r w:rsidRPr="001A2416">
                      <w:rPr>
                        <w:color w:val="FFFFFF"/>
                      </w:rPr>
                      <w:t>WhiteOwl</w:t>
                    </w:r>
                    <w:proofErr w:type="spellEnd"/>
                    <w:r w:rsidRPr="001A2416">
                      <w:rPr>
                        <w:color w:val="FFFFFF"/>
                      </w:rPr>
                      <w:t xml:space="preserve"> - www.whiteowlsolutions.com</w:t>
                    </w:r>
                  </w:p>
                </w:txbxContent>
              </v:textbox>
            </v:rect>
          </w:pict>
        </mc:Fallback>
      </mc:AlternateContent>
    </w:r>
    <w:r>
      <w:t>3</w:t>
    </w:r>
    <w:r w:rsidRPr="00EF648E">
      <w:t>150 Miami Green Way, 11th Floor, Miami, Florida – 33146. USA</w:t>
    </w:r>
    <w:r w:rsidRPr="00EF648E">
      <w:br/>
    </w:r>
    <w:r w:rsidRPr="001A2416">
      <w:rPr>
        <w:rFonts w:ascii="MS Reference Sans Serif" w:hAnsi="MS Reference Sans Serif" w:cs="Times New Roman"/>
        <w:noProof/>
        <w:lang w:bidi="gu-IN"/>
      </w:rPr>
      <w:drawing>
        <wp:inline distT="0" distB="0" distL="0" distR="0" wp14:anchorId="34CF5894" wp14:editId="1185F066">
          <wp:extent cx="142875" cy="142875"/>
          <wp:effectExtent l="0" t="0" r="9525" b="9525"/>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email">
                    <a:extLst>
                      <a:ext uri="{28A0092B-C50C-407E-A947-70E740481C1C}">
                        <a14:useLocalDpi xmlns:a14="http://schemas.microsoft.com/office/drawing/2010/main"/>
                      </a:ext>
                    </a:extLst>
                  </a:blip>
                  <a:srcRect/>
                  <a:stretch>
                    <a:fillRect/>
                  </a:stretch>
                </pic:blipFill>
                <pic:spPr bwMode="auto">
                  <a:xfrm>
                    <a:off x="0" y="0"/>
                    <a:ext cx="142875" cy="142875"/>
                  </a:xfrm>
                  <a:prstGeom prst="rect">
                    <a:avLst/>
                  </a:prstGeom>
                  <a:noFill/>
                  <a:ln>
                    <a:noFill/>
                  </a:ln>
                </pic:spPr>
              </pic:pic>
            </a:graphicData>
          </a:graphic>
        </wp:inline>
      </w:drawing>
    </w:r>
    <w:r w:rsidRPr="00EF648E">
      <w:t xml:space="preserve"> 877 727 3799     </w:t>
    </w:r>
    <w:r w:rsidRPr="001A2416">
      <w:rPr>
        <w:rFonts w:ascii="MS Reference Sans Serif" w:hAnsi="MS Reference Sans Serif" w:cs="Times New Roman"/>
        <w:noProof/>
        <w:lang w:bidi="gu-IN"/>
      </w:rPr>
      <w:drawing>
        <wp:inline distT="0" distB="0" distL="0" distR="0" wp14:anchorId="5A64293B" wp14:editId="4F8EB4C5">
          <wp:extent cx="142875" cy="123825"/>
          <wp:effectExtent l="0" t="0" r="9525" b="952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email">
                    <a:extLst>
                      <a:ext uri="{28A0092B-C50C-407E-A947-70E740481C1C}">
                        <a14:useLocalDpi xmlns:a14="http://schemas.microsoft.com/office/drawing/2010/main"/>
                      </a:ext>
                    </a:extLst>
                  </a:blip>
                  <a:srcRect/>
                  <a:stretch>
                    <a:fillRect/>
                  </a:stretch>
                </pic:blipFill>
                <pic:spPr bwMode="auto">
                  <a:xfrm>
                    <a:off x="0" y="0"/>
                    <a:ext cx="142875" cy="123825"/>
                  </a:xfrm>
                  <a:prstGeom prst="rect">
                    <a:avLst/>
                  </a:prstGeom>
                  <a:noFill/>
                  <a:ln>
                    <a:noFill/>
                  </a:ln>
                </pic:spPr>
              </pic:pic>
            </a:graphicData>
          </a:graphic>
        </wp:inline>
      </w:drawing>
    </w:r>
    <w:r w:rsidRPr="00EF648E">
      <w:t xml:space="preserve"> 305 373 0056   </w:t>
    </w:r>
    <w:hyperlink r:id="rId4" w:history="1">
      <w:r w:rsidRPr="001A2416">
        <w:rPr>
          <w:noProof/>
          <w:color w:val="003863"/>
          <w:u w:val="single"/>
        </w:rPr>
        <w:t>www.papersave.com</w:t>
      </w:r>
    </w:hyperlink>
    <w:r>
      <w:rPr>
        <w:noProof/>
        <w:lang w:bidi="gu-IN"/>
      </w:rPr>
      <mc:AlternateContent>
        <mc:Choice Requires="wps">
          <w:drawing>
            <wp:anchor distT="0" distB="0" distL="114300" distR="114300" simplePos="0" relativeHeight="251656192" behindDoc="0" locked="0" layoutInCell="1" allowOverlap="1" wp14:anchorId="30B9B878" wp14:editId="5FE69155">
              <wp:simplePos x="0" y="0"/>
              <wp:positionH relativeFrom="column">
                <wp:posOffset>-762000</wp:posOffset>
              </wp:positionH>
              <wp:positionV relativeFrom="paragraph">
                <wp:posOffset>7886065</wp:posOffset>
              </wp:positionV>
              <wp:extent cx="7772400" cy="283210"/>
              <wp:effectExtent l="0" t="0" r="0" b="254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283210"/>
                      </a:xfrm>
                      <a:prstGeom prst="rect">
                        <a:avLst/>
                      </a:prstGeom>
                      <a:solidFill>
                        <a:srgbClr val="9FCB72"/>
                      </a:solidFill>
                      <a:ln w="25400" cap="flat" cmpd="sng" algn="ctr">
                        <a:noFill/>
                        <a:prstDash val="solid"/>
                      </a:ln>
                      <a:effectLst/>
                    </wps:spPr>
                    <wps:txbx>
                      <w:txbxContent>
                        <w:p w14:paraId="07AACD0D" w14:textId="77777777" w:rsidR="00AA5D07" w:rsidRPr="000B2349" w:rsidRDefault="00AA5D07" w:rsidP="00A21EDF">
                          <w:r w:rsidRPr="000B2349">
                            <w:t>PaperSave is a product of WhiteOwl</w:t>
                          </w:r>
                          <w:r>
                            <w:t xml:space="preserve"> -</w:t>
                          </w:r>
                          <w:r w:rsidRPr="000B2349">
                            <w:t xml:space="preserve"> www.whiteowlsolutions.com</w:t>
                          </w:r>
                        </w:p>
                        <w:p w14:paraId="3E891D07" w14:textId="77777777" w:rsidR="00AA5D07" w:rsidRDefault="00AA5D07" w:rsidP="00A21ED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9B878" id="Rectangle 24" o:spid="_x0000_s1028" style="position:absolute;left:0;text-align:left;margin-left:-60pt;margin-top:620.95pt;width:612pt;height:2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" fillcolor="#9fcb72" stroked="f" strokeweight="2pt">
              <v:path arrowok="t"/>
              <v:textbox>
                <w:txbxContent>
                  <w:p w14:paraId="07AACD0D" w14:textId="77777777" w:rsidR="00AA5D07" w:rsidRPr="000B2349" w:rsidRDefault="00AA5D07" w:rsidP="00A21EDF">
                    <w:proofErr w:type="spellStart"/>
                    <w:r w:rsidRPr="000B2349">
                      <w:t>PaperSave</w:t>
                    </w:r>
                    <w:proofErr w:type="spellEnd"/>
                    <w:r w:rsidRPr="000B2349">
                      <w:t xml:space="preserve"> is a product of </w:t>
                    </w:r>
                    <w:proofErr w:type="spellStart"/>
                    <w:r w:rsidRPr="000B2349">
                      <w:t>WhiteOwl</w:t>
                    </w:r>
                    <w:proofErr w:type="spellEnd"/>
                    <w:r>
                      <w:t xml:space="preserve"> -</w:t>
                    </w:r>
                    <w:r w:rsidRPr="000B2349">
                      <w:t xml:space="preserve"> www.whiteowlsolutions.com</w:t>
                    </w:r>
                  </w:p>
                  <w:p w14:paraId="3E891D07" w14:textId="77777777" w:rsidR="00AA5D07" w:rsidRDefault="00AA5D07" w:rsidP="00A21EDF"/>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D4922" w14:textId="77777777" w:rsidR="00AA5D07" w:rsidRPr="001A2416" w:rsidRDefault="00AA5D07" w:rsidP="00545FE6">
    <w:pPr>
      <w:rPr>
        <w:color w:val="5D5D5D"/>
        <w:sz w:val="16"/>
        <w:szCs w:val="16"/>
      </w:rPr>
    </w:pPr>
    <w:r>
      <w:rPr>
        <w:noProof/>
        <w:lang w:bidi="gu-IN"/>
      </w:rPr>
      <mc:AlternateContent>
        <mc:Choice Requires="wps">
          <w:drawing>
            <wp:anchor distT="4294967294" distB="4294967294" distL="114300" distR="114300" simplePos="0" relativeHeight="251661312" behindDoc="0" locked="0" layoutInCell="1" allowOverlap="1" wp14:anchorId="2B625D7F" wp14:editId="77A98F06">
              <wp:simplePos x="0" y="0"/>
              <wp:positionH relativeFrom="column">
                <wp:posOffset>0</wp:posOffset>
              </wp:positionH>
              <wp:positionV relativeFrom="paragraph">
                <wp:posOffset>36829</wp:posOffset>
              </wp:positionV>
              <wp:extent cx="6400800" cy="0"/>
              <wp:effectExtent l="38100" t="19050" r="57150" b="952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846564" id="Straight Connector 9"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2.9pt" to="7in,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" strokecolor="#282828">
              <v:shadow on="t" color="black" opacity="24903f" origin=",.5" offset="0,.55556mm"/>
              <o:lock v:ext="edit" shapetype="f"/>
            </v:line>
          </w:pict>
        </mc:Fallback>
      </mc:AlternateContent>
    </w:r>
  </w:p>
  <w:p w14:paraId="5CEB7730" w14:textId="77777777" w:rsidR="00AA5D07" w:rsidRDefault="00AA5D07" w:rsidP="00A21EDF"/>
  <w:p w14:paraId="50486479" w14:textId="59DC74B5" w:rsidR="00AA5D07" w:rsidRPr="00766427" w:rsidRDefault="00AA5D07" w:rsidP="00487B31">
    <w:pPr>
      <w:jc w:val="right"/>
    </w:pPr>
    <w:r w:rsidRPr="006411CF">
      <w:tab/>
    </w:r>
    <w:r w:rsidRPr="001A2416">
      <w:rPr>
        <w:color w:val="5D5D5D"/>
        <w:sz w:val="18"/>
        <w:szCs w:val="18"/>
      </w:rPr>
      <w:t xml:space="preserve">Page </w:t>
    </w:r>
    <w:r w:rsidRPr="001A2416">
      <w:rPr>
        <w:color w:val="5D5D5D"/>
        <w:sz w:val="18"/>
        <w:szCs w:val="18"/>
      </w:rPr>
      <w:fldChar w:fldCharType="begin"/>
    </w:r>
    <w:r w:rsidRPr="001A2416">
      <w:rPr>
        <w:color w:val="5D5D5D"/>
        <w:sz w:val="18"/>
        <w:szCs w:val="18"/>
      </w:rPr>
      <w:instrText xml:space="preserve"> PAGE   \* MERGEFORMAT </w:instrText>
    </w:r>
    <w:r w:rsidRPr="001A2416">
      <w:rPr>
        <w:color w:val="5D5D5D"/>
        <w:sz w:val="18"/>
        <w:szCs w:val="18"/>
      </w:rPr>
      <w:fldChar w:fldCharType="separate"/>
    </w:r>
    <w:r w:rsidR="0045361E">
      <w:rPr>
        <w:noProof/>
        <w:color w:val="5D5D5D"/>
        <w:sz w:val="18"/>
        <w:szCs w:val="18"/>
      </w:rPr>
      <w:t>6</w:t>
    </w:r>
    <w:r w:rsidRPr="001A2416">
      <w:rPr>
        <w:color w:val="5D5D5D"/>
        <w:sz w:val="18"/>
        <w:szCs w:val="18"/>
      </w:rPr>
      <w:fldChar w:fldCharType="end"/>
    </w:r>
  </w:p>
  <w:p w14:paraId="04434F5A" w14:textId="77777777" w:rsidR="00AA5D07" w:rsidRDefault="00AA5D07" w:rsidP="00A21E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BA13C" w14:textId="77777777" w:rsidR="006D21E4" w:rsidRDefault="006D21E4" w:rsidP="00A21EDF">
      <w:r>
        <w:separator/>
      </w:r>
    </w:p>
    <w:p w14:paraId="66055DC6" w14:textId="77777777" w:rsidR="006D21E4" w:rsidRDefault="006D21E4" w:rsidP="00A21EDF"/>
    <w:p w14:paraId="76EB731B" w14:textId="77777777" w:rsidR="006D21E4" w:rsidRDefault="006D21E4" w:rsidP="00A21EDF"/>
    <w:p w14:paraId="41ABCE84" w14:textId="77777777" w:rsidR="006D21E4" w:rsidRDefault="006D21E4" w:rsidP="00A21EDF"/>
  </w:footnote>
  <w:footnote w:type="continuationSeparator" w:id="0">
    <w:p w14:paraId="66457FA8" w14:textId="77777777" w:rsidR="006D21E4" w:rsidRDefault="006D21E4" w:rsidP="00A21EDF">
      <w:r>
        <w:continuationSeparator/>
      </w:r>
    </w:p>
    <w:p w14:paraId="133F5089" w14:textId="77777777" w:rsidR="006D21E4" w:rsidRDefault="006D21E4" w:rsidP="00A21EDF"/>
    <w:p w14:paraId="7F015EF3" w14:textId="77777777" w:rsidR="006D21E4" w:rsidRDefault="006D21E4" w:rsidP="00A21EDF"/>
    <w:p w14:paraId="72A47F8B" w14:textId="77777777" w:rsidR="006D21E4" w:rsidRDefault="006D21E4" w:rsidP="00A21E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D5602" w14:textId="77777777" w:rsidR="003E740C" w:rsidRDefault="003E74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A6DED" w14:textId="77777777" w:rsidR="00AA5D07" w:rsidRDefault="00AA5D07" w:rsidP="00A21EDF">
    <w:r>
      <w:rPr>
        <w:noProof/>
        <w:lang w:bidi="gu-IN"/>
      </w:rPr>
      <w:drawing>
        <wp:anchor distT="0" distB="0" distL="114300" distR="114300" simplePos="0" relativeHeight="251658240" behindDoc="0" locked="0" layoutInCell="1" allowOverlap="1" wp14:anchorId="432F495E" wp14:editId="081E7C09">
          <wp:simplePos x="0" y="0"/>
          <wp:positionH relativeFrom="page">
            <wp:posOffset>5429885</wp:posOffset>
          </wp:positionH>
          <wp:positionV relativeFrom="paragraph">
            <wp:posOffset>22225</wp:posOffset>
          </wp:positionV>
          <wp:extent cx="1654810" cy="474980"/>
          <wp:effectExtent l="0" t="0" r="2540" b="1270"/>
          <wp:wrapTopAndBottom/>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654810" cy="47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gu-IN"/>
      </w:rPr>
      <mc:AlternateContent>
        <mc:Choice Requires="wps">
          <w:drawing>
            <wp:anchor distT="4294967294" distB="4294967294" distL="114300" distR="114300" simplePos="0" relativeHeight="251659264" behindDoc="0" locked="0" layoutInCell="1" allowOverlap="1" wp14:anchorId="1489136E" wp14:editId="69BB123D">
              <wp:simplePos x="0" y="0"/>
              <wp:positionH relativeFrom="column">
                <wp:posOffset>0</wp:posOffset>
              </wp:positionH>
              <wp:positionV relativeFrom="paragraph">
                <wp:posOffset>581659</wp:posOffset>
              </wp:positionV>
              <wp:extent cx="6400800" cy="0"/>
              <wp:effectExtent l="38100" t="19050" r="57150" b="952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F60B38" id="Straight Connector 35"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45.8pt" to="7in,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" strokecolor="#282828">
              <v:shadow on="t" color="black" opacity="24903f" origin=",.5" offset="0,.55556mm"/>
              <o:lock v:ext="edit" shapetype="f"/>
            </v:line>
          </w:pict>
        </mc:Fallback>
      </mc:AlternateContent>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3E0B0" w14:textId="77777777" w:rsidR="00AA5D07" w:rsidRDefault="00AA5D07" w:rsidP="00A21EDF">
    <w:r>
      <w:rPr>
        <w:noProof/>
        <w:lang w:bidi="gu-IN"/>
      </w:rPr>
      <w:drawing>
        <wp:anchor distT="0" distB="0" distL="114300" distR="114300" simplePos="0" relativeHeight="251655168" behindDoc="1" locked="0" layoutInCell="1" allowOverlap="1" wp14:anchorId="15FAA070" wp14:editId="72AF16A6">
          <wp:simplePos x="0" y="0"/>
          <wp:positionH relativeFrom="margin">
            <wp:posOffset>952500</wp:posOffset>
          </wp:positionH>
          <wp:positionV relativeFrom="margin">
            <wp:posOffset>-1409700</wp:posOffset>
          </wp:positionV>
          <wp:extent cx="4495800" cy="1285875"/>
          <wp:effectExtent l="0" t="0" r="0" b="9525"/>
          <wp:wrapSquare wrapText="bothSides"/>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4958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1B5F87B9" w14:textId="77777777" w:rsidR="00AA5D07" w:rsidRDefault="00AA5D07" w:rsidP="00A21EDF"/>
  <w:p w14:paraId="3AE67822" w14:textId="77777777" w:rsidR="00AA5D07" w:rsidRDefault="00AA5D07" w:rsidP="00A21EDF"/>
  <w:p w14:paraId="369B8579" w14:textId="77777777" w:rsidR="00AA5D07" w:rsidRDefault="00AA5D07" w:rsidP="00A21ED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D0AB2"/>
    <w:multiLevelType w:val="hybridMultilevel"/>
    <w:tmpl w:val="EBD88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A30E9"/>
    <w:multiLevelType w:val="hybridMultilevel"/>
    <w:tmpl w:val="4D4A88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4C11569"/>
    <w:multiLevelType w:val="hybridMultilevel"/>
    <w:tmpl w:val="127A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A2AD2"/>
    <w:multiLevelType w:val="hybridMultilevel"/>
    <w:tmpl w:val="983A9772"/>
    <w:lvl w:ilvl="0" w:tplc="C96835CC">
      <w:start w:val="1"/>
      <w:numFmt w:val="decimal"/>
      <w:lvlText w:val="%1)"/>
      <w:lvlJc w:val="left"/>
      <w:pPr>
        <w:ind w:left="720" w:hanging="360"/>
      </w:pPr>
      <w:rPr>
        <w:rFonts w:hint="default"/>
      </w:rPr>
    </w:lvl>
    <w:lvl w:ilvl="1" w:tplc="719248B2">
      <w:start w:val="1"/>
      <w:numFmt w:val="lowerLetter"/>
      <w:lvlText w:val="%2."/>
      <w:lvlJc w:val="left"/>
      <w:pPr>
        <w:ind w:left="1440" w:hanging="360"/>
      </w:pPr>
    </w:lvl>
    <w:lvl w:ilvl="2" w:tplc="2C2E6462">
      <w:start w:val="1"/>
      <w:numFmt w:val="lowerRoman"/>
      <w:lvlText w:val="%3."/>
      <w:lvlJc w:val="right"/>
      <w:pPr>
        <w:ind w:left="2160" w:hanging="180"/>
      </w:pPr>
    </w:lvl>
    <w:lvl w:ilvl="3" w:tplc="EA8A4718">
      <w:start w:val="1"/>
      <w:numFmt w:val="decimal"/>
      <w:lvlText w:val="%4."/>
      <w:lvlJc w:val="left"/>
      <w:pPr>
        <w:ind w:left="2880" w:hanging="360"/>
      </w:pPr>
    </w:lvl>
    <w:lvl w:ilvl="4" w:tplc="41E2CBF8">
      <w:start w:val="1"/>
      <w:numFmt w:val="lowerLetter"/>
      <w:lvlText w:val="%5."/>
      <w:lvlJc w:val="left"/>
      <w:pPr>
        <w:ind w:left="3600" w:hanging="360"/>
      </w:pPr>
    </w:lvl>
    <w:lvl w:ilvl="5" w:tplc="F252B808">
      <w:start w:val="1"/>
      <w:numFmt w:val="lowerRoman"/>
      <w:lvlText w:val="%6."/>
      <w:lvlJc w:val="right"/>
      <w:pPr>
        <w:ind w:left="4320" w:hanging="180"/>
      </w:pPr>
    </w:lvl>
    <w:lvl w:ilvl="6" w:tplc="A6A6C518">
      <w:start w:val="1"/>
      <w:numFmt w:val="decimal"/>
      <w:lvlText w:val="%7."/>
      <w:lvlJc w:val="left"/>
      <w:pPr>
        <w:ind w:left="5040" w:hanging="360"/>
      </w:pPr>
    </w:lvl>
    <w:lvl w:ilvl="7" w:tplc="E3B88A72">
      <w:start w:val="1"/>
      <w:numFmt w:val="lowerLetter"/>
      <w:lvlText w:val="%8."/>
      <w:lvlJc w:val="left"/>
      <w:pPr>
        <w:ind w:left="5760" w:hanging="360"/>
      </w:pPr>
    </w:lvl>
    <w:lvl w:ilvl="8" w:tplc="5420A514">
      <w:start w:val="1"/>
      <w:numFmt w:val="lowerRoman"/>
      <w:lvlText w:val="%9."/>
      <w:lvlJc w:val="right"/>
      <w:pPr>
        <w:ind w:left="6480" w:hanging="180"/>
      </w:pPr>
    </w:lvl>
  </w:abstractNum>
  <w:abstractNum w:abstractNumId="4" w15:restartNumberingAfterBreak="0">
    <w:nsid w:val="0792248A"/>
    <w:multiLevelType w:val="multilevel"/>
    <w:tmpl w:val="E1A4DB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C73836"/>
    <w:multiLevelType w:val="hybridMultilevel"/>
    <w:tmpl w:val="7B1A1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871E9"/>
    <w:multiLevelType w:val="hybridMultilevel"/>
    <w:tmpl w:val="750CC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06F06"/>
    <w:multiLevelType w:val="hybridMultilevel"/>
    <w:tmpl w:val="1958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E78CB"/>
    <w:multiLevelType w:val="hybridMultilevel"/>
    <w:tmpl w:val="CCF8F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F5C58"/>
    <w:multiLevelType w:val="hybridMultilevel"/>
    <w:tmpl w:val="C778C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1605C"/>
    <w:multiLevelType w:val="hybridMultilevel"/>
    <w:tmpl w:val="E1423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83319"/>
    <w:multiLevelType w:val="hybridMultilevel"/>
    <w:tmpl w:val="170A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F0F64"/>
    <w:multiLevelType w:val="hybridMultilevel"/>
    <w:tmpl w:val="5D724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A4ECE"/>
    <w:multiLevelType w:val="multilevel"/>
    <w:tmpl w:val="2FA660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smallCap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smallCaps/>
      </w:rPr>
    </w:lvl>
    <w:lvl w:ilvl="8">
      <w:start w:val="1"/>
      <w:numFmt w:val="decimal"/>
      <w:lvlText w:val="%1.%2.%3.%4.%5.%6.%7.%8.%9"/>
      <w:lvlJc w:val="left"/>
      <w:pPr>
        <w:ind w:left="1584" w:hanging="158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abstractNum>
  <w:abstractNum w:abstractNumId="14" w15:restartNumberingAfterBreak="0">
    <w:nsid w:val="1ED33E6B"/>
    <w:multiLevelType w:val="hybridMultilevel"/>
    <w:tmpl w:val="A17A3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45F1E"/>
    <w:multiLevelType w:val="hybridMultilevel"/>
    <w:tmpl w:val="38A8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A393B"/>
    <w:multiLevelType w:val="hybridMultilevel"/>
    <w:tmpl w:val="3056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925F4"/>
    <w:multiLevelType w:val="hybridMultilevel"/>
    <w:tmpl w:val="5C9A09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0DE6594"/>
    <w:multiLevelType w:val="hybridMultilevel"/>
    <w:tmpl w:val="72048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5277BF"/>
    <w:multiLevelType w:val="hybridMultilevel"/>
    <w:tmpl w:val="71A06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40646E"/>
    <w:multiLevelType w:val="multilevel"/>
    <w:tmpl w:val="87F66E5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95926B9"/>
    <w:multiLevelType w:val="hybridMultilevel"/>
    <w:tmpl w:val="825E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70474"/>
    <w:multiLevelType w:val="hybridMultilevel"/>
    <w:tmpl w:val="FE360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B819F1"/>
    <w:multiLevelType w:val="hybridMultilevel"/>
    <w:tmpl w:val="D380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E66B0"/>
    <w:multiLevelType w:val="hybridMultilevel"/>
    <w:tmpl w:val="62C6B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4D7C1F"/>
    <w:multiLevelType w:val="hybridMultilevel"/>
    <w:tmpl w:val="7A602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BE6A12"/>
    <w:multiLevelType w:val="hybridMultilevel"/>
    <w:tmpl w:val="C74AF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B7B21"/>
    <w:multiLevelType w:val="hybridMultilevel"/>
    <w:tmpl w:val="9EF0C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E47D94"/>
    <w:multiLevelType w:val="hybridMultilevel"/>
    <w:tmpl w:val="C106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B73BE"/>
    <w:multiLevelType w:val="hybridMultilevel"/>
    <w:tmpl w:val="0090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CF0D1A"/>
    <w:multiLevelType w:val="hybridMultilevel"/>
    <w:tmpl w:val="7E68E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F853C8"/>
    <w:multiLevelType w:val="hybridMultilevel"/>
    <w:tmpl w:val="E87CA522"/>
    <w:lvl w:ilvl="0" w:tplc="A15825D8">
      <w:start w:val="1"/>
      <w:numFmt w:val="bullet"/>
      <w:lvlText w:val=""/>
      <w:lvlJc w:val="left"/>
      <w:pPr>
        <w:ind w:left="720" w:hanging="360"/>
      </w:pPr>
      <w:rPr>
        <w:rFonts w:ascii="Symbol" w:hAnsi="Symbol" w:hint="default"/>
      </w:rPr>
    </w:lvl>
    <w:lvl w:ilvl="1" w:tplc="7F8CC4F0">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D50B84"/>
    <w:multiLevelType w:val="hybridMultilevel"/>
    <w:tmpl w:val="0158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E3A0E"/>
    <w:multiLevelType w:val="hybridMultilevel"/>
    <w:tmpl w:val="EB4C50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930307"/>
    <w:multiLevelType w:val="hybridMultilevel"/>
    <w:tmpl w:val="9B5A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717615"/>
    <w:multiLevelType w:val="hybridMultilevel"/>
    <w:tmpl w:val="94AC1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3"/>
  </w:num>
  <w:num w:numId="4">
    <w:abstractNumId w:val="20"/>
  </w:num>
  <w:num w:numId="5">
    <w:abstractNumId w:val="31"/>
  </w:num>
  <w:num w:numId="6">
    <w:abstractNumId w:val="21"/>
  </w:num>
  <w:num w:numId="7">
    <w:abstractNumId w:val="8"/>
  </w:num>
  <w:num w:numId="8">
    <w:abstractNumId w:val="11"/>
  </w:num>
  <w:num w:numId="9">
    <w:abstractNumId w:val="5"/>
  </w:num>
  <w:num w:numId="10">
    <w:abstractNumId w:val="32"/>
  </w:num>
  <w:num w:numId="11">
    <w:abstractNumId w:val="35"/>
  </w:num>
  <w:num w:numId="12">
    <w:abstractNumId w:val="24"/>
  </w:num>
  <w:num w:numId="13">
    <w:abstractNumId w:val="22"/>
  </w:num>
  <w:num w:numId="14">
    <w:abstractNumId w:val="25"/>
  </w:num>
  <w:num w:numId="15">
    <w:abstractNumId w:val="9"/>
  </w:num>
  <w:num w:numId="16">
    <w:abstractNumId w:val="18"/>
  </w:num>
  <w:num w:numId="17">
    <w:abstractNumId w:val="27"/>
  </w:num>
  <w:num w:numId="18">
    <w:abstractNumId w:val="28"/>
  </w:num>
  <w:num w:numId="19">
    <w:abstractNumId w:val="19"/>
  </w:num>
  <w:num w:numId="20">
    <w:abstractNumId w:val="10"/>
  </w:num>
  <w:num w:numId="21">
    <w:abstractNumId w:val="26"/>
  </w:num>
  <w:num w:numId="22">
    <w:abstractNumId w:val="29"/>
  </w:num>
  <w:num w:numId="23">
    <w:abstractNumId w:val="2"/>
  </w:num>
  <w:num w:numId="24">
    <w:abstractNumId w:val="14"/>
  </w:num>
  <w:num w:numId="25">
    <w:abstractNumId w:val="30"/>
  </w:num>
  <w:num w:numId="26">
    <w:abstractNumId w:val="23"/>
  </w:num>
  <w:num w:numId="27">
    <w:abstractNumId w:val="0"/>
  </w:num>
  <w:num w:numId="28">
    <w:abstractNumId w:val="31"/>
  </w:num>
  <w:num w:numId="29">
    <w:abstractNumId w:val="6"/>
  </w:num>
  <w:num w:numId="30">
    <w:abstractNumId w:val="34"/>
  </w:num>
  <w:num w:numId="31">
    <w:abstractNumId w:val="16"/>
  </w:num>
  <w:num w:numId="32">
    <w:abstractNumId w:val="15"/>
  </w:num>
  <w:num w:numId="33">
    <w:abstractNumId w:val="17"/>
  </w:num>
  <w:num w:numId="34">
    <w:abstractNumId w:val="7"/>
  </w:num>
  <w:num w:numId="35">
    <w:abstractNumId w:val="12"/>
  </w:num>
  <w:num w:numId="36">
    <w:abstractNumId w:val="33"/>
  </w:num>
  <w:num w:numId="37">
    <w:abstractNumId w:val="1"/>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el, Himal">
    <w15:presenceInfo w15:providerId="AD" w15:userId="S-1-5-21-1331515347-2018991914-196506527-76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QwNTYyMTQ0MDeyNLVQ0lEKTi0uzszPAykwMqgFACg3sqUtAAAA"/>
  </w:docVars>
  <w:rsids>
    <w:rsidRoot w:val="0017780B"/>
    <w:rsid w:val="0000196F"/>
    <w:rsid w:val="00002C38"/>
    <w:rsid w:val="00002C75"/>
    <w:rsid w:val="00002C81"/>
    <w:rsid w:val="0000416A"/>
    <w:rsid w:val="00006B7D"/>
    <w:rsid w:val="000102E8"/>
    <w:rsid w:val="00010696"/>
    <w:rsid w:val="000126F2"/>
    <w:rsid w:val="00013277"/>
    <w:rsid w:val="00014291"/>
    <w:rsid w:val="00015166"/>
    <w:rsid w:val="000162DB"/>
    <w:rsid w:val="00017DA7"/>
    <w:rsid w:val="0002146D"/>
    <w:rsid w:val="000237C1"/>
    <w:rsid w:val="00023B06"/>
    <w:rsid w:val="0002425A"/>
    <w:rsid w:val="000244DA"/>
    <w:rsid w:val="00027E2A"/>
    <w:rsid w:val="00031188"/>
    <w:rsid w:val="000319F5"/>
    <w:rsid w:val="00032196"/>
    <w:rsid w:val="000330C6"/>
    <w:rsid w:val="00035F38"/>
    <w:rsid w:val="000365D1"/>
    <w:rsid w:val="00040B96"/>
    <w:rsid w:val="00044E23"/>
    <w:rsid w:val="000458BD"/>
    <w:rsid w:val="000463A8"/>
    <w:rsid w:val="00046FB5"/>
    <w:rsid w:val="00051504"/>
    <w:rsid w:val="00051ACD"/>
    <w:rsid w:val="00051C17"/>
    <w:rsid w:val="00052C94"/>
    <w:rsid w:val="00052D76"/>
    <w:rsid w:val="00052E7D"/>
    <w:rsid w:val="00054029"/>
    <w:rsid w:val="000558AA"/>
    <w:rsid w:val="00055EFE"/>
    <w:rsid w:val="00055F2D"/>
    <w:rsid w:val="000638F1"/>
    <w:rsid w:val="00072A60"/>
    <w:rsid w:val="00074219"/>
    <w:rsid w:val="000749AD"/>
    <w:rsid w:val="00076564"/>
    <w:rsid w:val="00076B21"/>
    <w:rsid w:val="00077139"/>
    <w:rsid w:val="0008123B"/>
    <w:rsid w:val="000833C2"/>
    <w:rsid w:val="000849B7"/>
    <w:rsid w:val="0008568A"/>
    <w:rsid w:val="00091225"/>
    <w:rsid w:val="00091264"/>
    <w:rsid w:val="000931F4"/>
    <w:rsid w:val="0009382F"/>
    <w:rsid w:val="00093965"/>
    <w:rsid w:val="0009499D"/>
    <w:rsid w:val="00094DE3"/>
    <w:rsid w:val="000953C3"/>
    <w:rsid w:val="00097AB0"/>
    <w:rsid w:val="000A0F51"/>
    <w:rsid w:val="000A1BF3"/>
    <w:rsid w:val="000A249D"/>
    <w:rsid w:val="000A41E2"/>
    <w:rsid w:val="000A4DB1"/>
    <w:rsid w:val="000A73CA"/>
    <w:rsid w:val="000B065E"/>
    <w:rsid w:val="000B0FEB"/>
    <w:rsid w:val="000B1176"/>
    <w:rsid w:val="000B2043"/>
    <w:rsid w:val="000B2349"/>
    <w:rsid w:val="000C029D"/>
    <w:rsid w:val="000C1AC7"/>
    <w:rsid w:val="000C2724"/>
    <w:rsid w:val="000C46F7"/>
    <w:rsid w:val="000C79E9"/>
    <w:rsid w:val="000D170A"/>
    <w:rsid w:val="000D17F7"/>
    <w:rsid w:val="000D1916"/>
    <w:rsid w:val="000D1DA4"/>
    <w:rsid w:val="000D249F"/>
    <w:rsid w:val="000D2CB3"/>
    <w:rsid w:val="000D2CF0"/>
    <w:rsid w:val="000D46D0"/>
    <w:rsid w:val="000D5E24"/>
    <w:rsid w:val="000D6770"/>
    <w:rsid w:val="000E218C"/>
    <w:rsid w:val="000E241F"/>
    <w:rsid w:val="000E303B"/>
    <w:rsid w:val="000E32A2"/>
    <w:rsid w:val="000E3C0E"/>
    <w:rsid w:val="000E403F"/>
    <w:rsid w:val="000F22F9"/>
    <w:rsid w:val="000F26D4"/>
    <w:rsid w:val="001001B1"/>
    <w:rsid w:val="00101F14"/>
    <w:rsid w:val="0010362F"/>
    <w:rsid w:val="0010470D"/>
    <w:rsid w:val="00104EBC"/>
    <w:rsid w:val="00105A84"/>
    <w:rsid w:val="00106FA8"/>
    <w:rsid w:val="00111AA0"/>
    <w:rsid w:val="00112979"/>
    <w:rsid w:val="00114A82"/>
    <w:rsid w:val="00114BC9"/>
    <w:rsid w:val="00116204"/>
    <w:rsid w:val="001203B7"/>
    <w:rsid w:val="001211B3"/>
    <w:rsid w:val="001218E4"/>
    <w:rsid w:val="00121EE1"/>
    <w:rsid w:val="00124244"/>
    <w:rsid w:val="001251A1"/>
    <w:rsid w:val="00126D70"/>
    <w:rsid w:val="00126F52"/>
    <w:rsid w:val="00130C8D"/>
    <w:rsid w:val="00132FD6"/>
    <w:rsid w:val="0013381A"/>
    <w:rsid w:val="00136711"/>
    <w:rsid w:val="0013756C"/>
    <w:rsid w:val="00137A82"/>
    <w:rsid w:val="00137E27"/>
    <w:rsid w:val="00140A7A"/>
    <w:rsid w:val="00143F9A"/>
    <w:rsid w:val="001451B2"/>
    <w:rsid w:val="001468D0"/>
    <w:rsid w:val="001474BF"/>
    <w:rsid w:val="001476F9"/>
    <w:rsid w:val="0015063E"/>
    <w:rsid w:val="00150D0F"/>
    <w:rsid w:val="00150E9C"/>
    <w:rsid w:val="00151442"/>
    <w:rsid w:val="00152A7D"/>
    <w:rsid w:val="001533E4"/>
    <w:rsid w:val="00154AF2"/>
    <w:rsid w:val="00155CB5"/>
    <w:rsid w:val="00157AAD"/>
    <w:rsid w:val="00157B7D"/>
    <w:rsid w:val="0016186A"/>
    <w:rsid w:val="001634EB"/>
    <w:rsid w:val="0016383C"/>
    <w:rsid w:val="001663D0"/>
    <w:rsid w:val="0016675B"/>
    <w:rsid w:val="001673F9"/>
    <w:rsid w:val="00167F51"/>
    <w:rsid w:val="00172089"/>
    <w:rsid w:val="00173770"/>
    <w:rsid w:val="00174431"/>
    <w:rsid w:val="0017447C"/>
    <w:rsid w:val="0017580F"/>
    <w:rsid w:val="00176D25"/>
    <w:rsid w:val="0017780B"/>
    <w:rsid w:val="00180D7C"/>
    <w:rsid w:val="0018176F"/>
    <w:rsid w:val="00181A72"/>
    <w:rsid w:val="001822E7"/>
    <w:rsid w:val="0018233B"/>
    <w:rsid w:val="00184CD6"/>
    <w:rsid w:val="00185103"/>
    <w:rsid w:val="0018553B"/>
    <w:rsid w:val="001864DF"/>
    <w:rsid w:val="00187082"/>
    <w:rsid w:val="0019064F"/>
    <w:rsid w:val="0019068C"/>
    <w:rsid w:val="00191781"/>
    <w:rsid w:val="00191C0D"/>
    <w:rsid w:val="00191D50"/>
    <w:rsid w:val="001938CB"/>
    <w:rsid w:val="00193D4F"/>
    <w:rsid w:val="00194B72"/>
    <w:rsid w:val="001951D6"/>
    <w:rsid w:val="00197EF4"/>
    <w:rsid w:val="001A1D9C"/>
    <w:rsid w:val="001A2416"/>
    <w:rsid w:val="001A2B62"/>
    <w:rsid w:val="001A3F0B"/>
    <w:rsid w:val="001A7C3C"/>
    <w:rsid w:val="001B1D76"/>
    <w:rsid w:val="001B2B4B"/>
    <w:rsid w:val="001B61E3"/>
    <w:rsid w:val="001B6D3A"/>
    <w:rsid w:val="001B7161"/>
    <w:rsid w:val="001C1BD7"/>
    <w:rsid w:val="001C4E7A"/>
    <w:rsid w:val="001C79A4"/>
    <w:rsid w:val="001D0951"/>
    <w:rsid w:val="001D0CB5"/>
    <w:rsid w:val="001D0D6F"/>
    <w:rsid w:val="001D1A30"/>
    <w:rsid w:val="001D1C91"/>
    <w:rsid w:val="001D20ED"/>
    <w:rsid w:val="001D2E7C"/>
    <w:rsid w:val="001D4172"/>
    <w:rsid w:val="001D5D37"/>
    <w:rsid w:val="001D6D88"/>
    <w:rsid w:val="001D72CA"/>
    <w:rsid w:val="001D74C5"/>
    <w:rsid w:val="001E0F41"/>
    <w:rsid w:val="001E3156"/>
    <w:rsid w:val="001E3D9A"/>
    <w:rsid w:val="001E4BBA"/>
    <w:rsid w:val="001E50BC"/>
    <w:rsid w:val="001E6A93"/>
    <w:rsid w:val="001F16E0"/>
    <w:rsid w:val="001F16EA"/>
    <w:rsid w:val="001F2E6F"/>
    <w:rsid w:val="001F3106"/>
    <w:rsid w:val="001F401A"/>
    <w:rsid w:val="001F50DC"/>
    <w:rsid w:val="002002E6"/>
    <w:rsid w:val="00201EDF"/>
    <w:rsid w:val="00205552"/>
    <w:rsid w:val="0020597A"/>
    <w:rsid w:val="00206A0E"/>
    <w:rsid w:val="002106A7"/>
    <w:rsid w:val="002108FA"/>
    <w:rsid w:val="00211162"/>
    <w:rsid w:val="00217287"/>
    <w:rsid w:val="002327E2"/>
    <w:rsid w:val="0023350C"/>
    <w:rsid w:val="00233734"/>
    <w:rsid w:val="002340E3"/>
    <w:rsid w:val="00234F58"/>
    <w:rsid w:val="00235A47"/>
    <w:rsid w:val="002361FC"/>
    <w:rsid w:val="002365A6"/>
    <w:rsid w:val="00236B35"/>
    <w:rsid w:val="002377D4"/>
    <w:rsid w:val="00237DFD"/>
    <w:rsid w:val="0024093E"/>
    <w:rsid w:val="00241DBD"/>
    <w:rsid w:val="00243EAC"/>
    <w:rsid w:val="002457AB"/>
    <w:rsid w:val="00247C1E"/>
    <w:rsid w:val="00247D1B"/>
    <w:rsid w:val="00247F38"/>
    <w:rsid w:val="00252B23"/>
    <w:rsid w:val="0025692A"/>
    <w:rsid w:val="002575E4"/>
    <w:rsid w:val="00260692"/>
    <w:rsid w:val="002629CE"/>
    <w:rsid w:val="002630D0"/>
    <w:rsid w:val="002663B6"/>
    <w:rsid w:val="00266D3F"/>
    <w:rsid w:val="002704BC"/>
    <w:rsid w:val="00271450"/>
    <w:rsid w:val="002737AB"/>
    <w:rsid w:val="0027427B"/>
    <w:rsid w:val="00274B89"/>
    <w:rsid w:val="00275373"/>
    <w:rsid w:val="00275F73"/>
    <w:rsid w:val="002764D6"/>
    <w:rsid w:val="002770A6"/>
    <w:rsid w:val="002846B7"/>
    <w:rsid w:val="00284A9E"/>
    <w:rsid w:val="00285E12"/>
    <w:rsid w:val="002861E3"/>
    <w:rsid w:val="0029250C"/>
    <w:rsid w:val="00293BDE"/>
    <w:rsid w:val="002943E4"/>
    <w:rsid w:val="00296BCC"/>
    <w:rsid w:val="002A03DC"/>
    <w:rsid w:val="002A0405"/>
    <w:rsid w:val="002A27BA"/>
    <w:rsid w:val="002A3C93"/>
    <w:rsid w:val="002A420D"/>
    <w:rsid w:val="002A4E87"/>
    <w:rsid w:val="002A6A7D"/>
    <w:rsid w:val="002B0363"/>
    <w:rsid w:val="002B1884"/>
    <w:rsid w:val="002B24D1"/>
    <w:rsid w:val="002B27E0"/>
    <w:rsid w:val="002B4915"/>
    <w:rsid w:val="002B53DB"/>
    <w:rsid w:val="002B74C6"/>
    <w:rsid w:val="002B7ED4"/>
    <w:rsid w:val="002C0801"/>
    <w:rsid w:val="002C55AB"/>
    <w:rsid w:val="002C6118"/>
    <w:rsid w:val="002D1109"/>
    <w:rsid w:val="002D197A"/>
    <w:rsid w:val="002D1D46"/>
    <w:rsid w:val="002D1E92"/>
    <w:rsid w:val="002D511C"/>
    <w:rsid w:val="002D63FA"/>
    <w:rsid w:val="002D7030"/>
    <w:rsid w:val="002E0720"/>
    <w:rsid w:val="002E315C"/>
    <w:rsid w:val="002E7025"/>
    <w:rsid w:val="002F04F0"/>
    <w:rsid w:val="002F0754"/>
    <w:rsid w:val="002F15B5"/>
    <w:rsid w:val="002F490D"/>
    <w:rsid w:val="002F4DDA"/>
    <w:rsid w:val="002F642B"/>
    <w:rsid w:val="002F6BCE"/>
    <w:rsid w:val="00301D67"/>
    <w:rsid w:val="003033BA"/>
    <w:rsid w:val="003053EC"/>
    <w:rsid w:val="00306812"/>
    <w:rsid w:val="003068AB"/>
    <w:rsid w:val="003106C8"/>
    <w:rsid w:val="0031278F"/>
    <w:rsid w:val="00312C78"/>
    <w:rsid w:val="0031478C"/>
    <w:rsid w:val="00314EF0"/>
    <w:rsid w:val="00316EDF"/>
    <w:rsid w:val="00320CD5"/>
    <w:rsid w:val="00321CBC"/>
    <w:rsid w:val="00326832"/>
    <w:rsid w:val="00331541"/>
    <w:rsid w:val="00336BAC"/>
    <w:rsid w:val="00336BE6"/>
    <w:rsid w:val="003402EE"/>
    <w:rsid w:val="0034150D"/>
    <w:rsid w:val="00342337"/>
    <w:rsid w:val="00342D42"/>
    <w:rsid w:val="003430D1"/>
    <w:rsid w:val="00343404"/>
    <w:rsid w:val="00344A54"/>
    <w:rsid w:val="0034693F"/>
    <w:rsid w:val="00350573"/>
    <w:rsid w:val="00351014"/>
    <w:rsid w:val="00352FF6"/>
    <w:rsid w:val="00353661"/>
    <w:rsid w:val="00354A70"/>
    <w:rsid w:val="0035548A"/>
    <w:rsid w:val="0036052D"/>
    <w:rsid w:val="00361267"/>
    <w:rsid w:val="00362CC3"/>
    <w:rsid w:val="00363869"/>
    <w:rsid w:val="00363D87"/>
    <w:rsid w:val="00365119"/>
    <w:rsid w:val="00366061"/>
    <w:rsid w:val="0036692B"/>
    <w:rsid w:val="003674E8"/>
    <w:rsid w:val="003705C3"/>
    <w:rsid w:val="00371200"/>
    <w:rsid w:val="00371F68"/>
    <w:rsid w:val="0037324B"/>
    <w:rsid w:val="003739B7"/>
    <w:rsid w:val="00373A1E"/>
    <w:rsid w:val="003807AE"/>
    <w:rsid w:val="003811A0"/>
    <w:rsid w:val="00381498"/>
    <w:rsid w:val="0038163A"/>
    <w:rsid w:val="00382B52"/>
    <w:rsid w:val="00382B57"/>
    <w:rsid w:val="003851FD"/>
    <w:rsid w:val="0038560A"/>
    <w:rsid w:val="00385ACD"/>
    <w:rsid w:val="00386B2D"/>
    <w:rsid w:val="00386B64"/>
    <w:rsid w:val="0039168F"/>
    <w:rsid w:val="003917E3"/>
    <w:rsid w:val="003923B3"/>
    <w:rsid w:val="003930FB"/>
    <w:rsid w:val="003972A9"/>
    <w:rsid w:val="003A1905"/>
    <w:rsid w:val="003A1C08"/>
    <w:rsid w:val="003A62A8"/>
    <w:rsid w:val="003A679E"/>
    <w:rsid w:val="003A6CCD"/>
    <w:rsid w:val="003B0487"/>
    <w:rsid w:val="003B0979"/>
    <w:rsid w:val="003B3B16"/>
    <w:rsid w:val="003B5E90"/>
    <w:rsid w:val="003B60C4"/>
    <w:rsid w:val="003B618F"/>
    <w:rsid w:val="003B746B"/>
    <w:rsid w:val="003C477A"/>
    <w:rsid w:val="003D1781"/>
    <w:rsid w:val="003D1F64"/>
    <w:rsid w:val="003D202A"/>
    <w:rsid w:val="003D215D"/>
    <w:rsid w:val="003D2BC8"/>
    <w:rsid w:val="003D2D7E"/>
    <w:rsid w:val="003D35CF"/>
    <w:rsid w:val="003D3787"/>
    <w:rsid w:val="003D525C"/>
    <w:rsid w:val="003D5277"/>
    <w:rsid w:val="003D5609"/>
    <w:rsid w:val="003D7486"/>
    <w:rsid w:val="003D7BDF"/>
    <w:rsid w:val="003D7D77"/>
    <w:rsid w:val="003E0AA1"/>
    <w:rsid w:val="003E47B0"/>
    <w:rsid w:val="003E56B7"/>
    <w:rsid w:val="003E5841"/>
    <w:rsid w:val="003E740C"/>
    <w:rsid w:val="003F261A"/>
    <w:rsid w:val="003F2E89"/>
    <w:rsid w:val="003F3106"/>
    <w:rsid w:val="003F3222"/>
    <w:rsid w:val="003F79AA"/>
    <w:rsid w:val="00400328"/>
    <w:rsid w:val="00400837"/>
    <w:rsid w:val="00400C5B"/>
    <w:rsid w:val="00401C22"/>
    <w:rsid w:val="00402058"/>
    <w:rsid w:val="00403D6B"/>
    <w:rsid w:val="00404493"/>
    <w:rsid w:val="00404BD0"/>
    <w:rsid w:val="0040581D"/>
    <w:rsid w:val="00406A85"/>
    <w:rsid w:val="00407737"/>
    <w:rsid w:val="00410A1F"/>
    <w:rsid w:val="00411D41"/>
    <w:rsid w:val="00412218"/>
    <w:rsid w:val="0041332F"/>
    <w:rsid w:val="0042156F"/>
    <w:rsid w:val="0042556F"/>
    <w:rsid w:val="00426079"/>
    <w:rsid w:val="00433356"/>
    <w:rsid w:val="004371C9"/>
    <w:rsid w:val="004409D2"/>
    <w:rsid w:val="00441603"/>
    <w:rsid w:val="00441855"/>
    <w:rsid w:val="00442954"/>
    <w:rsid w:val="00442A82"/>
    <w:rsid w:val="00444146"/>
    <w:rsid w:val="00444433"/>
    <w:rsid w:val="0044448B"/>
    <w:rsid w:val="004444F3"/>
    <w:rsid w:val="004455D2"/>
    <w:rsid w:val="00445E9B"/>
    <w:rsid w:val="00450C77"/>
    <w:rsid w:val="004532F8"/>
    <w:rsid w:val="0045361E"/>
    <w:rsid w:val="00454FB6"/>
    <w:rsid w:val="00455390"/>
    <w:rsid w:val="004559FF"/>
    <w:rsid w:val="00456C69"/>
    <w:rsid w:val="00456F75"/>
    <w:rsid w:val="004636B0"/>
    <w:rsid w:val="00466E9D"/>
    <w:rsid w:val="0047105C"/>
    <w:rsid w:val="00472AEC"/>
    <w:rsid w:val="00474E93"/>
    <w:rsid w:val="00475DE2"/>
    <w:rsid w:val="004801AA"/>
    <w:rsid w:val="00480EF4"/>
    <w:rsid w:val="004832DD"/>
    <w:rsid w:val="00483BD5"/>
    <w:rsid w:val="004849E8"/>
    <w:rsid w:val="00484AB0"/>
    <w:rsid w:val="004858F3"/>
    <w:rsid w:val="00487B31"/>
    <w:rsid w:val="00490813"/>
    <w:rsid w:val="00491E66"/>
    <w:rsid w:val="00493814"/>
    <w:rsid w:val="004938CC"/>
    <w:rsid w:val="0049396C"/>
    <w:rsid w:val="00495612"/>
    <w:rsid w:val="004969AC"/>
    <w:rsid w:val="004A2B87"/>
    <w:rsid w:val="004A3018"/>
    <w:rsid w:val="004A5A32"/>
    <w:rsid w:val="004B024B"/>
    <w:rsid w:val="004B0A57"/>
    <w:rsid w:val="004B179D"/>
    <w:rsid w:val="004B1C42"/>
    <w:rsid w:val="004B2403"/>
    <w:rsid w:val="004B3030"/>
    <w:rsid w:val="004B4D1E"/>
    <w:rsid w:val="004B614C"/>
    <w:rsid w:val="004B6FED"/>
    <w:rsid w:val="004B7156"/>
    <w:rsid w:val="004B72A1"/>
    <w:rsid w:val="004B74CC"/>
    <w:rsid w:val="004C25C9"/>
    <w:rsid w:val="004C3344"/>
    <w:rsid w:val="004C4F0A"/>
    <w:rsid w:val="004C6456"/>
    <w:rsid w:val="004C6B6D"/>
    <w:rsid w:val="004C6C17"/>
    <w:rsid w:val="004D36F7"/>
    <w:rsid w:val="004D38D4"/>
    <w:rsid w:val="004D515F"/>
    <w:rsid w:val="004D5C16"/>
    <w:rsid w:val="004D6E30"/>
    <w:rsid w:val="004D79AD"/>
    <w:rsid w:val="004E04BC"/>
    <w:rsid w:val="004E0871"/>
    <w:rsid w:val="004E1973"/>
    <w:rsid w:val="004E2118"/>
    <w:rsid w:val="004E7DE6"/>
    <w:rsid w:val="004E7FD9"/>
    <w:rsid w:val="004F0E68"/>
    <w:rsid w:val="004F22D6"/>
    <w:rsid w:val="004F3A1C"/>
    <w:rsid w:val="004F505D"/>
    <w:rsid w:val="004F58FC"/>
    <w:rsid w:val="004F753B"/>
    <w:rsid w:val="004F7792"/>
    <w:rsid w:val="005077C7"/>
    <w:rsid w:val="00507E46"/>
    <w:rsid w:val="0051345E"/>
    <w:rsid w:val="005144B5"/>
    <w:rsid w:val="00515947"/>
    <w:rsid w:val="00515DB8"/>
    <w:rsid w:val="00517620"/>
    <w:rsid w:val="00523AD5"/>
    <w:rsid w:val="00524273"/>
    <w:rsid w:val="005243AD"/>
    <w:rsid w:val="005261AA"/>
    <w:rsid w:val="005272DF"/>
    <w:rsid w:val="00527CCF"/>
    <w:rsid w:val="00527E10"/>
    <w:rsid w:val="00534AAE"/>
    <w:rsid w:val="00535259"/>
    <w:rsid w:val="00535F85"/>
    <w:rsid w:val="00537590"/>
    <w:rsid w:val="00541BC8"/>
    <w:rsid w:val="0054344F"/>
    <w:rsid w:val="00543D5F"/>
    <w:rsid w:val="00543E42"/>
    <w:rsid w:val="00544BB6"/>
    <w:rsid w:val="00544DA5"/>
    <w:rsid w:val="00545CFB"/>
    <w:rsid w:val="00545FE6"/>
    <w:rsid w:val="00547A50"/>
    <w:rsid w:val="00547DE9"/>
    <w:rsid w:val="00552CAA"/>
    <w:rsid w:val="00552FBD"/>
    <w:rsid w:val="005533F4"/>
    <w:rsid w:val="00553D3A"/>
    <w:rsid w:val="005545E2"/>
    <w:rsid w:val="00554BD4"/>
    <w:rsid w:val="00556840"/>
    <w:rsid w:val="00557EC7"/>
    <w:rsid w:val="00563AF7"/>
    <w:rsid w:val="00570994"/>
    <w:rsid w:val="0057121D"/>
    <w:rsid w:val="005715C2"/>
    <w:rsid w:val="00573731"/>
    <w:rsid w:val="00576969"/>
    <w:rsid w:val="00577030"/>
    <w:rsid w:val="0058085B"/>
    <w:rsid w:val="00582166"/>
    <w:rsid w:val="005825BB"/>
    <w:rsid w:val="005830DA"/>
    <w:rsid w:val="0058382F"/>
    <w:rsid w:val="00584947"/>
    <w:rsid w:val="00585C53"/>
    <w:rsid w:val="00591477"/>
    <w:rsid w:val="0059259A"/>
    <w:rsid w:val="0059378E"/>
    <w:rsid w:val="00593E65"/>
    <w:rsid w:val="005964FE"/>
    <w:rsid w:val="00596A94"/>
    <w:rsid w:val="0059796D"/>
    <w:rsid w:val="005A0814"/>
    <w:rsid w:val="005A4B40"/>
    <w:rsid w:val="005A64D9"/>
    <w:rsid w:val="005A71D6"/>
    <w:rsid w:val="005B152F"/>
    <w:rsid w:val="005B1B37"/>
    <w:rsid w:val="005B1C9D"/>
    <w:rsid w:val="005B35AE"/>
    <w:rsid w:val="005B4E22"/>
    <w:rsid w:val="005B6141"/>
    <w:rsid w:val="005C0874"/>
    <w:rsid w:val="005C2D2A"/>
    <w:rsid w:val="005C2D81"/>
    <w:rsid w:val="005C3BB5"/>
    <w:rsid w:val="005C4915"/>
    <w:rsid w:val="005C670C"/>
    <w:rsid w:val="005C68CA"/>
    <w:rsid w:val="005C6D90"/>
    <w:rsid w:val="005D03C5"/>
    <w:rsid w:val="005D17E1"/>
    <w:rsid w:val="005D4067"/>
    <w:rsid w:val="005D6453"/>
    <w:rsid w:val="005D7E04"/>
    <w:rsid w:val="005E023F"/>
    <w:rsid w:val="005E1332"/>
    <w:rsid w:val="005E1C43"/>
    <w:rsid w:val="005E2823"/>
    <w:rsid w:val="005E4C66"/>
    <w:rsid w:val="005E5837"/>
    <w:rsid w:val="005E5E31"/>
    <w:rsid w:val="005E5FE5"/>
    <w:rsid w:val="005E6866"/>
    <w:rsid w:val="005F0CA1"/>
    <w:rsid w:val="005F125A"/>
    <w:rsid w:val="005F3523"/>
    <w:rsid w:val="00601F7C"/>
    <w:rsid w:val="006039D7"/>
    <w:rsid w:val="0060774F"/>
    <w:rsid w:val="00607AA7"/>
    <w:rsid w:val="00610F60"/>
    <w:rsid w:val="00613927"/>
    <w:rsid w:val="00614E46"/>
    <w:rsid w:val="006230AD"/>
    <w:rsid w:val="00623570"/>
    <w:rsid w:val="00624C85"/>
    <w:rsid w:val="00630303"/>
    <w:rsid w:val="00632BC3"/>
    <w:rsid w:val="006351E7"/>
    <w:rsid w:val="0063616E"/>
    <w:rsid w:val="006411CF"/>
    <w:rsid w:val="00641467"/>
    <w:rsid w:val="00641B9A"/>
    <w:rsid w:val="006429DC"/>
    <w:rsid w:val="00643C29"/>
    <w:rsid w:val="00643DE5"/>
    <w:rsid w:val="00645E54"/>
    <w:rsid w:val="00650D51"/>
    <w:rsid w:val="00651660"/>
    <w:rsid w:val="00652386"/>
    <w:rsid w:val="00653378"/>
    <w:rsid w:val="00653FAD"/>
    <w:rsid w:val="006549CB"/>
    <w:rsid w:val="006550AC"/>
    <w:rsid w:val="00655186"/>
    <w:rsid w:val="0065614F"/>
    <w:rsid w:val="00657F80"/>
    <w:rsid w:val="00660F72"/>
    <w:rsid w:val="006619E2"/>
    <w:rsid w:val="00661A7D"/>
    <w:rsid w:val="00662D8D"/>
    <w:rsid w:val="00666A52"/>
    <w:rsid w:val="00666A7A"/>
    <w:rsid w:val="00672A12"/>
    <w:rsid w:val="00672B9F"/>
    <w:rsid w:val="006738CA"/>
    <w:rsid w:val="006740DB"/>
    <w:rsid w:val="00674583"/>
    <w:rsid w:val="00675912"/>
    <w:rsid w:val="00676041"/>
    <w:rsid w:val="0067722C"/>
    <w:rsid w:val="00680E57"/>
    <w:rsid w:val="00681735"/>
    <w:rsid w:val="00682D8C"/>
    <w:rsid w:val="00683304"/>
    <w:rsid w:val="00684091"/>
    <w:rsid w:val="006851CD"/>
    <w:rsid w:val="0069200B"/>
    <w:rsid w:val="0069324C"/>
    <w:rsid w:val="00693435"/>
    <w:rsid w:val="00693574"/>
    <w:rsid w:val="006951EB"/>
    <w:rsid w:val="00696845"/>
    <w:rsid w:val="00696985"/>
    <w:rsid w:val="006A1472"/>
    <w:rsid w:val="006A1EB8"/>
    <w:rsid w:val="006A36F7"/>
    <w:rsid w:val="006A5B00"/>
    <w:rsid w:val="006A5C83"/>
    <w:rsid w:val="006A7F16"/>
    <w:rsid w:val="006B065B"/>
    <w:rsid w:val="006B1327"/>
    <w:rsid w:val="006B1A2E"/>
    <w:rsid w:val="006B205B"/>
    <w:rsid w:val="006C0A28"/>
    <w:rsid w:val="006C10DA"/>
    <w:rsid w:val="006C1F05"/>
    <w:rsid w:val="006C2E72"/>
    <w:rsid w:val="006C3F57"/>
    <w:rsid w:val="006C4967"/>
    <w:rsid w:val="006C4A18"/>
    <w:rsid w:val="006C7C9D"/>
    <w:rsid w:val="006D0329"/>
    <w:rsid w:val="006D21E4"/>
    <w:rsid w:val="006D34F9"/>
    <w:rsid w:val="006D3B54"/>
    <w:rsid w:val="006D5776"/>
    <w:rsid w:val="006D5B8A"/>
    <w:rsid w:val="006E15D5"/>
    <w:rsid w:val="006E1FB1"/>
    <w:rsid w:val="006E3137"/>
    <w:rsid w:val="006E4D3B"/>
    <w:rsid w:val="006E5B37"/>
    <w:rsid w:val="006E6026"/>
    <w:rsid w:val="006E7264"/>
    <w:rsid w:val="006E736F"/>
    <w:rsid w:val="006F0D9B"/>
    <w:rsid w:val="006F1DAA"/>
    <w:rsid w:val="006F22F9"/>
    <w:rsid w:val="006F2CCC"/>
    <w:rsid w:val="006F41E2"/>
    <w:rsid w:val="006F483C"/>
    <w:rsid w:val="006F6316"/>
    <w:rsid w:val="006F6D15"/>
    <w:rsid w:val="0070045D"/>
    <w:rsid w:val="00702600"/>
    <w:rsid w:val="00703F70"/>
    <w:rsid w:val="00707C09"/>
    <w:rsid w:val="00707FD0"/>
    <w:rsid w:val="00711525"/>
    <w:rsid w:val="0071229A"/>
    <w:rsid w:val="007130C4"/>
    <w:rsid w:val="00714267"/>
    <w:rsid w:val="00714288"/>
    <w:rsid w:val="00714E1C"/>
    <w:rsid w:val="00716A92"/>
    <w:rsid w:val="0072090D"/>
    <w:rsid w:val="00722749"/>
    <w:rsid w:val="00722FD9"/>
    <w:rsid w:val="00724777"/>
    <w:rsid w:val="00727CDE"/>
    <w:rsid w:val="00731239"/>
    <w:rsid w:val="00733A7E"/>
    <w:rsid w:val="00733E25"/>
    <w:rsid w:val="00734F55"/>
    <w:rsid w:val="00735CAB"/>
    <w:rsid w:val="00735F19"/>
    <w:rsid w:val="0074126B"/>
    <w:rsid w:val="00743F10"/>
    <w:rsid w:val="007458A3"/>
    <w:rsid w:val="00745F8D"/>
    <w:rsid w:val="007472A3"/>
    <w:rsid w:val="007500BC"/>
    <w:rsid w:val="007525E2"/>
    <w:rsid w:val="007540B6"/>
    <w:rsid w:val="007547EF"/>
    <w:rsid w:val="007557E1"/>
    <w:rsid w:val="00756976"/>
    <w:rsid w:val="00756C8A"/>
    <w:rsid w:val="00761A84"/>
    <w:rsid w:val="007631D5"/>
    <w:rsid w:val="00764771"/>
    <w:rsid w:val="007647F3"/>
    <w:rsid w:val="00766427"/>
    <w:rsid w:val="00766E0B"/>
    <w:rsid w:val="007705C8"/>
    <w:rsid w:val="00770727"/>
    <w:rsid w:val="00771626"/>
    <w:rsid w:val="00771755"/>
    <w:rsid w:val="00771FC4"/>
    <w:rsid w:val="007738DE"/>
    <w:rsid w:val="00783A26"/>
    <w:rsid w:val="00783C7C"/>
    <w:rsid w:val="00784517"/>
    <w:rsid w:val="00787EC0"/>
    <w:rsid w:val="007903CD"/>
    <w:rsid w:val="00792000"/>
    <w:rsid w:val="00793F02"/>
    <w:rsid w:val="007969F3"/>
    <w:rsid w:val="00796CEF"/>
    <w:rsid w:val="007A01D3"/>
    <w:rsid w:val="007A153F"/>
    <w:rsid w:val="007A220F"/>
    <w:rsid w:val="007A29D7"/>
    <w:rsid w:val="007A37A9"/>
    <w:rsid w:val="007A3C96"/>
    <w:rsid w:val="007A452D"/>
    <w:rsid w:val="007A484E"/>
    <w:rsid w:val="007A71BA"/>
    <w:rsid w:val="007B2294"/>
    <w:rsid w:val="007B317F"/>
    <w:rsid w:val="007B4368"/>
    <w:rsid w:val="007B512F"/>
    <w:rsid w:val="007C00DA"/>
    <w:rsid w:val="007C10C9"/>
    <w:rsid w:val="007C35CE"/>
    <w:rsid w:val="007C3812"/>
    <w:rsid w:val="007C52AC"/>
    <w:rsid w:val="007C7032"/>
    <w:rsid w:val="007C7A8E"/>
    <w:rsid w:val="007D2BD8"/>
    <w:rsid w:val="007D60AF"/>
    <w:rsid w:val="007D7625"/>
    <w:rsid w:val="007D7987"/>
    <w:rsid w:val="007E2310"/>
    <w:rsid w:val="007E2F2F"/>
    <w:rsid w:val="007E419A"/>
    <w:rsid w:val="007E49A1"/>
    <w:rsid w:val="007E5539"/>
    <w:rsid w:val="007E58CE"/>
    <w:rsid w:val="007F077A"/>
    <w:rsid w:val="007F10A9"/>
    <w:rsid w:val="007F3C2C"/>
    <w:rsid w:val="007F3C65"/>
    <w:rsid w:val="007F48D7"/>
    <w:rsid w:val="007F63F4"/>
    <w:rsid w:val="007F6F1D"/>
    <w:rsid w:val="00801F73"/>
    <w:rsid w:val="00810206"/>
    <w:rsid w:val="0081064C"/>
    <w:rsid w:val="008136AC"/>
    <w:rsid w:val="00813743"/>
    <w:rsid w:val="00813CA9"/>
    <w:rsid w:val="00813CAF"/>
    <w:rsid w:val="00815DC2"/>
    <w:rsid w:val="008164B7"/>
    <w:rsid w:val="00816518"/>
    <w:rsid w:val="008212C2"/>
    <w:rsid w:val="008248C5"/>
    <w:rsid w:val="00826346"/>
    <w:rsid w:val="0082656E"/>
    <w:rsid w:val="00826AE7"/>
    <w:rsid w:val="00826B38"/>
    <w:rsid w:val="00831C6E"/>
    <w:rsid w:val="00836919"/>
    <w:rsid w:val="00841F51"/>
    <w:rsid w:val="008433B0"/>
    <w:rsid w:val="00843DAE"/>
    <w:rsid w:val="00847C2F"/>
    <w:rsid w:val="00850049"/>
    <w:rsid w:val="008517CC"/>
    <w:rsid w:val="008528E6"/>
    <w:rsid w:val="00853068"/>
    <w:rsid w:val="00853219"/>
    <w:rsid w:val="008533EF"/>
    <w:rsid w:val="00853FF0"/>
    <w:rsid w:val="0085433C"/>
    <w:rsid w:val="0085498F"/>
    <w:rsid w:val="00854BF9"/>
    <w:rsid w:val="008554F9"/>
    <w:rsid w:val="00855AF5"/>
    <w:rsid w:val="00855D7C"/>
    <w:rsid w:val="00856409"/>
    <w:rsid w:val="00857F15"/>
    <w:rsid w:val="008601ED"/>
    <w:rsid w:val="008622E1"/>
    <w:rsid w:val="008622FE"/>
    <w:rsid w:val="00863A65"/>
    <w:rsid w:val="008647B6"/>
    <w:rsid w:val="00864A92"/>
    <w:rsid w:val="0086666E"/>
    <w:rsid w:val="008668A8"/>
    <w:rsid w:val="00873500"/>
    <w:rsid w:val="00873BAE"/>
    <w:rsid w:val="00874145"/>
    <w:rsid w:val="00875499"/>
    <w:rsid w:val="00875F69"/>
    <w:rsid w:val="00876560"/>
    <w:rsid w:val="00876A17"/>
    <w:rsid w:val="008829D1"/>
    <w:rsid w:val="00882CD3"/>
    <w:rsid w:val="00883633"/>
    <w:rsid w:val="00883CFA"/>
    <w:rsid w:val="00883F61"/>
    <w:rsid w:val="008847ED"/>
    <w:rsid w:val="00890643"/>
    <w:rsid w:val="0089132F"/>
    <w:rsid w:val="008948BD"/>
    <w:rsid w:val="00895296"/>
    <w:rsid w:val="00895FDB"/>
    <w:rsid w:val="00896E40"/>
    <w:rsid w:val="008A1C25"/>
    <w:rsid w:val="008A1FA4"/>
    <w:rsid w:val="008A2203"/>
    <w:rsid w:val="008A35B4"/>
    <w:rsid w:val="008A59BF"/>
    <w:rsid w:val="008A65CA"/>
    <w:rsid w:val="008B3768"/>
    <w:rsid w:val="008B4084"/>
    <w:rsid w:val="008B5694"/>
    <w:rsid w:val="008B6DC0"/>
    <w:rsid w:val="008B7433"/>
    <w:rsid w:val="008C3E84"/>
    <w:rsid w:val="008C6571"/>
    <w:rsid w:val="008C7F59"/>
    <w:rsid w:val="008D172C"/>
    <w:rsid w:val="008D20FC"/>
    <w:rsid w:val="008D2C45"/>
    <w:rsid w:val="008D30E4"/>
    <w:rsid w:val="008D3452"/>
    <w:rsid w:val="008E00A6"/>
    <w:rsid w:val="008E30CF"/>
    <w:rsid w:val="008E6557"/>
    <w:rsid w:val="008E69EB"/>
    <w:rsid w:val="008E7001"/>
    <w:rsid w:val="008E722F"/>
    <w:rsid w:val="008F0AD8"/>
    <w:rsid w:val="008F1696"/>
    <w:rsid w:val="008F18E5"/>
    <w:rsid w:val="008F2B57"/>
    <w:rsid w:val="008F3444"/>
    <w:rsid w:val="008F6EF8"/>
    <w:rsid w:val="008F7057"/>
    <w:rsid w:val="009004CA"/>
    <w:rsid w:val="00902582"/>
    <w:rsid w:val="00905C81"/>
    <w:rsid w:val="00910A0F"/>
    <w:rsid w:val="00910B58"/>
    <w:rsid w:val="009115EC"/>
    <w:rsid w:val="00912EF0"/>
    <w:rsid w:val="009143E3"/>
    <w:rsid w:val="00916242"/>
    <w:rsid w:val="00917ACD"/>
    <w:rsid w:val="00920F31"/>
    <w:rsid w:val="009210BC"/>
    <w:rsid w:val="0092151E"/>
    <w:rsid w:val="009215B8"/>
    <w:rsid w:val="00923853"/>
    <w:rsid w:val="0092647E"/>
    <w:rsid w:val="009277D9"/>
    <w:rsid w:val="00930D94"/>
    <w:rsid w:val="00931F57"/>
    <w:rsid w:val="0093484B"/>
    <w:rsid w:val="00934B6C"/>
    <w:rsid w:val="00934D70"/>
    <w:rsid w:val="00936726"/>
    <w:rsid w:val="0094153C"/>
    <w:rsid w:val="009416AC"/>
    <w:rsid w:val="00941AD2"/>
    <w:rsid w:val="00942F43"/>
    <w:rsid w:val="00943610"/>
    <w:rsid w:val="0094423B"/>
    <w:rsid w:val="0094447D"/>
    <w:rsid w:val="009449FC"/>
    <w:rsid w:val="0094731B"/>
    <w:rsid w:val="009476C7"/>
    <w:rsid w:val="00950E9B"/>
    <w:rsid w:val="009514B8"/>
    <w:rsid w:val="009526D3"/>
    <w:rsid w:val="00952F1F"/>
    <w:rsid w:val="0095310E"/>
    <w:rsid w:val="00955A7B"/>
    <w:rsid w:val="009572D8"/>
    <w:rsid w:val="009577CD"/>
    <w:rsid w:val="00957855"/>
    <w:rsid w:val="0096131B"/>
    <w:rsid w:val="0096304E"/>
    <w:rsid w:val="009645CC"/>
    <w:rsid w:val="009679E6"/>
    <w:rsid w:val="0097010A"/>
    <w:rsid w:val="009721A4"/>
    <w:rsid w:val="009735A1"/>
    <w:rsid w:val="0097473B"/>
    <w:rsid w:val="009752A4"/>
    <w:rsid w:val="0097703F"/>
    <w:rsid w:val="00977554"/>
    <w:rsid w:val="009817CA"/>
    <w:rsid w:val="0098295B"/>
    <w:rsid w:val="00984398"/>
    <w:rsid w:val="009866F5"/>
    <w:rsid w:val="00993314"/>
    <w:rsid w:val="00994AB1"/>
    <w:rsid w:val="00994D7D"/>
    <w:rsid w:val="009959AA"/>
    <w:rsid w:val="00995ADE"/>
    <w:rsid w:val="00996345"/>
    <w:rsid w:val="009A04E0"/>
    <w:rsid w:val="009A211D"/>
    <w:rsid w:val="009A3349"/>
    <w:rsid w:val="009A3652"/>
    <w:rsid w:val="009A6717"/>
    <w:rsid w:val="009A6AAD"/>
    <w:rsid w:val="009B0993"/>
    <w:rsid w:val="009B3545"/>
    <w:rsid w:val="009B3DE9"/>
    <w:rsid w:val="009B40F1"/>
    <w:rsid w:val="009B4929"/>
    <w:rsid w:val="009B7120"/>
    <w:rsid w:val="009C1B57"/>
    <w:rsid w:val="009C2ECC"/>
    <w:rsid w:val="009C3E6A"/>
    <w:rsid w:val="009C4476"/>
    <w:rsid w:val="009C5423"/>
    <w:rsid w:val="009C77B4"/>
    <w:rsid w:val="009D03A5"/>
    <w:rsid w:val="009D3476"/>
    <w:rsid w:val="009D3481"/>
    <w:rsid w:val="009D368A"/>
    <w:rsid w:val="009D390D"/>
    <w:rsid w:val="009D58D7"/>
    <w:rsid w:val="009D5ACC"/>
    <w:rsid w:val="009D7BEC"/>
    <w:rsid w:val="009D7C01"/>
    <w:rsid w:val="009E1B1A"/>
    <w:rsid w:val="009E6F1D"/>
    <w:rsid w:val="009E79C8"/>
    <w:rsid w:val="009F0070"/>
    <w:rsid w:val="009F1719"/>
    <w:rsid w:val="009F223F"/>
    <w:rsid w:val="009F3199"/>
    <w:rsid w:val="009F47E0"/>
    <w:rsid w:val="009F4E05"/>
    <w:rsid w:val="009F4F62"/>
    <w:rsid w:val="009F51F8"/>
    <w:rsid w:val="009F59C8"/>
    <w:rsid w:val="009F6602"/>
    <w:rsid w:val="009F6F8D"/>
    <w:rsid w:val="00A00941"/>
    <w:rsid w:val="00A02951"/>
    <w:rsid w:val="00A042F5"/>
    <w:rsid w:val="00A05708"/>
    <w:rsid w:val="00A0573F"/>
    <w:rsid w:val="00A07648"/>
    <w:rsid w:val="00A10011"/>
    <w:rsid w:val="00A11E03"/>
    <w:rsid w:val="00A13B16"/>
    <w:rsid w:val="00A13B34"/>
    <w:rsid w:val="00A140F4"/>
    <w:rsid w:val="00A17957"/>
    <w:rsid w:val="00A204E5"/>
    <w:rsid w:val="00A20698"/>
    <w:rsid w:val="00A218EB"/>
    <w:rsid w:val="00A21C5E"/>
    <w:rsid w:val="00A21EDF"/>
    <w:rsid w:val="00A26AF8"/>
    <w:rsid w:val="00A30045"/>
    <w:rsid w:val="00A30089"/>
    <w:rsid w:val="00A3023F"/>
    <w:rsid w:val="00A305D7"/>
    <w:rsid w:val="00A33202"/>
    <w:rsid w:val="00A348FE"/>
    <w:rsid w:val="00A350D4"/>
    <w:rsid w:val="00A36370"/>
    <w:rsid w:val="00A363D4"/>
    <w:rsid w:val="00A36FF2"/>
    <w:rsid w:val="00A37996"/>
    <w:rsid w:val="00A40495"/>
    <w:rsid w:val="00A41F33"/>
    <w:rsid w:val="00A4387D"/>
    <w:rsid w:val="00A441CD"/>
    <w:rsid w:val="00A44A7A"/>
    <w:rsid w:val="00A4626A"/>
    <w:rsid w:val="00A51991"/>
    <w:rsid w:val="00A5258E"/>
    <w:rsid w:val="00A52C57"/>
    <w:rsid w:val="00A57F6A"/>
    <w:rsid w:val="00A60EE8"/>
    <w:rsid w:val="00A62F88"/>
    <w:rsid w:val="00A649DC"/>
    <w:rsid w:val="00A64A60"/>
    <w:rsid w:val="00A64B70"/>
    <w:rsid w:val="00A64C03"/>
    <w:rsid w:val="00A66A1F"/>
    <w:rsid w:val="00A701F0"/>
    <w:rsid w:val="00A70A96"/>
    <w:rsid w:val="00A70F66"/>
    <w:rsid w:val="00A71265"/>
    <w:rsid w:val="00A7144F"/>
    <w:rsid w:val="00A714B3"/>
    <w:rsid w:val="00A71D7D"/>
    <w:rsid w:val="00A73DE8"/>
    <w:rsid w:val="00A741E3"/>
    <w:rsid w:val="00A74C18"/>
    <w:rsid w:val="00A760CC"/>
    <w:rsid w:val="00A76B8D"/>
    <w:rsid w:val="00A76BB8"/>
    <w:rsid w:val="00A80FF8"/>
    <w:rsid w:val="00A81889"/>
    <w:rsid w:val="00A823AC"/>
    <w:rsid w:val="00A82407"/>
    <w:rsid w:val="00A8413B"/>
    <w:rsid w:val="00A84A8A"/>
    <w:rsid w:val="00A856CD"/>
    <w:rsid w:val="00A86103"/>
    <w:rsid w:val="00A8796D"/>
    <w:rsid w:val="00A90C8E"/>
    <w:rsid w:val="00A92FD9"/>
    <w:rsid w:val="00A94803"/>
    <w:rsid w:val="00A95C2D"/>
    <w:rsid w:val="00AA126A"/>
    <w:rsid w:val="00AA1EF7"/>
    <w:rsid w:val="00AA1FDF"/>
    <w:rsid w:val="00AA2BA3"/>
    <w:rsid w:val="00AA3B92"/>
    <w:rsid w:val="00AA4773"/>
    <w:rsid w:val="00AA5088"/>
    <w:rsid w:val="00AA5D07"/>
    <w:rsid w:val="00AA76EA"/>
    <w:rsid w:val="00AB167C"/>
    <w:rsid w:val="00AB2D69"/>
    <w:rsid w:val="00AB2E54"/>
    <w:rsid w:val="00AB3D2A"/>
    <w:rsid w:val="00AB44EF"/>
    <w:rsid w:val="00AB5057"/>
    <w:rsid w:val="00AC16D7"/>
    <w:rsid w:val="00AC30CA"/>
    <w:rsid w:val="00AC58C1"/>
    <w:rsid w:val="00AC6100"/>
    <w:rsid w:val="00AC6B95"/>
    <w:rsid w:val="00AD15BB"/>
    <w:rsid w:val="00AD326F"/>
    <w:rsid w:val="00AD5F44"/>
    <w:rsid w:val="00AE0251"/>
    <w:rsid w:val="00AE0471"/>
    <w:rsid w:val="00AE125D"/>
    <w:rsid w:val="00AE389B"/>
    <w:rsid w:val="00AE4857"/>
    <w:rsid w:val="00AE78B2"/>
    <w:rsid w:val="00AF0807"/>
    <w:rsid w:val="00AF0A4E"/>
    <w:rsid w:val="00AF3349"/>
    <w:rsid w:val="00AF3881"/>
    <w:rsid w:val="00AF3F93"/>
    <w:rsid w:val="00AF7525"/>
    <w:rsid w:val="00B10A78"/>
    <w:rsid w:val="00B10B7B"/>
    <w:rsid w:val="00B14E62"/>
    <w:rsid w:val="00B1704A"/>
    <w:rsid w:val="00B17B53"/>
    <w:rsid w:val="00B21E32"/>
    <w:rsid w:val="00B22F60"/>
    <w:rsid w:val="00B2481D"/>
    <w:rsid w:val="00B253BA"/>
    <w:rsid w:val="00B25D50"/>
    <w:rsid w:val="00B26484"/>
    <w:rsid w:val="00B3124E"/>
    <w:rsid w:val="00B32247"/>
    <w:rsid w:val="00B3225E"/>
    <w:rsid w:val="00B32C2B"/>
    <w:rsid w:val="00B341C6"/>
    <w:rsid w:val="00B34B86"/>
    <w:rsid w:val="00B35859"/>
    <w:rsid w:val="00B37478"/>
    <w:rsid w:val="00B40687"/>
    <w:rsid w:val="00B427B0"/>
    <w:rsid w:val="00B456AA"/>
    <w:rsid w:val="00B5101A"/>
    <w:rsid w:val="00B51541"/>
    <w:rsid w:val="00B5276D"/>
    <w:rsid w:val="00B5283A"/>
    <w:rsid w:val="00B52BA4"/>
    <w:rsid w:val="00B53091"/>
    <w:rsid w:val="00B55F21"/>
    <w:rsid w:val="00B616A8"/>
    <w:rsid w:val="00B64D6B"/>
    <w:rsid w:val="00B66457"/>
    <w:rsid w:val="00B66A67"/>
    <w:rsid w:val="00B6738A"/>
    <w:rsid w:val="00B707FE"/>
    <w:rsid w:val="00B711F6"/>
    <w:rsid w:val="00B713B7"/>
    <w:rsid w:val="00B724AB"/>
    <w:rsid w:val="00B72D99"/>
    <w:rsid w:val="00B74326"/>
    <w:rsid w:val="00B7640F"/>
    <w:rsid w:val="00B81154"/>
    <w:rsid w:val="00B81523"/>
    <w:rsid w:val="00B82C32"/>
    <w:rsid w:val="00B852BB"/>
    <w:rsid w:val="00B854B1"/>
    <w:rsid w:val="00B857B6"/>
    <w:rsid w:val="00B85B10"/>
    <w:rsid w:val="00B85CB4"/>
    <w:rsid w:val="00B86C96"/>
    <w:rsid w:val="00B87323"/>
    <w:rsid w:val="00B87A7B"/>
    <w:rsid w:val="00B917BB"/>
    <w:rsid w:val="00B92153"/>
    <w:rsid w:val="00B929FB"/>
    <w:rsid w:val="00B94F27"/>
    <w:rsid w:val="00B95251"/>
    <w:rsid w:val="00B960ED"/>
    <w:rsid w:val="00B96A3A"/>
    <w:rsid w:val="00B96AB6"/>
    <w:rsid w:val="00BA2BB9"/>
    <w:rsid w:val="00BA2D67"/>
    <w:rsid w:val="00BA513F"/>
    <w:rsid w:val="00BA6DAA"/>
    <w:rsid w:val="00BA728F"/>
    <w:rsid w:val="00BA7FA6"/>
    <w:rsid w:val="00BB03BD"/>
    <w:rsid w:val="00BB07E8"/>
    <w:rsid w:val="00BB0852"/>
    <w:rsid w:val="00BB12A5"/>
    <w:rsid w:val="00BB2CEE"/>
    <w:rsid w:val="00BB3106"/>
    <w:rsid w:val="00BB34E7"/>
    <w:rsid w:val="00BB3608"/>
    <w:rsid w:val="00BB3EB7"/>
    <w:rsid w:val="00BB432B"/>
    <w:rsid w:val="00BB4B23"/>
    <w:rsid w:val="00BB7F7F"/>
    <w:rsid w:val="00BC0F35"/>
    <w:rsid w:val="00BC19C5"/>
    <w:rsid w:val="00BC1C4A"/>
    <w:rsid w:val="00BC1DCB"/>
    <w:rsid w:val="00BC3030"/>
    <w:rsid w:val="00BC340A"/>
    <w:rsid w:val="00BC3C2A"/>
    <w:rsid w:val="00BC3D82"/>
    <w:rsid w:val="00BC6C63"/>
    <w:rsid w:val="00BD2316"/>
    <w:rsid w:val="00BD4823"/>
    <w:rsid w:val="00BD54D3"/>
    <w:rsid w:val="00BD55DA"/>
    <w:rsid w:val="00BD57EF"/>
    <w:rsid w:val="00BD6C7F"/>
    <w:rsid w:val="00BD6DA7"/>
    <w:rsid w:val="00BE2161"/>
    <w:rsid w:val="00BE571E"/>
    <w:rsid w:val="00BE6150"/>
    <w:rsid w:val="00BE6296"/>
    <w:rsid w:val="00BE7CFF"/>
    <w:rsid w:val="00BF2AC0"/>
    <w:rsid w:val="00BF3FF4"/>
    <w:rsid w:val="00BF4EBC"/>
    <w:rsid w:val="00BF51D9"/>
    <w:rsid w:val="00BF6C22"/>
    <w:rsid w:val="00C0020D"/>
    <w:rsid w:val="00C0144D"/>
    <w:rsid w:val="00C02B49"/>
    <w:rsid w:val="00C03707"/>
    <w:rsid w:val="00C03DBE"/>
    <w:rsid w:val="00C11424"/>
    <w:rsid w:val="00C116AD"/>
    <w:rsid w:val="00C1497D"/>
    <w:rsid w:val="00C17A92"/>
    <w:rsid w:val="00C22310"/>
    <w:rsid w:val="00C233FF"/>
    <w:rsid w:val="00C24EB3"/>
    <w:rsid w:val="00C26069"/>
    <w:rsid w:val="00C26088"/>
    <w:rsid w:val="00C26D40"/>
    <w:rsid w:val="00C2701E"/>
    <w:rsid w:val="00C2785A"/>
    <w:rsid w:val="00C3076D"/>
    <w:rsid w:val="00C31600"/>
    <w:rsid w:val="00C32436"/>
    <w:rsid w:val="00C3417B"/>
    <w:rsid w:val="00C341DF"/>
    <w:rsid w:val="00C34220"/>
    <w:rsid w:val="00C34C4A"/>
    <w:rsid w:val="00C35825"/>
    <w:rsid w:val="00C36239"/>
    <w:rsid w:val="00C40001"/>
    <w:rsid w:val="00C404FA"/>
    <w:rsid w:val="00C41F8B"/>
    <w:rsid w:val="00C43C33"/>
    <w:rsid w:val="00C44B37"/>
    <w:rsid w:val="00C525D6"/>
    <w:rsid w:val="00C5330C"/>
    <w:rsid w:val="00C54EF8"/>
    <w:rsid w:val="00C55D11"/>
    <w:rsid w:val="00C56111"/>
    <w:rsid w:val="00C563C5"/>
    <w:rsid w:val="00C60F41"/>
    <w:rsid w:val="00C62DFC"/>
    <w:rsid w:val="00C63FE0"/>
    <w:rsid w:val="00C640D9"/>
    <w:rsid w:val="00C65D0A"/>
    <w:rsid w:val="00C66D27"/>
    <w:rsid w:val="00C66E18"/>
    <w:rsid w:val="00C67592"/>
    <w:rsid w:val="00C719C5"/>
    <w:rsid w:val="00C720D7"/>
    <w:rsid w:val="00C72218"/>
    <w:rsid w:val="00C72F4E"/>
    <w:rsid w:val="00C758BE"/>
    <w:rsid w:val="00C76ED2"/>
    <w:rsid w:val="00C77715"/>
    <w:rsid w:val="00C777C3"/>
    <w:rsid w:val="00C8053A"/>
    <w:rsid w:val="00C81104"/>
    <w:rsid w:val="00C81DA7"/>
    <w:rsid w:val="00C81F30"/>
    <w:rsid w:val="00C828DC"/>
    <w:rsid w:val="00C831F1"/>
    <w:rsid w:val="00C84BE6"/>
    <w:rsid w:val="00C85316"/>
    <w:rsid w:val="00C874A6"/>
    <w:rsid w:val="00C91767"/>
    <w:rsid w:val="00C925E7"/>
    <w:rsid w:val="00C94E01"/>
    <w:rsid w:val="00C96CC3"/>
    <w:rsid w:val="00CA0D40"/>
    <w:rsid w:val="00CA1488"/>
    <w:rsid w:val="00CA1A03"/>
    <w:rsid w:val="00CA2046"/>
    <w:rsid w:val="00CA2BDA"/>
    <w:rsid w:val="00CA2DFA"/>
    <w:rsid w:val="00CA3F24"/>
    <w:rsid w:val="00CA43EB"/>
    <w:rsid w:val="00CA5A01"/>
    <w:rsid w:val="00CA62CB"/>
    <w:rsid w:val="00CB0B9B"/>
    <w:rsid w:val="00CB1D9E"/>
    <w:rsid w:val="00CB2112"/>
    <w:rsid w:val="00CB2668"/>
    <w:rsid w:val="00CB33C8"/>
    <w:rsid w:val="00CB43FA"/>
    <w:rsid w:val="00CB546F"/>
    <w:rsid w:val="00CB5A17"/>
    <w:rsid w:val="00CB7096"/>
    <w:rsid w:val="00CB7E90"/>
    <w:rsid w:val="00CC0630"/>
    <w:rsid w:val="00CC0D8A"/>
    <w:rsid w:val="00CC1459"/>
    <w:rsid w:val="00CC3A54"/>
    <w:rsid w:val="00CC7124"/>
    <w:rsid w:val="00CD06C3"/>
    <w:rsid w:val="00CD2400"/>
    <w:rsid w:val="00CD7115"/>
    <w:rsid w:val="00CE0B51"/>
    <w:rsid w:val="00CE18DE"/>
    <w:rsid w:val="00CE1B28"/>
    <w:rsid w:val="00CE21AA"/>
    <w:rsid w:val="00CE324E"/>
    <w:rsid w:val="00CE7EDE"/>
    <w:rsid w:val="00CF030B"/>
    <w:rsid w:val="00CF0724"/>
    <w:rsid w:val="00CF1859"/>
    <w:rsid w:val="00CF27FC"/>
    <w:rsid w:val="00CF2B44"/>
    <w:rsid w:val="00CF2B6B"/>
    <w:rsid w:val="00CF4324"/>
    <w:rsid w:val="00CF479F"/>
    <w:rsid w:val="00CF58E6"/>
    <w:rsid w:val="00D01954"/>
    <w:rsid w:val="00D0212D"/>
    <w:rsid w:val="00D037C7"/>
    <w:rsid w:val="00D039BB"/>
    <w:rsid w:val="00D05BC7"/>
    <w:rsid w:val="00D06253"/>
    <w:rsid w:val="00D07153"/>
    <w:rsid w:val="00D0725D"/>
    <w:rsid w:val="00D07FB8"/>
    <w:rsid w:val="00D11DF3"/>
    <w:rsid w:val="00D123F2"/>
    <w:rsid w:val="00D12BCF"/>
    <w:rsid w:val="00D149FD"/>
    <w:rsid w:val="00D15091"/>
    <w:rsid w:val="00D152DB"/>
    <w:rsid w:val="00D156AF"/>
    <w:rsid w:val="00D20502"/>
    <w:rsid w:val="00D20687"/>
    <w:rsid w:val="00D227BD"/>
    <w:rsid w:val="00D23578"/>
    <w:rsid w:val="00D31DBA"/>
    <w:rsid w:val="00D32336"/>
    <w:rsid w:val="00D33116"/>
    <w:rsid w:val="00D36AA8"/>
    <w:rsid w:val="00D428D4"/>
    <w:rsid w:val="00D437F2"/>
    <w:rsid w:val="00D43FAE"/>
    <w:rsid w:val="00D4521D"/>
    <w:rsid w:val="00D45D74"/>
    <w:rsid w:val="00D45F58"/>
    <w:rsid w:val="00D47492"/>
    <w:rsid w:val="00D51BAF"/>
    <w:rsid w:val="00D52DD9"/>
    <w:rsid w:val="00D53719"/>
    <w:rsid w:val="00D5410E"/>
    <w:rsid w:val="00D549D3"/>
    <w:rsid w:val="00D61644"/>
    <w:rsid w:val="00D61CC1"/>
    <w:rsid w:val="00D62029"/>
    <w:rsid w:val="00D62200"/>
    <w:rsid w:val="00D623AB"/>
    <w:rsid w:val="00D64896"/>
    <w:rsid w:val="00D651B3"/>
    <w:rsid w:val="00D651E6"/>
    <w:rsid w:val="00D656D1"/>
    <w:rsid w:val="00D66540"/>
    <w:rsid w:val="00D66800"/>
    <w:rsid w:val="00D7068D"/>
    <w:rsid w:val="00D8009D"/>
    <w:rsid w:val="00D8151D"/>
    <w:rsid w:val="00D8240B"/>
    <w:rsid w:val="00D82900"/>
    <w:rsid w:val="00D82E7F"/>
    <w:rsid w:val="00D83862"/>
    <w:rsid w:val="00D84C0F"/>
    <w:rsid w:val="00D84DD4"/>
    <w:rsid w:val="00D901FB"/>
    <w:rsid w:val="00D91A05"/>
    <w:rsid w:val="00D92186"/>
    <w:rsid w:val="00D926AA"/>
    <w:rsid w:val="00D93523"/>
    <w:rsid w:val="00D943D2"/>
    <w:rsid w:val="00D9496F"/>
    <w:rsid w:val="00D952E2"/>
    <w:rsid w:val="00D979DA"/>
    <w:rsid w:val="00DA2984"/>
    <w:rsid w:val="00DA300B"/>
    <w:rsid w:val="00DA6047"/>
    <w:rsid w:val="00DA6082"/>
    <w:rsid w:val="00DA690A"/>
    <w:rsid w:val="00DB24AA"/>
    <w:rsid w:val="00DB3258"/>
    <w:rsid w:val="00DB4016"/>
    <w:rsid w:val="00DB6B90"/>
    <w:rsid w:val="00DB6D29"/>
    <w:rsid w:val="00DC02ED"/>
    <w:rsid w:val="00DC3558"/>
    <w:rsid w:val="00DC4B3E"/>
    <w:rsid w:val="00DD008C"/>
    <w:rsid w:val="00DD32FD"/>
    <w:rsid w:val="00DD3A15"/>
    <w:rsid w:val="00DD4B98"/>
    <w:rsid w:val="00DD5B42"/>
    <w:rsid w:val="00DD64DC"/>
    <w:rsid w:val="00DE2BC2"/>
    <w:rsid w:val="00DE56A2"/>
    <w:rsid w:val="00DE6D07"/>
    <w:rsid w:val="00DF3CDB"/>
    <w:rsid w:val="00DF3D18"/>
    <w:rsid w:val="00DF5294"/>
    <w:rsid w:val="00DF608E"/>
    <w:rsid w:val="00DF7A35"/>
    <w:rsid w:val="00E009A0"/>
    <w:rsid w:val="00E02520"/>
    <w:rsid w:val="00E0256D"/>
    <w:rsid w:val="00E0508E"/>
    <w:rsid w:val="00E05796"/>
    <w:rsid w:val="00E06F24"/>
    <w:rsid w:val="00E07395"/>
    <w:rsid w:val="00E07C5D"/>
    <w:rsid w:val="00E10821"/>
    <w:rsid w:val="00E10DCE"/>
    <w:rsid w:val="00E11175"/>
    <w:rsid w:val="00E120E9"/>
    <w:rsid w:val="00E132C4"/>
    <w:rsid w:val="00E136C2"/>
    <w:rsid w:val="00E13A1E"/>
    <w:rsid w:val="00E14909"/>
    <w:rsid w:val="00E20056"/>
    <w:rsid w:val="00E216C0"/>
    <w:rsid w:val="00E21EC7"/>
    <w:rsid w:val="00E22659"/>
    <w:rsid w:val="00E23490"/>
    <w:rsid w:val="00E235C4"/>
    <w:rsid w:val="00E2574D"/>
    <w:rsid w:val="00E30BC1"/>
    <w:rsid w:val="00E31069"/>
    <w:rsid w:val="00E3161B"/>
    <w:rsid w:val="00E32749"/>
    <w:rsid w:val="00E33E83"/>
    <w:rsid w:val="00E34B08"/>
    <w:rsid w:val="00E353CD"/>
    <w:rsid w:val="00E3650B"/>
    <w:rsid w:val="00E375EE"/>
    <w:rsid w:val="00E4171F"/>
    <w:rsid w:val="00E42B99"/>
    <w:rsid w:val="00E43116"/>
    <w:rsid w:val="00E43198"/>
    <w:rsid w:val="00E43965"/>
    <w:rsid w:val="00E442D6"/>
    <w:rsid w:val="00E44F0B"/>
    <w:rsid w:val="00E4698C"/>
    <w:rsid w:val="00E46EA3"/>
    <w:rsid w:val="00E47DD9"/>
    <w:rsid w:val="00E5061B"/>
    <w:rsid w:val="00E52C3B"/>
    <w:rsid w:val="00E53BA4"/>
    <w:rsid w:val="00E579CD"/>
    <w:rsid w:val="00E579FC"/>
    <w:rsid w:val="00E617D1"/>
    <w:rsid w:val="00E61BB1"/>
    <w:rsid w:val="00E643F2"/>
    <w:rsid w:val="00E67832"/>
    <w:rsid w:val="00E67CFD"/>
    <w:rsid w:val="00E67E1A"/>
    <w:rsid w:val="00E75A9D"/>
    <w:rsid w:val="00E77787"/>
    <w:rsid w:val="00E806C9"/>
    <w:rsid w:val="00E8427C"/>
    <w:rsid w:val="00E86F08"/>
    <w:rsid w:val="00E91A54"/>
    <w:rsid w:val="00E92531"/>
    <w:rsid w:val="00E92564"/>
    <w:rsid w:val="00E9358D"/>
    <w:rsid w:val="00E94F4D"/>
    <w:rsid w:val="00E95580"/>
    <w:rsid w:val="00E96114"/>
    <w:rsid w:val="00E969C7"/>
    <w:rsid w:val="00E97146"/>
    <w:rsid w:val="00EA08F0"/>
    <w:rsid w:val="00EA0F24"/>
    <w:rsid w:val="00EA2755"/>
    <w:rsid w:val="00EA497B"/>
    <w:rsid w:val="00EA59F6"/>
    <w:rsid w:val="00EA60D9"/>
    <w:rsid w:val="00EB022B"/>
    <w:rsid w:val="00EB02E2"/>
    <w:rsid w:val="00EB1072"/>
    <w:rsid w:val="00EB1CFD"/>
    <w:rsid w:val="00EB37E1"/>
    <w:rsid w:val="00EB76D0"/>
    <w:rsid w:val="00EB790B"/>
    <w:rsid w:val="00EB7F93"/>
    <w:rsid w:val="00EC092A"/>
    <w:rsid w:val="00EC24BB"/>
    <w:rsid w:val="00EC48C2"/>
    <w:rsid w:val="00EC542E"/>
    <w:rsid w:val="00EC6D97"/>
    <w:rsid w:val="00EC7A97"/>
    <w:rsid w:val="00ED3375"/>
    <w:rsid w:val="00ED3B27"/>
    <w:rsid w:val="00ED4770"/>
    <w:rsid w:val="00ED58C4"/>
    <w:rsid w:val="00EE1A73"/>
    <w:rsid w:val="00EE1BCA"/>
    <w:rsid w:val="00EE35E9"/>
    <w:rsid w:val="00EF00EA"/>
    <w:rsid w:val="00EF08DF"/>
    <w:rsid w:val="00EF648E"/>
    <w:rsid w:val="00EF71FF"/>
    <w:rsid w:val="00F00478"/>
    <w:rsid w:val="00F018EA"/>
    <w:rsid w:val="00F04DA4"/>
    <w:rsid w:val="00F05645"/>
    <w:rsid w:val="00F05B2B"/>
    <w:rsid w:val="00F0682C"/>
    <w:rsid w:val="00F07A58"/>
    <w:rsid w:val="00F1089B"/>
    <w:rsid w:val="00F10CDF"/>
    <w:rsid w:val="00F11629"/>
    <w:rsid w:val="00F12BB6"/>
    <w:rsid w:val="00F137EC"/>
    <w:rsid w:val="00F13947"/>
    <w:rsid w:val="00F139C3"/>
    <w:rsid w:val="00F17039"/>
    <w:rsid w:val="00F207DF"/>
    <w:rsid w:val="00F21D62"/>
    <w:rsid w:val="00F2260F"/>
    <w:rsid w:val="00F24383"/>
    <w:rsid w:val="00F25656"/>
    <w:rsid w:val="00F25966"/>
    <w:rsid w:val="00F25DBE"/>
    <w:rsid w:val="00F2697D"/>
    <w:rsid w:val="00F27AFE"/>
    <w:rsid w:val="00F320CA"/>
    <w:rsid w:val="00F34CD6"/>
    <w:rsid w:val="00F408A4"/>
    <w:rsid w:val="00F41A7D"/>
    <w:rsid w:val="00F41E92"/>
    <w:rsid w:val="00F424AE"/>
    <w:rsid w:val="00F4267A"/>
    <w:rsid w:val="00F43098"/>
    <w:rsid w:val="00F44A03"/>
    <w:rsid w:val="00F45368"/>
    <w:rsid w:val="00F458B1"/>
    <w:rsid w:val="00F45B7F"/>
    <w:rsid w:val="00F45DE6"/>
    <w:rsid w:val="00F45EB2"/>
    <w:rsid w:val="00F52ABF"/>
    <w:rsid w:val="00F531D2"/>
    <w:rsid w:val="00F53785"/>
    <w:rsid w:val="00F57ADF"/>
    <w:rsid w:val="00F57B0D"/>
    <w:rsid w:val="00F638EA"/>
    <w:rsid w:val="00F65095"/>
    <w:rsid w:val="00F66D01"/>
    <w:rsid w:val="00F73B74"/>
    <w:rsid w:val="00F74B2C"/>
    <w:rsid w:val="00F74DD7"/>
    <w:rsid w:val="00F75677"/>
    <w:rsid w:val="00F80145"/>
    <w:rsid w:val="00F80683"/>
    <w:rsid w:val="00F82272"/>
    <w:rsid w:val="00F82F20"/>
    <w:rsid w:val="00F833F5"/>
    <w:rsid w:val="00F8395E"/>
    <w:rsid w:val="00F83982"/>
    <w:rsid w:val="00F83D88"/>
    <w:rsid w:val="00F8472A"/>
    <w:rsid w:val="00F85037"/>
    <w:rsid w:val="00F922CB"/>
    <w:rsid w:val="00F934EE"/>
    <w:rsid w:val="00F94DE2"/>
    <w:rsid w:val="00F95F79"/>
    <w:rsid w:val="00F95FFE"/>
    <w:rsid w:val="00FA027F"/>
    <w:rsid w:val="00FA1999"/>
    <w:rsid w:val="00FA2A1E"/>
    <w:rsid w:val="00FA5D7F"/>
    <w:rsid w:val="00FA5F31"/>
    <w:rsid w:val="00FA7C2E"/>
    <w:rsid w:val="00FB043E"/>
    <w:rsid w:val="00FB2F6C"/>
    <w:rsid w:val="00FC2126"/>
    <w:rsid w:val="00FC3063"/>
    <w:rsid w:val="00FC4D8C"/>
    <w:rsid w:val="00FC6211"/>
    <w:rsid w:val="00FC6779"/>
    <w:rsid w:val="00FC6F1A"/>
    <w:rsid w:val="00FC79E2"/>
    <w:rsid w:val="00FD3608"/>
    <w:rsid w:val="00FD3652"/>
    <w:rsid w:val="00FD404C"/>
    <w:rsid w:val="00FD65E3"/>
    <w:rsid w:val="00FD6A03"/>
    <w:rsid w:val="00FD6B04"/>
    <w:rsid w:val="00FE07A2"/>
    <w:rsid w:val="00FE167D"/>
    <w:rsid w:val="00FE3821"/>
    <w:rsid w:val="00FE675E"/>
    <w:rsid w:val="00FE724B"/>
    <w:rsid w:val="00FE782A"/>
    <w:rsid w:val="00FF057C"/>
    <w:rsid w:val="00FF1821"/>
    <w:rsid w:val="00FF1829"/>
    <w:rsid w:val="00FF25DE"/>
    <w:rsid w:val="00FF460D"/>
    <w:rsid w:val="00FF6746"/>
    <w:rsid w:val="00FF6C47"/>
    <w:rsid w:val="00FF6C8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BE6B5"/>
  <w15:docId w15:val="{27D02096-8AE6-49DE-8FF3-B2129EFA8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0CA"/>
  </w:style>
  <w:style w:type="paragraph" w:styleId="Heading1">
    <w:name w:val="heading 1"/>
    <w:basedOn w:val="Normal"/>
    <w:next w:val="Normal"/>
    <w:link w:val="Heading1Char"/>
    <w:uiPriority w:val="9"/>
    <w:qFormat/>
    <w:rsid w:val="00C5330C"/>
    <w:pPr>
      <w:keepNext/>
      <w:keepLines/>
      <w:spacing w:before="400" w:after="120" w:line="240" w:lineRule="auto"/>
      <w:outlineLvl w:val="0"/>
    </w:pPr>
    <w:rPr>
      <w:rFonts w:eastAsiaTheme="majorEastAsia" w:cstheme="majorBidi"/>
      <w:smallCaps/>
      <w:color w:val="2E74B5" w:themeColor="accent1" w:themeShade="BF"/>
      <w:sz w:val="36"/>
      <w:szCs w:val="36"/>
    </w:rPr>
  </w:style>
  <w:style w:type="paragraph" w:styleId="Heading2">
    <w:name w:val="heading 2"/>
    <w:basedOn w:val="Normal"/>
    <w:next w:val="Normal"/>
    <w:link w:val="Heading2Char"/>
    <w:uiPriority w:val="9"/>
    <w:unhideWhenUsed/>
    <w:qFormat/>
    <w:rsid w:val="00C5330C"/>
    <w:pPr>
      <w:keepNext/>
      <w:keepLines/>
      <w:spacing w:before="40" w:after="120" w:line="240" w:lineRule="auto"/>
      <w:outlineLvl w:val="1"/>
    </w:pPr>
    <w:rPr>
      <w:rFonts w:eastAsiaTheme="majorEastAsia" w:cstheme="majorBidi"/>
      <w:smallCaps/>
      <w:color w:val="70AD47" w:themeColor="accent6"/>
      <w:sz w:val="32"/>
      <w:szCs w:val="32"/>
    </w:rPr>
  </w:style>
  <w:style w:type="paragraph" w:styleId="Heading3">
    <w:name w:val="heading 3"/>
    <w:basedOn w:val="Normal"/>
    <w:next w:val="Normal"/>
    <w:link w:val="Heading3Char"/>
    <w:uiPriority w:val="9"/>
    <w:unhideWhenUsed/>
    <w:qFormat/>
    <w:rsid w:val="00C5330C"/>
    <w:pPr>
      <w:keepNext/>
      <w:keepLines/>
      <w:spacing w:before="40" w:after="120" w:line="240" w:lineRule="auto"/>
      <w:outlineLvl w:val="2"/>
    </w:pPr>
    <w:rPr>
      <w:rFonts w:eastAsiaTheme="majorEastAsia" w:cstheme="majorBidi"/>
      <w:smallCaps/>
      <w:color w:val="2E74B5" w:themeColor="accent1" w:themeShade="BF"/>
      <w:sz w:val="28"/>
      <w:szCs w:val="28"/>
    </w:rPr>
  </w:style>
  <w:style w:type="paragraph" w:styleId="Heading4">
    <w:name w:val="heading 4"/>
    <w:basedOn w:val="Normal"/>
    <w:next w:val="Normal"/>
    <w:link w:val="Heading4Char"/>
    <w:uiPriority w:val="9"/>
    <w:unhideWhenUsed/>
    <w:qFormat/>
    <w:rsid w:val="000833C2"/>
    <w:pPr>
      <w:keepNext/>
      <w:keepLines/>
      <w:spacing w:before="40" w:after="120"/>
      <w:outlineLvl w:val="3"/>
    </w:pPr>
    <w:rPr>
      <w:rFonts w:eastAsiaTheme="majorEastAsia" w:cstheme="majorBidi"/>
      <w:color w:val="70AD47" w:themeColor="accent6"/>
      <w:sz w:val="24"/>
      <w:szCs w:val="24"/>
    </w:rPr>
  </w:style>
  <w:style w:type="paragraph" w:styleId="Heading5">
    <w:name w:val="heading 5"/>
    <w:basedOn w:val="Normal"/>
    <w:next w:val="Normal"/>
    <w:link w:val="Heading5Char"/>
    <w:uiPriority w:val="9"/>
    <w:unhideWhenUsed/>
    <w:qFormat/>
    <w:rsid w:val="00D15091"/>
    <w:pPr>
      <w:keepNext/>
      <w:keepLines/>
      <w:spacing w:before="40" w:after="0"/>
      <w:outlineLvl w:val="4"/>
    </w:pPr>
    <w:rPr>
      <w:rFonts w:eastAsiaTheme="majorEastAsia" w:cstheme="majorBidi"/>
      <w:caps/>
      <w:color w:val="2E74B5" w:themeColor="accent1" w:themeShade="BF"/>
    </w:rPr>
  </w:style>
  <w:style w:type="paragraph" w:styleId="Heading6">
    <w:name w:val="heading 6"/>
    <w:basedOn w:val="Normal"/>
    <w:next w:val="Normal"/>
    <w:link w:val="Heading6Char"/>
    <w:uiPriority w:val="9"/>
    <w:unhideWhenUsed/>
    <w:qFormat/>
    <w:rsid w:val="00D15091"/>
    <w:pPr>
      <w:keepNext/>
      <w:keepLines/>
      <w:spacing w:before="40" w:after="0"/>
      <w:outlineLvl w:val="5"/>
    </w:pPr>
    <w:rPr>
      <w:rFonts w:eastAsiaTheme="majorEastAsia" w:cstheme="majorBidi"/>
      <w:i/>
      <w:iCs/>
      <w:caps/>
      <w:color w:val="1F4E79" w:themeColor="accent1" w:themeShade="80"/>
    </w:rPr>
  </w:style>
  <w:style w:type="paragraph" w:styleId="Heading7">
    <w:name w:val="heading 7"/>
    <w:basedOn w:val="Normal"/>
    <w:next w:val="Normal"/>
    <w:link w:val="Heading7Char"/>
    <w:uiPriority w:val="9"/>
    <w:unhideWhenUsed/>
    <w:qFormat/>
    <w:rsid w:val="00D15091"/>
    <w:pPr>
      <w:keepNext/>
      <w:keepLines/>
      <w:spacing w:before="40" w:after="0"/>
      <w:outlineLvl w:val="6"/>
    </w:pPr>
    <w:rPr>
      <w:rFonts w:eastAsiaTheme="majorEastAsia" w:cstheme="majorBidi"/>
      <w:b/>
      <w:bCs/>
      <w:color w:val="1F4E79" w:themeColor="accent1" w:themeShade="80"/>
    </w:rPr>
  </w:style>
  <w:style w:type="paragraph" w:styleId="Heading8">
    <w:name w:val="heading 8"/>
    <w:basedOn w:val="Normal"/>
    <w:next w:val="Normal"/>
    <w:link w:val="Heading8Char"/>
    <w:uiPriority w:val="9"/>
    <w:unhideWhenUsed/>
    <w:qFormat/>
    <w:rsid w:val="00D15091"/>
    <w:pPr>
      <w:keepNext/>
      <w:keepLines/>
      <w:spacing w:before="40" w:after="0"/>
      <w:outlineLvl w:val="7"/>
    </w:pPr>
    <w:rPr>
      <w:rFonts w:eastAsiaTheme="majorEastAsia" w:cstheme="majorBidi"/>
      <w:b/>
      <w:bCs/>
      <w:i/>
      <w:iCs/>
      <w:color w:val="1F4E79" w:themeColor="accent1" w:themeShade="80"/>
    </w:rPr>
  </w:style>
  <w:style w:type="paragraph" w:styleId="Heading9">
    <w:name w:val="heading 9"/>
    <w:basedOn w:val="Normal"/>
    <w:next w:val="Normal"/>
    <w:link w:val="Heading9Char"/>
    <w:uiPriority w:val="9"/>
    <w:unhideWhenUsed/>
    <w:qFormat/>
    <w:rsid w:val="00D15091"/>
    <w:pPr>
      <w:keepNext/>
      <w:keepLines/>
      <w:spacing w:before="40" w:after="0"/>
      <w:outlineLvl w:val="8"/>
    </w:pPr>
    <w:rPr>
      <w:rFonts w:eastAsiaTheme="majorEastAsia"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08568A"/>
    <w:rPr>
      <w:rFonts w:cs="Segoe UI"/>
      <w:sz w:val="18"/>
      <w:szCs w:val="18"/>
    </w:rPr>
  </w:style>
  <w:style w:type="character" w:customStyle="1" w:styleId="BalloonTextChar">
    <w:name w:val="Balloon Text Char"/>
    <w:basedOn w:val="DefaultParagraphFont"/>
    <w:link w:val="BalloonText"/>
    <w:semiHidden/>
    <w:rsid w:val="0008568A"/>
    <w:rPr>
      <w:rFonts w:eastAsia="Times New Roman" w:cs="Segoe UI"/>
      <w:sz w:val="18"/>
      <w:szCs w:val="18"/>
    </w:rPr>
  </w:style>
  <w:style w:type="paragraph" w:styleId="TOC1">
    <w:name w:val="toc 1"/>
    <w:basedOn w:val="Normal"/>
    <w:next w:val="Normal"/>
    <w:autoRedefine/>
    <w:uiPriority w:val="39"/>
    <w:unhideWhenUsed/>
    <w:qFormat/>
    <w:rsid w:val="0008568A"/>
    <w:pPr>
      <w:spacing w:after="100"/>
    </w:pPr>
  </w:style>
  <w:style w:type="paragraph" w:styleId="TOC2">
    <w:name w:val="toc 2"/>
    <w:basedOn w:val="Normal"/>
    <w:next w:val="Normal"/>
    <w:autoRedefine/>
    <w:uiPriority w:val="39"/>
    <w:unhideWhenUsed/>
    <w:qFormat/>
    <w:rsid w:val="0008568A"/>
    <w:pPr>
      <w:spacing w:after="100"/>
      <w:ind w:left="220"/>
    </w:pPr>
  </w:style>
  <w:style w:type="character" w:styleId="Hyperlink">
    <w:name w:val="Hyperlink"/>
    <w:basedOn w:val="DefaultParagraphFont"/>
    <w:uiPriority w:val="99"/>
    <w:unhideWhenUsed/>
    <w:rsid w:val="0008568A"/>
    <w:rPr>
      <w:color w:val="0563C1" w:themeColor="hyperlink"/>
      <w:u w:val="single"/>
    </w:rPr>
  </w:style>
  <w:style w:type="paragraph" w:styleId="Caption">
    <w:name w:val="caption"/>
    <w:basedOn w:val="Normal"/>
    <w:next w:val="Normal"/>
    <w:uiPriority w:val="35"/>
    <w:semiHidden/>
    <w:unhideWhenUsed/>
    <w:qFormat/>
    <w:rsid w:val="0008568A"/>
    <w:pPr>
      <w:spacing w:line="240" w:lineRule="auto"/>
    </w:pPr>
    <w:rPr>
      <w:b/>
      <w:bCs/>
      <w:smallCaps/>
      <w:color w:val="44546A" w:themeColor="text2"/>
    </w:rPr>
  </w:style>
  <w:style w:type="paragraph" w:styleId="Title">
    <w:name w:val="Title"/>
    <w:basedOn w:val="Normal"/>
    <w:next w:val="Normal"/>
    <w:link w:val="TitleChar"/>
    <w:uiPriority w:val="10"/>
    <w:qFormat/>
    <w:rsid w:val="00C5330C"/>
    <w:pPr>
      <w:spacing w:after="0" w:line="204" w:lineRule="auto"/>
      <w:contextualSpacing/>
    </w:pPr>
    <w:rPr>
      <w:rFonts w:eastAsiaTheme="majorEastAsia" w:cstheme="majorBidi"/>
      <w:b/>
      <w:smallCaps/>
      <w:color w:val="70AD47" w:themeColor="accent6"/>
      <w:spacing w:val="-15"/>
      <w:sz w:val="72"/>
      <w:szCs w:val="72"/>
    </w:rPr>
  </w:style>
  <w:style w:type="character" w:customStyle="1" w:styleId="TitleChar">
    <w:name w:val="Title Char"/>
    <w:basedOn w:val="DefaultParagraphFont"/>
    <w:link w:val="Title"/>
    <w:uiPriority w:val="10"/>
    <w:rsid w:val="00C5330C"/>
    <w:rPr>
      <w:rFonts w:eastAsiaTheme="majorEastAsia" w:cstheme="majorBidi"/>
      <w:b/>
      <w:smallCaps/>
      <w:color w:val="70AD47" w:themeColor="accent6"/>
      <w:spacing w:val="-15"/>
      <w:sz w:val="72"/>
      <w:szCs w:val="72"/>
    </w:rPr>
  </w:style>
  <w:style w:type="paragraph" w:styleId="Subtitle">
    <w:name w:val="Subtitle"/>
    <w:basedOn w:val="Normal"/>
    <w:next w:val="Normal"/>
    <w:link w:val="SubtitleChar"/>
    <w:uiPriority w:val="11"/>
    <w:qFormat/>
    <w:rsid w:val="00D651E6"/>
    <w:pPr>
      <w:numPr>
        <w:ilvl w:val="1"/>
      </w:numPr>
      <w:spacing w:after="240" w:line="240" w:lineRule="auto"/>
    </w:pPr>
    <w:rPr>
      <w:rFonts w:eastAsiaTheme="majorEastAsia" w:cstheme="majorBidi"/>
      <w:color w:val="2E74B5" w:themeColor="accent1" w:themeShade="BF"/>
      <w:sz w:val="44"/>
      <w:szCs w:val="28"/>
    </w:rPr>
  </w:style>
  <w:style w:type="character" w:customStyle="1" w:styleId="Heading1Char">
    <w:name w:val="Heading 1 Char"/>
    <w:basedOn w:val="DefaultParagraphFont"/>
    <w:link w:val="Heading1"/>
    <w:uiPriority w:val="9"/>
    <w:rsid w:val="00C5330C"/>
    <w:rPr>
      <w:rFonts w:eastAsiaTheme="majorEastAsia" w:cstheme="majorBidi"/>
      <w:smallCaps/>
      <w:color w:val="2E74B5" w:themeColor="accent1" w:themeShade="BF"/>
      <w:sz w:val="36"/>
      <w:szCs w:val="36"/>
    </w:rPr>
  </w:style>
  <w:style w:type="character" w:customStyle="1" w:styleId="SubtitleChar">
    <w:name w:val="Subtitle Char"/>
    <w:basedOn w:val="DefaultParagraphFont"/>
    <w:link w:val="Subtitle"/>
    <w:uiPriority w:val="11"/>
    <w:rsid w:val="00D651E6"/>
    <w:rPr>
      <w:rFonts w:eastAsiaTheme="majorEastAsia" w:cstheme="majorBidi"/>
      <w:color w:val="2E74B5" w:themeColor="accent1" w:themeShade="BF"/>
      <w:sz w:val="44"/>
      <w:szCs w:val="28"/>
    </w:rPr>
  </w:style>
  <w:style w:type="character" w:styleId="Strong">
    <w:name w:val="Strong"/>
    <w:basedOn w:val="DefaultParagraphFont"/>
    <w:uiPriority w:val="22"/>
    <w:qFormat/>
    <w:rsid w:val="0008568A"/>
    <w:rPr>
      <w:b/>
      <w:bCs/>
    </w:rPr>
  </w:style>
  <w:style w:type="character" w:styleId="Emphasis">
    <w:name w:val="Emphasis"/>
    <w:basedOn w:val="DefaultParagraphFont"/>
    <w:uiPriority w:val="20"/>
    <w:qFormat/>
    <w:rsid w:val="0008568A"/>
    <w:rPr>
      <w:i/>
      <w:iCs/>
    </w:rPr>
  </w:style>
  <w:style w:type="paragraph" w:styleId="NoSpacing">
    <w:name w:val="No Spacing"/>
    <w:uiPriority w:val="1"/>
    <w:qFormat/>
    <w:rsid w:val="0008568A"/>
    <w:pPr>
      <w:spacing w:after="0" w:line="240" w:lineRule="auto"/>
    </w:pPr>
  </w:style>
  <w:style w:type="character" w:customStyle="1" w:styleId="Heading2Char">
    <w:name w:val="Heading 2 Char"/>
    <w:basedOn w:val="DefaultParagraphFont"/>
    <w:link w:val="Heading2"/>
    <w:uiPriority w:val="9"/>
    <w:rsid w:val="00C5330C"/>
    <w:rPr>
      <w:rFonts w:eastAsiaTheme="majorEastAsia" w:cstheme="majorBidi"/>
      <w:smallCaps/>
      <w:color w:val="70AD47" w:themeColor="accent6"/>
      <w:sz w:val="32"/>
      <w:szCs w:val="32"/>
    </w:rPr>
  </w:style>
  <w:style w:type="character" w:customStyle="1" w:styleId="Heading3Char">
    <w:name w:val="Heading 3 Char"/>
    <w:basedOn w:val="DefaultParagraphFont"/>
    <w:link w:val="Heading3"/>
    <w:uiPriority w:val="9"/>
    <w:rsid w:val="00C5330C"/>
    <w:rPr>
      <w:rFonts w:eastAsiaTheme="majorEastAsia" w:cstheme="majorBidi"/>
      <w:smallCaps/>
      <w:color w:val="2E74B5" w:themeColor="accent1" w:themeShade="BF"/>
      <w:sz w:val="28"/>
      <w:szCs w:val="28"/>
    </w:rPr>
  </w:style>
  <w:style w:type="paragraph" w:styleId="Quote">
    <w:name w:val="Quote"/>
    <w:basedOn w:val="Normal"/>
    <w:next w:val="Normal"/>
    <w:link w:val="QuoteChar"/>
    <w:uiPriority w:val="29"/>
    <w:qFormat/>
    <w:rsid w:val="0008568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8568A"/>
    <w:rPr>
      <w:color w:val="44546A" w:themeColor="text2"/>
      <w:sz w:val="24"/>
      <w:szCs w:val="24"/>
    </w:rPr>
  </w:style>
  <w:style w:type="paragraph" w:styleId="IntenseQuote">
    <w:name w:val="Intense Quote"/>
    <w:basedOn w:val="Normal"/>
    <w:next w:val="Normal"/>
    <w:link w:val="IntenseQuoteChar"/>
    <w:uiPriority w:val="30"/>
    <w:qFormat/>
    <w:rsid w:val="0008568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8568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8568A"/>
    <w:rPr>
      <w:i/>
      <w:iCs/>
      <w:color w:val="595959" w:themeColor="text1" w:themeTint="A6"/>
    </w:rPr>
  </w:style>
  <w:style w:type="character" w:styleId="IntenseEmphasis">
    <w:name w:val="Intense Emphasis"/>
    <w:basedOn w:val="DefaultParagraphFont"/>
    <w:uiPriority w:val="21"/>
    <w:qFormat/>
    <w:rsid w:val="0008568A"/>
    <w:rPr>
      <w:b/>
      <w:bCs/>
      <w:i/>
      <w:iCs/>
    </w:rPr>
  </w:style>
  <w:style w:type="character" w:styleId="SubtleReference">
    <w:name w:val="Subtle Reference"/>
    <w:basedOn w:val="DefaultParagraphFont"/>
    <w:uiPriority w:val="31"/>
    <w:qFormat/>
    <w:rsid w:val="0008568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8568A"/>
    <w:rPr>
      <w:b/>
      <w:bCs/>
      <w:smallCaps/>
      <w:color w:val="44546A" w:themeColor="text2"/>
      <w:u w:val="single"/>
    </w:rPr>
  </w:style>
  <w:style w:type="character" w:styleId="BookTitle">
    <w:name w:val="Book Title"/>
    <w:basedOn w:val="DefaultParagraphFont"/>
    <w:uiPriority w:val="33"/>
    <w:qFormat/>
    <w:rsid w:val="0008568A"/>
    <w:rPr>
      <w:b/>
      <w:bCs/>
      <w:smallCaps/>
      <w:spacing w:val="10"/>
    </w:rPr>
  </w:style>
  <w:style w:type="paragraph" w:styleId="TOCHeading">
    <w:name w:val="TOC Heading"/>
    <w:basedOn w:val="Heading1"/>
    <w:next w:val="Normal"/>
    <w:uiPriority w:val="39"/>
    <w:unhideWhenUsed/>
    <w:qFormat/>
    <w:rsid w:val="0008568A"/>
    <w:pPr>
      <w:outlineLvl w:val="9"/>
    </w:pPr>
  </w:style>
  <w:style w:type="paragraph" w:styleId="ListParagraph">
    <w:name w:val="List Paragraph"/>
    <w:aliases w:val="PS Numbering"/>
    <w:basedOn w:val="Normal"/>
    <w:link w:val="ListParagraphChar"/>
    <w:uiPriority w:val="34"/>
    <w:qFormat/>
    <w:rsid w:val="00D15091"/>
    <w:pPr>
      <w:ind w:left="720"/>
      <w:contextualSpacing/>
    </w:pPr>
  </w:style>
  <w:style w:type="paragraph" w:styleId="TOC3">
    <w:name w:val="toc 3"/>
    <w:basedOn w:val="Normal"/>
    <w:next w:val="Normal"/>
    <w:autoRedefine/>
    <w:uiPriority w:val="39"/>
    <w:unhideWhenUsed/>
    <w:rsid w:val="00E07395"/>
    <w:pPr>
      <w:spacing w:after="100"/>
      <w:ind w:left="400"/>
    </w:pPr>
  </w:style>
  <w:style w:type="character" w:customStyle="1" w:styleId="Heading4Char">
    <w:name w:val="Heading 4 Char"/>
    <w:basedOn w:val="DefaultParagraphFont"/>
    <w:link w:val="Heading4"/>
    <w:uiPriority w:val="9"/>
    <w:rsid w:val="000833C2"/>
    <w:rPr>
      <w:rFonts w:eastAsiaTheme="majorEastAsia" w:cstheme="majorBidi"/>
      <w:color w:val="70AD47" w:themeColor="accent6"/>
      <w:sz w:val="24"/>
      <w:szCs w:val="24"/>
    </w:rPr>
  </w:style>
  <w:style w:type="character" w:customStyle="1" w:styleId="Heading5Char">
    <w:name w:val="Heading 5 Char"/>
    <w:basedOn w:val="DefaultParagraphFont"/>
    <w:link w:val="Heading5"/>
    <w:uiPriority w:val="9"/>
    <w:rsid w:val="00D15091"/>
    <w:rPr>
      <w:rFonts w:eastAsiaTheme="majorEastAsia" w:cstheme="majorBidi"/>
      <w:caps/>
      <w:color w:val="2E74B5" w:themeColor="accent1" w:themeShade="BF"/>
    </w:rPr>
  </w:style>
  <w:style w:type="character" w:customStyle="1" w:styleId="Heading6Char">
    <w:name w:val="Heading 6 Char"/>
    <w:basedOn w:val="DefaultParagraphFont"/>
    <w:link w:val="Heading6"/>
    <w:uiPriority w:val="9"/>
    <w:rsid w:val="00D15091"/>
    <w:rPr>
      <w:rFonts w:eastAsiaTheme="majorEastAsia" w:cstheme="majorBidi"/>
      <w:i/>
      <w:iCs/>
      <w:caps/>
      <w:color w:val="1F4E79" w:themeColor="accent1" w:themeShade="80"/>
    </w:rPr>
  </w:style>
  <w:style w:type="character" w:customStyle="1" w:styleId="Heading7Char">
    <w:name w:val="Heading 7 Char"/>
    <w:basedOn w:val="DefaultParagraphFont"/>
    <w:link w:val="Heading7"/>
    <w:uiPriority w:val="9"/>
    <w:rsid w:val="00D15091"/>
    <w:rPr>
      <w:rFonts w:eastAsiaTheme="majorEastAsia" w:cstheme="majorBidi"/>
      <w:b/>
      <w:bCs/>
      <w:color w:val="1F4E79" w:themeColor="accent1" w:themeShade="80"/>
    </w:rPr>
  </w:style>
  <w:style w:type="character" w:customStyle="1" w:styleId="Heading8Char">
    <w:name w:val="Heading 8 Char"/>
    <w:basedOn w:val="DefaultParagraphFont"/>
    <w:link w:val="Heading8"/>
    <w:uiPriority w:val="9"/>
    <w:rsid w:val="00D15091"/>
    <w:rPr>
      <w:rFonts w:eastAsiaTheme="majorEastAsia" w:cstheme="majorBidi"/>
      <w:b/>
      <w:bCs/>
      <w:i/>
      <w:iCs/>
      <w:color w:val="1F4E79" w:themeColor="accent1" w:themeShade="80"/>
    </w:rPr>
  </w:style>
  <w:style w:type="character" w:customStyle="1" w:styleId="Heading9Char">
    <w:name w:val="Heading 9 Char"/>
    <w:basedOn w:val="DefaultParagraphFont"/>
    <w:link w:val="Heading9"/>
    <w:uiPriority w:val="9"/>
    <w:rsid w:val="00D15091"/>
    <w:rPr>
      <w:rFonts w:eastAsiaTheme="majorEastAsia" w:cstheme="majorBidi"/>
      <w:i/>
      <w:iCs/>
      <w:color w:val="1F4E79" w:themeColor="accent1" w:themeShade="80"/>
    </w:rPr>
  </w:style>
  <w:style w:type="paragraph" w:styleId="CommentText">
    <w:name w:val="annotation text"/>
    <w:basedOn w:val="Normal"/>
    <w:link w:val="CommentTextChar"/>
    <w:semiHidden/>
    <w:unhideWhenUsed/>
    <w:pPr>
      <w:spacing w:line="240" w:lineRule="auto"/>
    </w:pPr>
  </w:style>
  <w:style w:type="character" w:customStyle="1" w:styleId="CommentTextChar">
    <w:name w:val="Comment Text Char"/>
    <w:basedOn w:val="DefaultParagraphFont"/>
    <w:link w:val="CommentText"/>
    <w:semiHidden/>
  </w:style>
  <w:style w:type="character" w:styleId="CommentReference">
    <w:name w:val="annotation reference"/>
    <w:basedOn w:val="DefaultParagraphFont"/>
    <w:semiHidden/>
    <w:unhideWhenUsed/>
    <w:rPr>
      <w:sz w:val="16"/>
      <w:szCs w:val="16"/>
    </w:rPr>
  </w:style>
  <w:style w:type="paragraph" w:styleId="CommentSubject">
    <w:name w:val="annotation subject"/>
    <w:basedOn w:val="CommentText"/>
    <w:next w:val="CommentText"/>
    <w:link w:val="CommentSubjectChar"/>
    <w:semiHidden/>
    <w:unhideWhenUsed/>
    <w:rsid w:val="00AA5D07"/>
    <w:rPr>
      <w:b/>
      <w:bCs/>
    </w:rPr>
  </w:style>
  <w:style w:type="character" w:customStyle="1" w:styleId="CommentSubjectChar">
    <w:name w:val="Comment Subject Char"/>
    <w:basedOn w:val="CommentTextChar"/>
    <w:link w:val="CommentSubject"/>
    <w:semiHidden/>
    <w:rsid w:val="00AA5D07"/>
    <w:rPr>
      <w:b/>
      <w:bCs/>
    </w:rPr>
  </w:style>
  <w:style w:type="character" w:customStyle="1" w:styleId="ListParagraphChar">
    <w:name w:val="List Paragraph Char"/>
    <w:aliases w:val="PS Numbering Char"/>
    <w:link w:val="ListParagraph"/>
    <w:uiPriority w:val="34"/>
    <w:locked/>
    <w:rsid w:val="009A211D"/>
  </w:style>
  <w:style w:type="paragraph" w:styleId="Header">
    <w:name w:val="header"/>
    <w:basedOn w:val="Normal"/>
    <w:link w:val="HeaderChar"/>
    <w:uiPriority w:val="99"/>
    <w:unhideWhenUsed/>
    <w:rsid w:val="003E7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40C"/>
  </w:style>
  <w:style w:type="paragraph" w:styleId="Footer">
    <w:name w:val="footer"/>
    <w:basedOn w:val="Normal"/>
    <w:link w:val="FooterChar"/>
    <w:uiPriority w:val="99"/>
    <w:unhideWhenUsed/>
    <w:rsid w:val="003E74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20569">
      <w:bodyDiv w:val="1"/>
      <w:marLeft w:val="0"/>
      <w:marRight w:val="0"/>
      <w:marTop w:val="0"/>
      <w:marBottom w:val="0"/>
      <w:divBdr>
        <w:top w:val="none" w:sz="0" w:space="0" w:color="auto"/>
        <w:left w:val="none" w:sz="0" w:space="0" w:color="auto"/>
        <w:bottom w:val="none" w:sz="0" w:space="0" w:color="auto"/>
        <w:right w:val="none" w:sz="0" w:space="0" w:color="auto"/>
      </w:divBdr>
    </w:div>
    <w:div w:id="114179518">
      <w:bodyDiv w:val="1"/>
      <w:marLeft w:val="0"/>
      <w:marRight w:val="0"/>
      <w:marTop w:val="0"/>
      <w:marBottom w:val="0"/>
      <w:divBdr>
        <w:top w:val="none" w:sz="0" w:space="0" w:color="auto"/>
        <w:left w:val="none" w:sz="0" w:space="0" w:color="auto"/>
        <w:bottom w:val="none" w:sz="0" w:space="0" w:color="auto"/>
        <w:right w:val="none" w:sz="0" w:space="0" w:color="auto"/>
      </w:divBdr>
    </w:div>
    <w:div w:id="437530143">
      <w:bodyDiv w:val="1"/>
      <w:marLeft w:val="0"/>
      <w:marRight w:val="0"/>
      <w:marTop w:val="0"/>
      <w:marBottom w:val="0"/>
      <w:divBdr>
        <w:top w:val="none" w:sz="0" w:space="0" w:color="auto"/>
        <w:left w:val="none" w:sz="0" w:space="0" w:color="auto"/>
        <w:bottom w:val="none" w:sz="0" w:space="0" w:color="auto"/>
        <w:right w:val="none" w:sz="0" w:space="0" w:color="auto"/>
      </w:divBdr>
      <w:divsChild>
        <w:div w:id="1931111582">
          <w:marLeft w:val="835"/>
          <w:marRight w:val="0"/>
          <w:marTop w:val="107"/>
          <w:marBottom w:val="60"/>
          <w:divBdr>
            <w:top w:val="none" w:sz="0" w:space="0" w:color="auto"/>
            <w:left w:val="none" w:sz="0" w:space="0" w:color="auto"/>
            <w:bottom w:val="none" w:sz="0" w:space="0" w:color="auto"/>
            <w:right w:val="none" w:sz="0" w:space="0" w:color="auto"/>
          </w:divBdr>
        </w:div>
      </w:divsChild>
    </w:div>
    <w:div w:id="564753860">
      <w:bodyDiv w:val="1"/>
      <w:marLeft w:val="0"/>
      <w:marRight w:val="0"/>
      <w:marTop w:val="0"/>
      <w:marBottom w:val="0"/>
      <w:divBdr>
        <w:top w:val="none" w:sz="0" w:space="0" w:color="auto"/>
        <w:left w:val="none" w:sz="0" w:space="0" w:color="auto"/>
        <w:bottom w:val="none" w:sz="0" w:space="0" w:color="auto"/>
        <w:right w:val="none" w:sz="0" w:space="0" w:color="auto"/>
      </w:divBdr>
    </w:div>
    <w:div w:id="785469565">
      <w:bodyDiv w:val="1"/>
      <w:marLeft w:val="0"/>
      <w:marRight w:val="0"/>
      <w:marTop w:val="0"/>
      <w:marBottom w:val="0"/>
      <w:divBdr>
        <w:top w:val="none" w:sz="0" w:space="0" w:color="auto"/>
        <w:left w:val="none" w:sz="0" w:space="0" w:color="auto"/>
        <w:bottom w:val="none" w:sz="0" w:space="0" w:color="auto"/>
        <w:right w:val="none" w:sz="0" w:space="0" w:color="auto"/>
      </w:divBdr>
    </w:div>
    <w:div w:id="1489790133">
      <w:bodyDiv w:val="1"/>
      <w:marLeft w:val="0"/>
      <w:marRight w:val="0"/>
      <w:marTop w:val="0"/>
      <w:marBottom w:val="0"/>
      <w:divBdr>
        <w:top w:val="none" w:sz="0" w:space="0" w:color="auto"/>
        <w:left w:val="none" w:sz="0" w:space="0" w:color="auto"/>
        <w:bottom w:val="none" w:sz="0" w:space="0" w:color="auto"/>
        <w:right w:val="none" w:sz="0" w:space="0" w:color="auto"/>
      </w:divBdr>
      <w:divsChild>
        <w:div w:id="577832519">
          <w:marLeft w:val="907"/>
          <w:marRight w:val="0"/>
          <w:marTop w:val="173"/>
          <w:marBottom w:val="120"/>
          <w:divBdr>
            <w:top w:val="none" w:sz="0" w:space="0" w:color="auto"/>
            <w:left w:val="none" w:sz="0" w:space="0" w:color="auto"/>
            <w:bottom w:val="none" w:sz="0" w:space="0" w:color="auto"/>
            <w:right w:val="none" w:sz="0" w:space="0" w:color="auto"/>
          </w:divBdr>
        </w:div>
      </w:divsChild>
    </w:div>
    <w:div w:id="1494028791">
      <w:bodyDiv w:val="1"/>
      <w:marLeft w:val="0"/>
      <w:marRight w:val="0"/>
      <w:marTop w:val="0"/>
      <w:marBottom w:val="0"/>
      <w:divBdr>
        <w:top w:val="none" w:sz="0" w:space="0" w:color="auto"/>
        <w:left w:val="none" w:sz="0" w:space="0" w:color="auto"/>
        <w:bottom w:val="none" w:sz="0" w:space="0" w:color="auto"/>
        <w:right w:val="none" w:sz="0" w:space="0" w:color="auto"/>
      </w:divBdr>
      <w:divsChild>
        <w:div w:id="705909881">
          <w:marLeft w:val="835"/>
          <w:marRight w:val="0"/>
          <w:marTop w:val="107"/>
          <w:marBottom w:val="60"/>
          <w:divBdr>
            <w:top w:val="none" w:sz="0" w:space="0" w:color="auto"/>
            <w:left w:val="none" w:sz="0" w:space="0" w:color="auto"/>
            <w:bottom w:val="none" w:sz="0" w:space="0" w:color="auto"/>
            <w:right w:val="none" w:sz="0" w:space="0" w:color="auto"/>
          </w:divBdr>
        </w:div>
        <w:div w:id="794132092">
          <w:marLeft w:val="1109"/>
          <w:marRight w:val="0"/>
          <w:marTop w:val="107"/>
          <w:marBottom w:val="60"/>
          <w:divBdr>
            <w:top w:val="none" w:sz="0" w:space="0" w:color="auto"/>
            <w:left w:val="none" w:sz="0" w:space="0" w:color="auto"/>
            <w:bottom w:val="none" w:sz="0" w:space="0" w:color="auto"/>
            <w:right w:val="none" w:sz="0" w:space="0" w:color="auto"/>
          </w:divBdr>
        </w:div>
        <w:div w:id="1285312333">
          <w:marLeft w:val="1109"/>
          <w:marRight w:val="0"/>
          <w:marTop w:val="107"/>
          <w:marBottom w:val="60"/>
          <w:divBdr>
            <w:top w:val="none" w:sz="0" w:space="0" w:color="auto"/>
            <w:left w:val="none" w:sz="0" w:space="0" w:color="auto"/>
            <w:bottom w:val="none" w:sz="0" w:space="0" w:color="auto"/>
            <w:right w:val="none" w:sz="0" w:space="0" w:color="auto"/>
          </w:divBdr>
        </w:div>
      </w:divsChild>
    </w:div>
    <w:div w:id="1634410583">
      <w:bodyDiv w:val="1"/>
      <w:marLeft w:val="0"/>
      <w:marRight w:val="0"/>
      <w:marTop w:val="0"/>
      <w:marBottom w:val="0"/>
      <w:divBdr>
        <w:top w:val="none" w:sz="0" w:space="0" w:color="auto"/>
        <w:left w:val="none" w:sz="0" w:space="0" w:color="auto"/>
        <w:bottom w:val="none" w:sz="0" w:space="0" w:color="auto"/>
        <w:right w:val="none" w:sz="0" w:space="0" w:color="auto"/>
      </w:divBdr>
    </w:div>
    <w:div w:id="1650403164">
      <w:bodyDiv w:val="1"/>
      <w:marLeft w:val="0"/>
      <w:marRight w:val="0"/>
      <w:marTop w:val="0"/>
      <w:marBottom w:val="0"/>
      <w:divBdr>
        <w:top w:val="none" w:sz="0" w:space="0" w:color="auto"/>
        <w:left w:val="none" w:sz="0" w:space="0" w:color="auto"/>
        <w:bottom w:val="none" w:sz="0" w:space="0" w:color="auto"/>
        <w:right w:val="none" w:sz="0" w:space="0" w:color="auto"/>
      </w:divBdr>
      <w:divsChild>
        <w:div w:id="371273492">
          <w:marLeft w:val="1109"/>
          <w:marRight w:val="0"/>
          <w:marTop w:val="107"/>
          <w:marBottom w:val="60"/>
          <w:divBdr>
            <w:top w:val="none" w:sz="0" w:space="0" w:color="auto"/>
            <w:left w:val="none" w:sz="0" w:space="0" w:color="auto"/>
            <w:bottom w:val="none" w:sz="0" w:space="0" w:color="auto"/>
            <w:right w:val="none" w:sz="0" w:space="0" w:color="auto"/>
          </w:divBdr>
        </w:div>
        <w:div w:id="512033296">
          <w:marLeft w:val="835"/>
          <w:marRight w:val="0"/>
          <w:marTop w:val="107"/>
          <w:marBottom w:val="60"/>
          <w:divBdr>
            <w:top w:val="none" w:sz="0" w:space="0" w:color="auto"/>
            <w:left w:val="none" w:sz="0" w:space="0" w:color="auto"/>
            <w:bottom w:val="none" w:sz="0" w:space="0" w:color="auto"/>
            <w:right w:val="none" w:sz="0" w:space="0" w:color="auto"/>
          </w:divBdr>
        </w:div>
        <w:div w:id="581766234">
          <w:marLeft w:val="1109"/>
          <w:marRight w:val="0"/>
          <w:marTop w:val="107"/>
          <w:marBottom w:val="60"/>
          <w:divBdr>
            <w:top w:val="none" w:sz="0" w:space="0" w:color="auto"/>
            <w:left w:val="none" w:sz="0" w:space="0" w:color="auto"/>
            <w:bottom w:val="none" w:sz="0" w:space="0" w:color="auto"/>
            <w:right w:val="none" w:sz="0" w:space="0" w:color="auto"/>
          </w:divBdr>
        </w:div>
        <w:div w:id="878393682">
          <w:marLeft w:val="1109"/>
          <w:marRight w:val="0"/>
          <w:marTop w:val="107"/>
          <w:marBottom w:val="60"/>
          <w:divBdr>
            <w:top w:val="none" w:sz="0" w:space="0" w:color="auto"/>
            <w:left w:val="none" w:sz="0" w:space="0" w:color="auto"/>
            <w:bottom w:val="none" w:sz="0" w:space="0" w:color="auto"/>
            <w:right w:val="none" w:sz="0" w:space="0" w:color="auto"/>
          </w:divBdr>
        </w:div>
        <w:div w:id="904415029">
          <w:marLeft w:val="1109"/>
          <w:marRight w:val="0"/>
          <w:marTop w:val="107"/>
          <w:marBottom w:val="60"/>
          <w:divBdr>
            <w:top w:val="none" w:sz="0" w:space="0" w:color="auto"/>
            <w:left w:val="none" w:sz="0" w:space="0" w:color="auto"/>
            <w:bottom w:val="none" w:sz="0" w:space="0" w:color="auto"/>
            <w:right w:val="none" w:sz="0" w:space="0" w:color="auto"/>
          </w:divBdr>
        </w:div>
        <w:div w:id="964241350">
          <w:marLeft w:val="1109"/>
          <w:marRight w:val="0"/>
          <w:marTop w:val="107"/>
          <w:marBottom w:val="60"/>
          <w:divBdr>
            <w:top w:val="none" w:sz="0" w:space="0" w:color="auto"/>
            <w:left w:val="none" w:sz="0" w:space="0" w:color="auto"/>
            <w:bottom w:val="none" w:sz="0" w:space="0" w:color="auto"/>
            <w:right w:val="none" w:sz="0" w:space="0" w:color="auto"/>
          </w:divBdr>
        </w:div>
        <w:div w:id="1030300420">
          <w:marLeft w:val="1109"/>
          <w:marRight w:val="0"/>
          <w:marTop w:val="107"/>
          <w:marBottom w:val="60"/>
          <w:divBdr>
            <w:top w:val="none" w:sz="0" w:space="0" w:color="auto"/>
            <w:left w:val="none" w:sz="0" w:space="0" w:color="auto"/>
            <w:bottom w:val="none" w:sz="0" w:space="0" w:color="auto"/>
            <w:right w:val="none" w:sz="0" w:space="0" w:color="auto"/>
          </w:divBdr>
        </w:div>
        <w:div w:id="1355110099">
          <w:marLeft w:val="1109"/>
          <w:marRight w:val="0"/>
          <w:marTop w:val="107"/>
          <w:marBottom w:val="60"/>
          <w:divBdr>
            <w:top w:val="none" w:sz="0" w:space="0" w:color="auto"/>
            <w:left w:val="none" w:sz="0" w:space="0" w:color="auto"/>
            <w:bottom w:val="none" w:sz="0" w:space="0" w:color="auto"/>
            <w:right w:val="none" w:sz="0" w:space="0" w:color="auto"/>
          </w:divBdr>
        </w:div>
        <w:div w:id="1579170994">
          <w:marLeft w:val="1109"/>
          <w:marRight w:val="0"/>
          <w:marTop w:val="107"/>
          <w:marBottom w:val="60"/>
          <w:divBdr>
            <w:top w:val="none" w:sz="0" w:space="0" w:color="auto"/>
            <w:left w:val="none" w:sz="0" w:space="0" w:color="auto"/>
            <w:bottom w:val="none" w:sz="0" w:space="0" w:color="auto"/>
            <w:right w:val="none" w:sz="0" w:space="0" w:color="auto"/>
          </w:divBdr>
        </w:div>
        <w:div w:id="2012222364">
          <w:marLeft w:val="1109"/>
          <w:marRight w:val="0"/>
          <w:marTop w:val="107"/>
          <w:marBottom w:val="60"/>
          <w:divBdr>
            <w:top w:val="none" w:sz="0" w:space="0" w:color="auto"/>
            <w:left w:val="none" w:sz="0" w:space="0" w:color="auto"/>
            <w:bottom w:val="none" w:sz="0" w:space="0" w:color="auto"/>
            <w:right w:val="none" w:sz="0" w:space="0" w:color="auto"/>
          </w:divBdr>
        </w:div>
        <w:div w:id="2041977435">
          <w:marLeft w:val="1109"/>
          <w:marRight w:val="0"/>
          <w:marTop w:val="107"/>
          <w:marBottom w:val="60"/>
          <w:divBdr>
            <w:top w:val="none" w:sz="0" w:space="0" w:color="auto"/>
            <w:left w:val="none" w:sz="0" w:space="0" w:color="auto"/>
            <w:bottom w:val="none" w:sz="0" w:space="0" w:color="auto"/>
            <w:right w:val="none" w:sz="0" w:space="0" w:color="auto"/>
          </w:divBdr>
        </w:div>
      </w:divsChild>
    </w:div>
    <w:div w:id="1699811380">
      <w:bodyDiv w:val="1"/>
      <w:marLeft w:val="0"/>
      <w:marRight w:val="0"/>
      <w:marTop w:val="0"/>
      <w:marBottom w:val="0"/>
      <w:divBdr>
        <w:top w:val="none" w:sz="0" w:space="0" w:color="auto"/>
        <w:left w:val="none" w:sz="0" w:space="0" w:color="auto"/>
        <w:bottom w:val="none" w:sz="0" w:space="0" w:color="auto"/>
        <w:right w:val="none" w:sz="0" w:space="0" w:color="auto"/>
      </w:divBdr>
    </w:div>
    <w:div w:id="1714698064">
      <w:bodyDiv w:val="1"/>
      <w:marLeft w:val="0"/>
      <w:marRight w:val="0"/>
      <w:marTop w:val="0"/>
      <w:marBottom w:val="0"/>
      <w:divBdr>
        <w:top w:val="none" w:sz="0" w:space="0" w:color="auto"/>
        <w:left w:val="none" w:sz="0" w:space="0" w:color="auto"/>
        <w:bottom w:val="none" w:sz="0" w:space="0" w:color="auto"/>
        <w:right w:val="none" w:sz="0" w:space="0" w:color="auto"/>
      </w:divBdr>
    </w:div>
    <w:div w:id="1734502102">
      <w:bodyDiv w:val="1"/>
      <w:marLeft w:val="0"/>
      <w:marRight w:val="0"/>
      <w:marTop w:val="0"/>
      <w:marBottom w:val="0"/>
      <w:divBdr>
        <w:top w:val="none" w:sz="0" w:space="0" w:color="auto"/>
        <w:left w:val="none" w:sz="0" w:space="0" w:color="auto"/>
        <w:bottom w:val="none" w:sz="0" w:space="0" w:color="auto"/>
        <w:right w:val="none" w:sz="0" w:space="0" w:color="auto"/>
      </w:divBdr>
    </w:div>
    <w:div w:id="1914002691">
      <w:bodyDiv w:val="1"/>
      <w:marLeft w:val="0"/>
      <w:marRight w:val="0"/>
      <w:marTop w:val="0"/>
      <w:marBottom w:val="0"/>
      <w:divBdr>
        <w:top w:val="none" w:sz="0" w:space="0" w:color="auto"/>
        <w:left w:val="none" w:sz="0" w:space="0" w:color="auto"/>
        <w:bottom w:val="none" w:sz="0" w:space="0" w:color="auto"/>
        <w:right w:val="none" w:sz="0" w:space="0" w:color="auto"/>
      </w:divBdr>
    </w:div>
    <w:div w:id="193863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operations.cloud.papersave.com/PaperSave.WebModule/DocumentDisplay.aspx?DocIDs=260865"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s>
</file>

<file path=word/_rels/footer3.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jpeg"/><Relationship Id="rId4" Type="http://schemas.openxmlformats.org/officeDocument/2006/relationships/hyperlink" Target="http://www.papersav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white\Documents\2.%20Templates\PaperSave%20Design%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00435568DA644B999B497BADD7F016" ma:contentTypeVersion="2" ma:contentTypeDescription="Create a new document." ma:contentTypeScope="" ma:versionID="ca00199f9a64fd1cb31e2a586e935998">
  <xsd:schema xmlns:xsd="http://www.w3.org/2001/XMLSchema" xmlns:xs="http://www.w3.org/2001/XMLSchema" xmlns:p="http://schemas.microsoft.com/office/2006/metadata/properties" xmlns:ns2="7f5f399c-5a00-451d-b01e-d0205fa58e25" targetNamespace="http://schemas.microsoft.com/office/2006/metadata/properties" ma:root="true" ma:fieldsID="d41dd7134375b08ca9eb58775f286151" ns2:_="">
    <xsd:import namespace="7f5f399c-5a00-451d-b01e-d0205fa58e2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5f399c-5a00-451d-b01e-d0205fa58e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49261-4CFE-46A5-BA51-AFE499F2B2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FF7BCD-9954-4B8C-AFC5-DF0B8574943F}">
  <ds:schemaRefs>
    <ds:schemaRef ds:uri="http://schemas.microsoft.com/sharepoint/v3/contenttype/forms"/>
  </ds:schemaRefs>
</ds:datastoreItem>
</file>

<file path=customXml/itemProps3.xml><?xml version="1.0" encoding="utf-8"?>
<ds:datastoreItem xmlns:ds="http://schemas.openxmlformats.org/officeDocument/2006/customXml" ds:itemID="{2E50AE26-AEAB-4855-8DF4-D1E5BECCDC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5f399c-5a00-451d-b01e-d0205fa58e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548E67-D7B5-4E8F-92ED-673DE243F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PaperSave Design Document Template.dot</Template>
  <TotalTime>37</TotalTime>
  <Pages>7</Pages>
  <Words>1016</Words>
  <Characters>5795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PaperSave Document</vt:lpstr>
    </vt:vector>
  </TitlesOfParts>
  <Company>WhiteOwl</Company>
  <LinksUpToDate>false</LinksUpToDate>
  <CharactersWithSpaces>6798</CharactersWithSpaces>
  <SharedDoc>false</SharedDoc>
  <HLinks>
    <vt:vector size="138" baseType="variant">
      <vt:variant>
        <vt:i4>1835060</vt:i4>
      </vt:variant>
      <vt:variant>
        <vt:i4>128</vt:i4>
      </vt:variant>
      <vt:variant>
        <vt:i4>0</vt:i4>
      </vt:variant>
      <vt:variant>
        <vt:i4>5</vt:i4>
      </vt:variant>
      <vt:variant>
        <vt:lpwstr/>
      </vt:variant>
      <vt:variant>
        <vt:lpwstr>_Toc427178003</vt:lpwstr>
      </vt:variant>
      <vt:variant>
        <vt:i4>1835060</vt:i4>
      </vt:variant>
      <vt:variant>
        <vt:i4>122</vt:i4>
      </vt:variant>
      <vt:variant>
        <vt:i4>0</vt:i4>
      </vt:variant>
      <vt:variant>
        <vt:i4>5</vt:i4>
      </vt:variant>
      <vt:variant>
        <vt:lpwstr/>
      </vt:variant>
      <vt:variant>
        <vt:lpwstr>_Toc427178002</vt:lpwstr>
      </vt:variant>
      <vt:variant>
        <vt:i4>1835060</vt:i4>
      </vt:variant>
      <vt:variant>
        <vt:i4>116</vt:i4>
      </vt:variant>
      <vt:variant>
        <vt:i4>0</vt:i4>
      </vt:variant>
      <vt:variant>
        <vt:i4>5</vt:i4>
      </vt:variant>
      <vt:variant>
        <vt:lpwstr/>
      </vt:variant>
      <vt:variant>
        <vt:lpwstr>_Toc427178001</vt:lpwstr>
      </vt:variant>
      <vt:variant>
        <vt:i4>1835060</vt:i4>
      </vt:variant>
      <vt:variant>
        <vt:i4>110</vt:i4>
      </vt:variant>
      <vt:variant>
        <vt:i4>0</vt:i4>
      </vt:variant>
      <vt:variant>
        <vt:i4>5</vt:i4>
      </vt:variant>
      <vt:variant>
        <vt:lpwstr/>
      </vt:variant>
      <vt:variant>
        <vt:lpwstr>_Toc427178000</vt:lpwstr>
      </vt:variant>
      <vt:variant>
        <vt:i4>1703997</vt:i4>
      </vt:variant>
      <vt:variant>
        <vt:i4>104</vt:i4>
      </vt:variant>
      <vt:variant>
        <vt:i4>0</vt:i4>
      </vt:variant>
      <vt:variant>
        <vt:i4>5</vt:i4>
      </vt:variant>
      <vt:variant>
        <vt:lpwstr/>
      </vt:variant>
      <vt:variant>
        <vt:lpwstr>_Toc427177999</vt:lpwstr>
      </vt:variant>
      <vt:variant>
        <vt:i4>1703997</vt:i4>
      </vt:variant>
      <vt:variant>
        <vt:i4>98</vt:i4>
      </vt:variant>
      <vt:variant>
        <vt:i4>0</vt:i4>
      </vt:variant>
      <vt:variant>
        <vt:i4>5</vt:i4>
      </vt:variant>
      <vt:variant>
        <vt:lpwstr/>
      </vt:variant>
      <vt:variant>
        <vt:lpwstr>_Toc427177998</vt:lpwstr>
      </vt:variant>
      <vt:variant>
        <vt:i4>1703997</vt:i4>
      </vt:variant>
      <vt:variant>
        <vt:i4>92</vt:i4>
      </vt:variant>
      <vt:variant>
        <vt:i4>0</vt:i4>
      </vt:variant>
      <vt:variant>
        <vt:i4>5</vt:i4>
      </vt:variant>
      <vt:variant>
        <vt:lpwstr/>
      </vt:variant>
      <vt:variant>
        <vt:lpwstr>_Toc427177997</vt:lpwstr>
      </vt:variant>
      <vt:variant>
        <vt:i4>1703997</vt:i4>
      </vt:variant>
      <vt:variant>
        <vt:i4>86</vt:i4>
      </vt:variant>
      <vt:variant>
        <vt:i4>0</vt:i4>
      </vt:variant>
      <vt:variant>
        <vt:i4>5</vt:i4>
      </vt:variant>
      <vt:variant>
        <vt:lpwstr/>
      </vt:variant>
      <vt:variant>
        <vt:lpwstr>_Toc427177996</vt:lpwstr>
      </vt:variant>
      <vt:variant>
        <vt:i4>1703997</vt:i4>
      </vt:variant>
      <vt:variant>
        <vt:i4>80</vt:i4>
      </vt:variant>
      <vt:variant>
        <vt:i4>0</vt:i4>
      </vt:variant>
      <vt:variant>
        <vt:i4>5</vt:i4>
      </vt:variant>
      <vt:variant>
        <vt:lpwstr/>
      </vt:variant>
      <vt:variant>
        <vt:lpwstr>_Toc427177995</vt:lpwstr>
      </vt:variant>
      <vt:variant>
        <vt:i4>1703997</vt:i4>
      </vt:variant>
      <vt:variant>
        <vt:i4>74</vt:i4>
      </vt:variant>
      <vt:variant>
        <vt:i4>0</vt:i4>
      </vt:variant>
      <vt:variant>
        <vt:i4>5</vt:i4>
      </vt:variant>
      <vt:variant>
        <vt:lpwstr/>
      </vt:variant>
      <vt:variant>
        <vt:lpwstr>_Toc427177994</vt:lpwstr>
      </vt:variant>
      <vt:variant>
        <vt:i4>1703997</vt:i4>
      </vt:variant>
      <vt:variant>
        <vt:i4>68</vt:i4>
      </vt:variant>
      <vt:variant>
        <vt:i4>0</vt:i4>
      </vt:variant>
      <vt:variant>
        <vt:i4>5</vt:i4>
      </vt:variant>
      <vt:variant>
        <vt:lpwstr/>
      </vt:variant>
      <vt:variant>
        <vt:lpwstr>_Toc427177993</vt:lpwstr>
      </vt:variant>
      <vt:variant>
        <vt:i4>1703997</vt:i4>
      </vt:variant>
      <vt:variant>
        <vt:i4>62</vt:i4>
      </vt:variant>
      <vt:variant>
        <vt:i4>0</vt:i4>
      </vt:variant>
      <vt:variant>
        <vt:i4>5</vt:i4>
      </vt:variant>
      <vt:variant>
        <vt:lpwstr/>
      </vt:variant>
      <vt:variant>
        <vt:lpwstr>_Toc427177992</vt:lpwstr>
      </vt:variant>
      <vt:variant>
        <vt:i4>1703997</vt:i4>
      </vt:variant>
      <vt:variant>
        <vt:i4>56</vt:i4>
      </vt:variant>
      <vt:variant>
        <vt:i4>0</vt:i4>
      </vt:variant>
      <vt:variant>
        <vt:i4>5</vt:i4>
      </vt:variant>
      <vt:variant>
        <vt:lpwstr/>
      </vt:variant>
      <vt:variant>
        <vt:lpwstr>_Toc427177991</vt:lpwstr>
      </vt:variant>
      <vt:variant>
        <vt:i4>1703997</vt:i4>
      </vt:variant>
      <vt:variant>
        <vt:i4>50</vt:i4>
      </vt:variant>
      <vt:variant>
        <vt:i4>0</vt:i4>
      </vt:variant>
      <vt:variant>
        <vt:i4>5</vt:i4>
      </vt:variant>
      <vt:variant>
        <vt:lpwstr/>
      </vt:variant>
      <vt:variant>
        <vt:lpwstr>_Toc427177990</vt:lpwstr>
      </vt:variant>
      <vt:variant>
        <vt:i4>1769533</vt:i4>
      </vt:variant>
      <vt:variant>
        <vt:i4>44</vt:i4>
      </vt:variant>
      <vt:variant>
        <vt:i4>0</vt:i4>
      </vt:variant>
      <vt:variant>
        <vt:i4>5</vt:i4>
      </vt:variant>
      <vt:variant>
        <vt:lpwstr/>
      </vt:variant>
      <vt:variant>
        <vt:lpwstr>_Toc427177989</vt:lpwstr>
      </vt:variant>
      <vt:variant>
        <vt:i4>1769533</vt:i4>
      </vt:variant>
      <vt:variant>
        <vt:i4>38</vt:i4>
      </vt:variant>
      <vt:variant>
        <vt:i4>0</vt:i4>
      </vt:variant>
      <vt:variant>
        <vt:i4>5</vt:i4>
      </vt:variant>
      <vt:variant>
        <vt:lpwstr/>
      </vt:variant>
      <vt:variant>
        <vt:lpwstr>_Toc427177988</vt:lpwstr>
      </vt:variant>
      <vt:variant>
        <vt:i4>1769533</vt:i4>
      </vt:variant>
      <vt:variant>
        <vt:i4>32</vt:i4>
      </vt:variant>
      <vt:variant>
        <vt:i4>0</vt:i4>
      </vt:variant>
      <vt:variant>
        <vt:i4>5</vt:i4>
      </vt:variant>
      <vt:variant>
        <vt:lpwstr/>
      </vt:variant>
      <vt:variant>
        <vt:lpwstr>_Toc427177987</vt:lpwstr>
      </vt:variant>
      <vt:variant>
        <vt:i4>1769533</vt:i4>
      </vt:variant>
      <vt:variant>
        <vt:i4>26</vt:i4>
      </vt:variant>
      <vt:variant>
        <vt:i4>0</vt:i4>
      </vt:variant>
      <vt:variant>
        <vt:i4>5</vt:i4>
      </vt:variant>
      <vt:variant>
        <vt:lpwstr/>
      </vt:variant>
      <vt:variant>
        <vt:lpwstr>_Toc427177986</vt:lpwstr>
      </vt:variant>
      <vt:variant>
        <vt:i4>1769533</vt:i4>
      </vt:variant>
      <vt:variant>
        <vt:i4>20</vt:i4>
      </vt:variant>
      <vt:variant>
        <vt:i4>0</vt:i4>
      </vt:variant>
      <vt:variant>
        <vt:i4>5</vt:i4>
      </vt:variant>
      <vt:variant>
        <vt:lpwstr/>
      </vt:variant>
      <vt:variant>
        <vt:lpwstr>_Toc427177985</vt:lpwstr>
      </vt:variant>
      <vt:variant>
        <vt:i4>1769533</vt:i4>
      </vt:variant>
      <vt:variant>
        <vt:i4>14</vt:i4>
      </vt:variant>
      <vt:variant>
        <vt:i4>0</vt:i4>
      </vt:variant>
      <vt:variant>
        <vt:i4>5</vt:i4>
      </vt:variant>
      <vt:variant>
        <vt:lpwstr/>
      </vt:variant>
      <vt:variant>
        <vt:lpwstr>_Toc427177984</vt:lpwstr>
      </vt:variant>
      <vt:variant>
        <vt:i4>1769533</vt:i4>
      </vt:variant>
      <vt:variant>
        <vt:i4>8</vt:i4>
      </vt:variant>
      <vt:variant>
        <vt:i4>0</vt:i4>
      </vt:variant>
      <vt:variant>
        <vt:i4>5</vt:i4>
      </vt:variant>
      <vt:variant>
        <vt:lpwstr/>
      </vt:variant>
      <vt:variant>
        <vt:lpwstr>_Toc427177983</vt:lpwstr>
      </vt:variant>
      <vt:variant>
        <vt:i4>1769533</vt:i4>
      </vt:variant>
      <vt:variant>
        <vt:i4>2</vt:i4>
      </vt:variant>
      <vt:variant>
        <vt:i4>0</vt:i4>
      </vt:variant>
      <vt:variant>
        <vt:i4>5</vt:i4>
      </vt:variant>
      <vt:variant>
        <vt:lpwstr/>
      </vt:variant>
      <vt:variant>
        <vt:lpwstr>_Toc427177982</vt:lpwstr>
      </vt:variant>
      <vt:variant>
        <vt:i4>5439504</vt:i4>
      </vt:variant>
      <vt:variant>
        <vt:i4>3</vt:i4>
      </vt:variant>
      <vt:variant>
        <vt:i4>0</vt:i4>
      </vt:variant>
      <vt:variant>
        <vt:i4>5</vt:i4>
      </vt:variant>
      <vt:variant>
        <vt:lpwstr>http://www.papersave.com/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PaperSave Document</dc:title>
  <dc:subject/>
  <dc:creator>Patel, Himal</dc:creator>
  <cp:keywords/>
  <dc:description/>
  <cp:lastModifiedBy>Patel, Himal</cp:lastModifiedBy>
  <cp:revision>13</cp:revision>
  <cp:lastPrinted>2018-05-24T13:50:00Z</cp:lastPrinted>
  <dcterms:created xsi:type="dcterms:W3CDTF">2018-09-10T08:25:00Z</dcterms:created>
  <dcterms:modified xsi:type="dcterms:W3CDTF">2018-09-10T09:06:00Z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0x0101009900435568DA644B999B497BADD7F016</vt:lpwstr>
  </property>
  <property fmtid="{D5CDD505-2E9C-101B-9397-08002B2CF9AE}" pid="3" name="ftp">
    <vt:lpwstr>, </vt:lpwstr>
  </property>
  <property fmtid="{D5CDD505-2E9C-101B-9397-08002B2CF9AE}" pid="4" name="EDOID">
    <vt:i4>201722</vt:i4>
  </property>
</Properties>
</file>